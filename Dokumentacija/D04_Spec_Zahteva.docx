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6598" w14:textId="48C35A77" w:rsidR="003372D3" w:rsidRPr="003372D3" w:rsidRDefault="0AF6228D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1D8F9E73">
        <w:rPr>
          <w:lang w:val="sr-Latn-CS"/>
        </w:rPr>
        <w:t>Organeeztec</w:t>
      </w:r>
    </w:p>
    <w:p w14:paraId="76F833E9" w14:textId="557F9011" w:rsidR="003372D3" w:rsidRPr="003372D3" w:rsidRDefault="5C650649" w:rsidP="1D8F9E73">
      <w:pPr>
        <w:pStyle w:val="Title"/>
        <w:jc w:val="right"/>
        <w:rPr>
          <w:lang w:val="sr-Latn-CS"/>
        </w:rPr>
      </w:pPr>
      <w:r w:rsidRPr="1D8F9E73">
        <w:rPr>
          <w:rFonts w:eastAsia="Arial"/>
          <w:color w:val="000000" w:themeColor="text1"/>
          <w:lang w:val="sr-Latn-CS"/>
        </w:rPr>
        <w:t>Portal za organizaciju unutrašnjih aktivnosti volonterske organizacije EESTEC</w:t>
      </w:r>
    </w:p>
    <w:p w14:paraId="4AA46E2B" w14:textId="4EA3B12C" w:rsidR="003372D3" w:rsidRPr="003372D3" w:rsidRDefault="003372D3" w:rsidP="1D8F9E73">
      <w:pPr>
        <w:rPr>
          <w:lang w:val="sr-Latn-CS"/>
        </w:rPr>
      </w:pPr>
    </w:p>
    <w:p w14:paraId="29D6B04F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795B3B50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72A6659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E7B734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A37501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11"/>
          <w:footerReference w:type="even" r:id="rId12"/>
          <w:footerReference w:type="default" r:id="rId13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286775A" w14:textId="77777777" w:rsidR="00834AA0" w:rsidRDefault="12B6E467" w:rsidP="06613263">
      <w:pPr>
        <w:pStyle w:val="Title"/>
        <w:rPr>
          <w:lang w:val="sr-Latn-CS"/>
        </w:rPr>
      </w:pPr>
      <w:r w:rsidRPr="2F4D42CB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834AA0" w14:paraId="2E3E1617" w14:textId="77777777" w:rsidTr="2F4D42C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9DA95D" w14:textId="77777777" w:rsidR="00834AA0" w:rsidRDefault="12B6E467" w:rsidP="2F4D42CB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2F4D42CB">
              <w:rPr>
                <w:b/>
                <w:bCs/>
                <w:lang w:val="sr-Latn-CS"/>
              </w:rPr>
              <w:t>Datum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771D64" w14:textId="77777777" w:rsidR="00834AA0" w:rsidRDefault="12B6E467" w:rsidP="06613263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2F4D42CB">
              <w:rPr>
                <w:b/>
                <w:bCs/>
                <w:lang w:val="sr-Latn-CS"/>
              </w:rPr>
              <w:t>Verzija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AF5F8B" w14:textId="77777777" w:rsidR="00834AA0" w:rsidRDefault="12B6E467" w:rsidP="06613263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2F4D42CB">
              <w:rPr>
                <w:b/>
                <w:bCs/>
                <w:lang w:val="sr-Latn-CS"/>
              </w:rPr>
              <w:t>Opis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125A6" w14:textId="77777777" w:rsidR="00834AA0" w:rsidRDefault="12B6E467" w:rsidP="06613263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2F4D42CB">
              <w:rPr>
                <w:b/>
                <w:bCs/>
                <w:lang w:val="sr-Latn-CS"/>
              </w:rPr>
              <w:t>Autor</w:t>
            </w:r>
          </w:p>
        </w:tc>
      </w:tr>
      <w:tr w:rsidR="00834AA0" w:rsidRPr="00390A9C" w14:paraId="4C3226D4" w14:textId="77777777" w:rsidTr="2F4D42C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E24075" w14:textId="760DC747" w:rsidR="00834AA0" w:rsidRDefault="59DC196B" w:rsidP="2F4D42CB">
            <w:pPr>
              <w:pStyle w:val="Tabletext"/>
              <w:rPr>
                <w:rFonts w:ascii="Arial" w:hAnsi="Arial" w:cs="Arial"/>
                <w:lang w:val="sr-Latn-CS"/>
              </w:rPr>
            </w:pPr>
            <w:r w:rsidRPr="2F4D42CB">
              <w:rPr>
                <w:rFonts w:ascii="Arial" w:hAnsi="Arial" w:cs="Arial"/>
                <w:lang w:val="sr-Latn-CS"/>
              </w:rPr>
              <w:t>6</w:t>
            </w:r>
            <w:r w:rsidR="12B6E467" w:rsidRPr="2F4D42CB">
              <w:rPr>
                <w:rFonts w:ascii="Arial" w:hAnsi="Arial" w:cs="Arial"/>
                <w:lang w:val="sr-Latn-CS"/>
              </w:rPr>
              <w:t>.04.202</w:t>
            </w:r>
            <w:r w:rsidR="6A60FA36" w:rsidRPr="2F4D42CB">
              <w:rPr>
                <w:rFonts w:ascii="Arial" w:hAnsi="Arial" w:cs="Arial"/>
                <w:lang w:val="sr-Latn-CS"/>
              </w:rPr>
              <w:t>3</w:t>
            </w:r>
            <w:r w:rsidR="12B6E467" w:rsidRPr="2F4D42CB">
              <w:rPr>
                <w:rFonts w:ascii="Arial" w:hAnsi="Arial" w:cs="Arial"/>
                <w:lang w:val="sr-Latn-CS"/>
              </w:rPr>
              <w:t>. god.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CF82A5" w14:textId="77777777" w:rsidR="00834AA0" w:rsidRDefault="12B6E467" w:rsidP="06613263">
            <w:pPr>
              <w:pStyle w:val="Tabletext"/>
              <w:rPr>
                <w:rFonts w:ascii="Arial" w:hAnsi="Arial" w:cs="Arial"/>
                <w:lang w:val="sr-Latn-CS"/>
              </w:rPr>
            </w:pPr>
            <w:r w:rsidRPr="2F4D42CB">
              <w:rPr>
                <w:rFonts w:ascii="Arial" w:hAnsi="Arial" w:cs="Arial"/>
                <w:lang w:val="sr-Latn-C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D3F258" w14:textId="77777777" w:rsidR="00834AA0" w:rsidRDefault="12B6E467" w:rsidP="06613263">
            <w:pPr>
              <w:pStyle w:val="Tabletext"/>
              <w:rPr>
                <w:rFonts w:ascii="Arial" w:hAnsi="Arial" w:cs="Arial"/>
                <w:lang w:val="sr-Latn-CS"/>
              </w:rPr>
            </w:pPr>
            <w:r w:rsidRPr="2F4D42CB">
              <w:rPr>
                <w:rFonts w:ascii="Arial" w:hAnsi="Arial" w:cs="Arial"/>
                <w:lang w:val="sr-Latn-CS"/>
              </w:rPr>
              <w:t>Inicijalna verzija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50438" w14:textId="4AD93EC0" w:rsidR="00834AA0" w:rsidRDefault="6098C640" w:rsidP="06613263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2F4D42CB">
              <w:rPr>
                <w:rFonts w:ascii="Arial" w:eastAsia="Arial" w:hAnsi="Arial" w:cs="Arial"/>
                <w:lang w:val="sr-Latn-CS"/>
              </w:rPr>
              <w:t>Tijana Kvaić</w:t>
            </w:r>
          </w:p>
          <w:p w14:paraId="147FA1B4" w14:textId="77777777" w:rsidR="00834AA0" w:rsidRDefault="12B6E467" w:rsidP="06613263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2F4D42CB">
              <w:rPr>
                <w:rFonts w:ascii="Arial" w:eastAsia="Arial" w:hAnsi="Arial" w:cs="Arial"/>
                <w:lang w:val="sr-Latn-CS"/>
              </w:rPr>
              <w:t>Antonije Mitić</w:t>
            </w:r>
          </w:p>
          <w:p w14:paraId="7F6B2332" w14:textId="6F92E135" w:rsidR="00834AA0" w:rsidRDefault="4FACFF27" w:rsidP="06613263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2F4D42CB">
              <w:rPr>
                <w:rFonts w:ascii="Arial" w:eastAsia="Arial" w:hAnsi="Arial" w:cs="Arial"/>
                <w:lang w:val="sr-Latn-CS"/>
              </w:rPr>
              <w:t>Ilija Đorđević Arsić</w:t>
            </w:r>
          </w:p>
        </w:tc>
      </w:tr>
    </w:tbl>
    <w:p w14:paraId="4B94D5A5" w14:textId="77777777" w:rsidR="00206E1F" w:rsidRPr="003372D3" w:rsidRDefault="00206E1F" w:rsidP="2F4D42CB">
      <w:pPr>
        <w:rPr>
          <w:lang w:val="sr-Latn-CS"/>
        </w:rPr>
      </w:pPr>
    </w:p>
    <w:p w14:paraId="414DD773" w14:textId="77777777" w:rsidR="00206E1F" w:rsidRPr="003372D3" w:rsidRDefault="00206E1F" w:rsidP="2F4D42CB">
      <w:pPr>
        <w:pStyle w:val="Title"/>
        <w:rPr>
          <w:lang w:val="sr-Latn-CS"/>
        </w:rPr>
      </w:pPr>
      <w:r w:rsidRPr="2F4D42CB">
        <w:rPr>
          <w:lang w:val="sr-Latn-CS"/>
        </w:rPr>
        <w:br w:type="page"/>
      </w:r>
      <w:r w:rsidR="316F1B08" w:rsidRPr="2F4D42CB">
        <w:rPr>
          <w:lang w:val="sr-Latn-CS"/>
        </w:rPr>
        <w:lastRenderedPageBreak/>
        <w:t>Sadržaj</w:t>
      </w:r>
    </w:p>
    <w:p w14:paraId="00754405" w14:textId="0DFC9E35" w:rsidR="00390A9C" w:rsidRDefault="00206E1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6613263">
        <w:rPr>
          <w:b/>
          <w:bCs/>
          <w:lang w:val="sr-Latn-CS"/>
        </w:rPr>
        <w:fldChar w:fldCharType="begin"/>
      </w:r>
      <w:r w:rsidRPr="1D8F9E73">
        <w:rPr>
          <w:b/>
          <w:bCs/>
          <w:lang w:val="sr-Latn-CS"/>
        </w:rPr>
        <w:instrText xml:space="preserve"> TOC \o "1-3" </w:instrText>
      </w:r>
      <w:r w:rsidRPr="06613263">
        <w:rPr>
          <w:b/>
          <w:bCs/>
          <w:lang w:val="sr-Latn-CS"/>
        </w:rPr>
        <w:fldChar w:fldCharType="separate"/>
      </w:r>
      <w:r w:rsidR="00390A9C" w:rsidRPr="003B3C69">
        <w:rPr>
          <w:noProof/>
          <w:lang w:val="sr-Latn-CS"/>
        </w:rPr>
        <w:t>1.</w:t>
      </w:r>
      <w:r w:rsidR="00390A9C"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="00390A9C" w:rsidRPr="003B3C69">
        <w:rPr>
          <w:noProof/>
          <w:lang w:val="sr-Latn-CS"/>
        </w:rPr>
        <w:t>Cilj dokumenta</w:t>
      </w:r>
      <w:r w:rsidR="00390A9C">
        <w:rPr>
          <w:noProof/>
        </w:rPr>
        <w:tab/>
      </w:r>
      <w:r w:rsidR="00390A9C">
        <w:rPr>
          <w:noProof/>
        </w:rPr>
        <w:fldChar w:fldCharType="begin"/>
      </w:r>
      <w:r w:rsidR="00390A9C">
        <w:rPr>
          <w:noProof/>
        </w:rPr>
        <w:instrText xml:space="preserve"> PAGEREF _Toc131687844 \h </w:instrText>
      </w:r>
      <w:r w:rsidR="00390A9C">
        <w:rPr>
          <w:noProof/>
        </w:rPr>
      </w:r>
      <w:r w:rsidR="00390A9C">
        <w:rPr>
          <w:noProof/>
        </w:rPr>
        <w:fldChar w:fldCharType="separate"/>
      </w:r>
      <w:r w:rsidR="00390A9C">
        <w:rPr>
          <w:noProof/>
        </w:rPr>
        <w:t>5</w:t>
      </w:r>
      <w:r w:rsidR="00390A9C">
        <w:rPr>
          <w:noProof/>
        </w:rPr>
        <w:fldChar w:fldCharType="end"/>
      </w:r>
    </w:p>
    <w:p w14:paraId="2DBF2499" w14:textId="269B50CD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EBBE94" w14:textId="374AC919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FAED33" w14:textId="393BAB3C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6A8CEB" w14:textId="2BB44B03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ACC4DD" w14:textId="31E0C97A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Član organizacije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40917EE" w14:textId="0B7DBFAF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Član organizacionog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E7EC26" w14:textId="368D243C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Član upravnog odbora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B5B5881" w14:textId="2B7DF606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Koordinator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5F1984" w14:textId="3D0BC699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Predsednik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62AFD3" w14:textId="24B58FAE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5.6.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Administrator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E000772" w14:textId="45B2AC19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2A796E" w14:textId="6508455B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Pregled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8142B4" w14:textId="23186ACD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Prijavljivanje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3E8FA1C" w14:textId="2EDD5A44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Menjanje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BCFF4C9" w14:textId="21DC2D00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Održavanje naloga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3EEC372" w14:textId="7E46F510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Apliciranje za upravni odbor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9CCD324" w14:textId="025C81CA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Apliciranje za organizacioni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1CCE71E" w14:textId="7E43164C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Ažuriranje podataka o sebi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CCB37FA" w14:textId="459FD4BB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Deaktiviranje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B2F2FA3" w14:textId="3DE29E1B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Mutiranje obaveštenja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C435470" w14:textId="6A4DDAFD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Menjanje šifre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E0B0675" w14:textId="4A37B17C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Pregled uloga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8039210" w14:textId="4F1CC05B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Objavljivanje internih obaveštenja za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C076EAA" w14:textId="246382AD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Zahtev za objavu zvaničnih obaveštenja za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42D5D73" w14:textId="2F2819CC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Zakazivanje sastanaka za događaj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B6701FC" w14:textId="6DC9935A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Ažuriranje informacija o događaju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9C3E81B" w14:textId="63AB10CA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Zadavanje zaduženja za događaj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BAC1931" w14:textId="280370F2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Objavljivanje zvaničnih obaveštenja za događaj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44F4E48" w14:textId="37FE99EC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Objavljivanje internih obaveštenja za organizacioni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17B0610" w14:textId="1E716FD3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6.19.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Brisanje sastanaka vezanih za događaj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7A4487C" w14:textId="4CBDEA65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6.20.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Pregled zadatih zaduženja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47DB17D" w14:textId="568C6E33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6.21.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Ažuriranje zadatih zaduženja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50ED1B2" w14:textId="15DDD41D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6.22.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Zakazivanje sastanaka upravnog odbora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48F3F81" w14:textId="2A2E3A72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Ažuriranje kalendara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684074A" w14:textId="15E404D3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Pregled zahteva za organizacioni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2186A0A" w14:textId="425B2F58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Zadavanje zaduženja za upravni odbor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DA8D866" w14:textId="2E1E3528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Objavljivanje zvaničnih i internih obaveštenja za upravni odbor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182A7EF" w14:textId="6865E83F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Dodavanje sastanaka za svoj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C713E70" w14:textId="33A675C8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Dodavanje zaduženja za svoj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F751485" w14:textId="58A71FD3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6.29.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Ažuriranje informacija o svom timu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9A122BE" w14:textId="61CA1205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Objavljivanje zvaničnih obaveštenja za svoj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5BED553" w14:textId="1B298CC2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Prihvatanje prijava za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50AA631" w14:textId="48D7D142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Brisanje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496AC39" w14:textId="3E2521E7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lastRenderedPageBreak/>
        <w:t>6.33.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Dodavanje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359DB74" w14:textId="643DB7D6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Arhiviranje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944B552" w14:textId="491F5306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Pregled zahteva za upravni odbor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BED163B" w14:textId="5B2A486A" w:rsidR="00390A9C" w:rsidRDefault="00390A9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rFonts w:eastAsia="Arial"/>
          <w:noProof/>
          <w:color w:val="000000" w:themeColor="text1"/>
          <w:lang w:val="sr-Latn-CS"/>
        </w:rPr>
        <w:t>6.36.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rFonts w:eastAsia="Arial"/>
          <w:noProof/>
          <w:color w:val="000000" w:themeColor="text1"/>
          <w:lang w:val="sr-Latn-CS"/>
        </w:rPr>
        <w:t>Održavanje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17AB09F" w14:textId="58FD76BC" w:rsidR="00390A9C" w:rsidRDefault="00390A9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AD69FC6" w14:textId="75D91026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6BC4ADE" w14:textId="3CAA9D40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090FB9F" w14:textId="722E5182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511B57C" w14:textId="44A190E1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36C5520" w14:textId="0D75EF4E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E0A88DD" w14:textId="1E496752" w:rsidR="00390A9C" w:rsidRDefault="00390A9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</w:pPr>
      <w:r w:rsidRPr="003B3C69">
        <w:rPr>
          <w:noProof/>
          <w:lang w:val="sr-Latn-CS"/>
        </w:rPr>
        <w:t>7.6.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ko-KR"/>
        </w:rPr>
        <w:tab/>
      </w:r>
      <w:r w:rsidRPr="003B3C69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_Toc131687898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FEF77B7" w14:textId="653150C3" w:rsidR="00206E1F" w:rsidRPr="003372D3" w:rsidRDefault="00206E1F" w:rsidP="06613263">
      <w:pPr>
        <w:pStyle w:val="Title"/>
        <w:tabs>
          <w:tab w:val="left" w:pos="540"/>
        </w:tabs>
        <w:rPr>
          <w:lang w:val="sr-Latn-CS"/>
        </w:rPr>
      </w:pPr>
      <w:r w:rsidRPr="06613263">
        <w:rPr>
          <w:rFonts w:ascii="Times New Roman" w:hAnsi="Times New Roman"/>
          <w:b w:val="0"/>
          <w:bCs w:val="0"/>
          <w:sz w:val="20"/>
          <w:szCs w:val="20"/>
          <w:lang w:val="sr-Latn-CS"/>
        </w:rPr>
        <w:fldChar w:fldCharType="end"/>
      </w:r>
      <w:r w:rsidRPr="06613263">
        <w:rPr>
          <w:highlight w:val="yellow"/>
          <w:lang w:val="sr-Latn-CS"/>
        </w:rPr>
        <w:br w:type="page"/>
      </w:r>
      <w:r w:rsidR="00397DD2" w:rsidRPr="06613263">
        <w:rPr>
          <w:lang w:val="sr-Latn-CS"/>
        </w:rPr>
        <w:lastRenderedPageBreak/>
        <w:t>Specifikacija zahteva</w:t>
      </w:r>
    </w:p>
    <w:p w14:paraId="362FD78F" w14:textId="351A5C95" w:rsidR="00206E1F" w:rsidRPr="003372D3" w:rsidRDefault="003372D3" w:rsidP="06613263">
      <w:pPr>
        <w:pStyle w:val="Heading1"/>
        <w:rPr>
          <w:lang w:val="sr-Latn-CS"/>
        </w:rPr>
      </w:pPr>
      <w:bookmarkStart w:id="0" w:name="_Toc131687844"/>
      <w:r w:rsidRPr="06613263">
        <w:rPr>
          <w:lang w:val="sr-Latn-CS"/>
        </w:rPr>
        <w:t>Cilj</w:t>
      </w:r>
      <w:r w:rsidR="00CA58C5" w:rsidRPr="06613263">
        <w:rPr>
          <w:lang w:val="sr-Latn-CS"/>
        </w:rPr>
        <w:t xml:space="preserve"> dokumenta</w:t>
      </w:r>
      <w:bookmarkEnd w:id="0"/>
    </w:p>
    <w:p w14:paraId="1FAC8858" w14:textId="37D9FCE2" w:rsidR="00206E1F" w:rsidRPr="003372D3" w:rsidRDefault="00B849B5" w:rsidP="06613263">
      <w:pPr>
        <w:pStyle w:val="BodyText"/>
        <w:rPr>
          <w:lang w:val="sr-Latn-CS"/>
        </w:rPr>
      </w:pPr>
      <w:r w:rsidRPr="06613263">
        <w:rPr>
          <w:lang w:val="sr-Latn-CS"/>
        </w:rPr>
        <w:t xml:space="preserve">Cilj ovog dokumenta je </w:t>
      </w:r>
      <w:r w:rsidR="00397DD2" w:rsidRPr="06613263">
        <w:rPr>
          <w:lang w:val="sr-Latn-CS"/>
        </w:rPr>
        <w:t>specifikacija</w:t>
      </w:r>
      <w:r w:rsidRPr="06613263">
        <w:rPr>
          <w:lang w:val="sr-Latn-CS"/>
        </w:rPr>
        <w:t xml:space="preserve"> zahteva </w:t>
      </w:r>
      <w:r w:rsidR="00397DD2" w:rsidRPr="06613263">
        <w:rPr>
          <w:lang w:val="sr-Latn-CS"/>
        </w:rPr>
        <w:t>u pogledu detaljnog opisa slučajeva korišćenja</w:t>
      </w:r>
      <w:r w:rsidRPr="06613263">
        <w:rPr>
          <w:lang w:val="sr-Latn-CS"/>
        </w:rPr>
        <w:t xml:space="preserve"> </w:t>
      </w:r>
      <w:r w:rsidR="5E304D6A" w:rsidRPr="06613263">
        <w:rPr>
          <w:lang w:val="sr-Latn-CS"/>
        </w:rPr>
        <w:t>Organeeztec aplikacije.</w:t>
      </w:r>
    </w:p>
    <w:p w14:paraId="1AA9D462" w14:textId="77777777" w:rsidR="00206E1F" w:rsidRPr="003372D3" w:rsidRDefault="003372D3" w:rsidP="06613263">
      <w:pPr>
        <w:pStyle w:val="Heading1"/>
        <w:rPr>
          <w:lang w:val="sr-Latn-CS"/>
        </w:rPr>
      </w:pPr>
      <w:bookmarkStart w:id="1" w:name="_Toc131687845"/>
      <w:r w:rsidRPr="06613263">
        <w:rPr>
          <w:lang w:val="sr-Latn-CS"/>
        </w:rPr>
        <w:t>Opseg</w:t>
      </w:r>
      <w:r w:rsidR="00CA58C5" w:rsidRPr="06613263">
        <w:rPr>
          <w:lang w:val="sr-Latn-CS"/>
        </w:rPr>
        <w:t xml:space="preserve"> dokumenta</w:t>
      </w:r>
      <w:bookmarkEnd w:id="1"/>
    </w:p>
    <w:p w14:paraId="38BF84CB" w14:textId="22297CAB" w:rsidR="74A33A03" w:rsidRDefault="74A33A03" w:rsidP="06613263">
      <w:pPr>
        <w:pStyle w:val="BodyText"/>
        <w:rPr>
          <w:color w:val="000000" w:themeColor="text1"/>
          <w:highlight w:val="yellow"/>
          <w:lang w:val="sr-Latn-RS"/>
        </w:rPr>
      </w:pPr>
      <w:r w:rsidRPr="06613263">
        <w:rPr>
          <w:color w:val="000000" w:themeColor="text1"/>
          <w:lang w:val="sr-Latn-CS"/>
        </w:rPr>
        <w:t xml:space="preserve">Dokument opisuje opšti plan koji će biti korišćen od strane </w:t>
      </w:r>
      <w:r w:rsidR="08A669A3" w:rsidRPr="06613263">
        <w:rPr>
          <w:color w:val="000000" w:themeColor="text1"/>
          <w:lang w:val="sr-Latn-CS"/>
        </w:rPr>
        <w:t>eezTec-IT</w:t>
      </w:r>
      <w:r w:rsidRPr="06613263">
        <w:rPr>
          <w:color w:val="000000" w:themeColor="text1"/>
          <w:lang w:val="sr-Latn-CS"/>
        </w:rPr>
        <w:t>-a za razvoj</w:t>
      </w:r>
      <w:r w:rsidR="07E0417F" w:rsidRPr="06613263">
        <w:rPr>
          <w:color w:val="000000" w:themeColor="text1"/>
          <w:lang w:val="sr-Latn-CS"/>
        </w:rPr>
        <w:t xml:space="preserve"> mobilne aplikacije Organeeztec</w:t>
      </w:r>
      <w:r w:rsidRPr="06613263">
        <w:rPr>
          <w:b/>
          <w:bCs/>
          <w:i/>
          <w:iCs/>
          <w:color w:val="000000" w:themeColor="text1"/>
          <w:lang w:val="sr-Latn-CS"/>
        </w:rPr>
        <w:t xml:space="preserve"> </w:t>
      </w:r>
      <w:r w:rsidRPr="06613263">
        <w:rPr>
          <w:color w:val="000000" w:themeColor="text1"/>
          <w:lang w:val="sr-Latn-CS"/>
        </w:rPr>
        <w:t xml:space="preserve">namenjenog za organizaciju </w:t>
      </w:r>
      <w:r w:rsidR="5976ADBC" w:rsidRPr="06613263">
        <w:rPr>
          <w:color w:val="000000" w:themeColor="text1"/>
          <w:lang w:val="sr-Latn-CS"/>
        </w:rPr>
        <w:t>aktivnosti i zaduženja u okviru studentske organizacije EESTEC</w:t>
      </w:r>
      <w:r w:rsidRPr="06613263">
        <w:rPr>
          <w:color w:val="000000" w:themeColor="text1"/>
          <w:lang w:val="sr-Latn-CS"/>
        </w:rPr>
        <w:t xml:space="preserve">. Aplikacija </w:t>
      </w:r>
      <w:r w:rsidRPr="06613263">
        <w:rPr>
          <w:color w:val="000000" w:themeColor="text1"/>
          <w:lang w:val="sr-Latn-RS"/>
        </w:rPr>
        <w:t xml:space="preserve">će omogućiti </w:t>
      </w:r>
      <w:r w:rsidR="4091EDD4" w:rsidRPr="06613263">
        <w:rPr>
          <w:color w:val="000000" w:themeColor="text1"/>
          <w:lang w:val="sr-Latn-RS"/>
        </w:rPr>
        <w:t>raspodelu zaduženja, organizaciju sastanaka i obaveza i obaveštavanje o aktivnostima.</w:t>
      </w:r>
    </w:p>
    <w:p w14:paraId="6F3B69C3" w14:textId="77777777" w:rsidR="00206E1F" w:rsidRPr="003372D3" w:rsidRDefault="003372D3" w:rsidP="06613263">
      <w:pPr>
        <w:pStyle w:val="Heading1"/>
        <w:rPr>
          <w:lang w:val="sr-Latn-CS"/>
        </w:rPr>
      </w:pPr>
      <w:bookmarkStart w:id="2" w:name="_Toc131687846"/>
      <w:r w:rsidRPr="06613263">
        <w:rPr>
          <w:lang w:val="sr-Latn-CS"/>
        </w:rPr>
        <w:t>Reference</w:t>
      </w:r>
      <w:bookmarkEnd w:id="2"/>
    </w:p>
    <w:p w14:paraId="207EE3DF" w14:textId="77777777" w:rsidR="00206E1F" w:rsidRPr="003372D3" w:rsidRDefault="003372D3" w:rsidP="06613263">
      <w:pPr>
        <w:pStyle w:val="BodyText"/>
        <w:rPr>
          <w:lang w:val="sr-Latn-CS"/>
        </w:rPr>
      </w:pPr>
      <w:r w:rsidRPr="06613263">
        <w:rPr>
          <w:lang w:val="sr-Latn-CS"/>
        </w:rPr>
        <w:t>Spisak korišćene literature</w:t>
      </w:r>
      <w:r w:rsidR="00206E1F" w:rsidRPr="06613263">
        <w:rPr>
          <w:lang w:val="sr-Latn-CS"/>
        </w:rPr>
        <w:t>:</w:t>
      </w:r>
    </w:p>
    <w:p w14:paraId="6D446ACD" w14:textId="54364034" w:rsidR="00DE518F" w:rsidRDefault="594F3D67">
      <w:pPr>
        <w:pStyle w:val="BodyText"/>
        <w:numPr>
          <w:ilvl w:val="0"/>
          <w:numId w:val="49"/>
        </w:numPr>
        <w:tabs>
          <w:tab w:val="num" w:pos="720"/>
        </w:tabs>
        <w:ind w:left="1440"/>
        <w:rPr>
          <w:lang w:val="sr-Latn-CS"/>
        </w:rPr>
      </w:pPr>
      <w:r w:rsidRPr="06613263">
        <w:rPr>
          <w:lang w:val="sr-Latn-CS"/>
        </w:rPr>
        <w:t>Organeeztec</w:t>
      </w:r>
      <w:r w:rsidR="00DE518F" w:rsidRPr="06613263">
        <w:rPr>
          <w:lang w:val="sr-Latn-CS"/>
        </w:rPr>
        <w:t xml:space="preserve"> – Predlog projekta, </w:t>
      </w:r>
      <w:r w:rsidR="7EA5ADFB" w:rsidRPr="06613263">
        <w:rPr>
          <w:lang w:val="sr-Latn-CS"/>
        </w:rPr>
        <w:t>eezTec-IT</w:t>
      </w:r>
      <w:r w:rsidR="00DE518F" w:rsidRPr="06613263">
        <w:rPr>
          <w:lang w:val="sr-Latn-CS"/>
        </w:rPr>
        <w:t xml:space="preserve">- </w:t>
      </w:r>
      <w:r w:rsidR="461AE071" w:rsidRPr="06613263">
        <w:rPr>
          <w:lang w:val="sr-Latn-CS"/>
        </w:rPr>
        <w:t>Organeeztec</w:t>
      </w:r>
      <w:r w:rsidR="74A33A03" w:rsidRPr="06613263">
        <w:rPr>
          <w:lang w:val="sr-Latn-CS"/>
        </w:rPr>
        <w:t xml:space="preserve"> </w:t>
      </w:r>
      <w:r w:rsidR="00DE518F" w:rsidRPr="06613263">
        <w:rPr>
          <w:lang w:val="sr-Latn-CS"/>
        </w:rPr>
        <w:t>-01, V1.0, 202</w:t>
      </w:r>
      <w:r w:rsidR="0544918F" w:rsidRPr="06613263">
        <w:rPr>
          <w:lang w:val="sr-Latn-CS"/>
        </w:rPr>
        <w:t>3</w:t>
      </w:r>
      <w:r w:rsidR="00DE518F" w:rsidRPr="06613263">
        <w:rPr>
          <w:lang w:val="sr-Latn-CS"/>
        </w:rPr>
        <w:t xml:space="preserve">, </w:t>
      </w:r>
      <w:r w:rsidR="0319FB3E" w:rsidRPr="06613263">
        <w:rPr>
          <w:lang w:val="sr-Latn-CS"/>
        </w:rPr>
        <w:t>eezTec-IT</w:t>
      </w:r>
      <w:r w:rsidR="00DE518F" w:rsidRPr="06613263">
        <w:rPr>
          <w:lang w:val="sr-Latn-CS"/>
        </w:rPr>
        <w:t>.</w:t>
      </w:r>
    </w:p>
    <w:p w14:paraId="1C8212EB" w14:textId="551A65FF" w:rsidR="00DE518F" w:rsidRPr="006F61C6" w:rsidRDefault="0819626B">
      <w:pPr>
        <w:pStyle w:val="BodyText"/>
        <w:numPr>
          <w:ilvl w:val="0"/>
          <w:numId w:val="49"/>
        </w:numPr>
        <w:tabs>
          <w:tab w:val="num" w:pos="720"/>
        </w:tabs>
        <w:ind w:left="1440"/>
        <w:rPr>
          <w:lang w:val="sr-Latn-CS"/>
        </w:rPr>
      </w:pPr>
      <w:r w:rsidRPr="06613263">
        <w:rPr>
          <w:lang w:val="sr-Latn-CS"/>
        </w:rPr>
        <w:t>Organeeztec</w:t>
      </w:r>
      <w:r w:rsidR="00DE518F" w:rsidRPr="06613263">
        <w:rPr>
          <w:lang w:val="sr-Latn-CS"/>
        </w:rPr>
        <w:t xml:space="preserve"> – Vizija sistema, V1.0, 202</w:t>
      </w:r>
      <w:r w:rsidR="067E80BD" w:rsidRPr="06613263">
        <w:rPr>
          <w:lang w:val="sr-Latn-CS"/>
        </w:rPr>
        <w:t>3</w:t>
      </w:r>
      <w:r w:rsidR="00DE518F" w:rsidRPr="06613263">
        <w:rPr>
          <w:lang w:val="sr-Latn-CS"/>
        </w:rPr>
        <w:t xml:space="preserve">, </w:t>
      </w:r>
      <w:r w:rsidR="37047D93" w:rsidRPr="06613263">
        <w:rPr>
          <w:lang w:val="sr-Latn-CS"/>
        </w:rPr>
        <w:t>eezTec-IT</w:t>
      </w:r>
      <w:r w:rsidR="00DE518F" w:rsidRPr="06613263">
        <w:rPr>
          <w:lang w:val="sr-Latn-CS"/>
        </w:rPr>
        <w:t>.</w:t>
      </w:r>
    </w:p>
    <w:p w14:paraId="7FA830DF" w14:textId="169CAD0F" w:rsidR="00397DD2" w:rsidRDefault="603C94DA">
      <w:pPr>
        <w:pStyle w:val="BodyText"/>
        <w:numPr>
          <w:ilvl w:val="0"/>
          <w:numId w:val="49"/>
        </w:numPr>
        <w:tabs>
          <w:tab w:val="num" w:pos="720"/>
        </w:tabs>
        <w:ind w:left="1440"/>
        <w:rPr>
          <w:lang w:val="sr-Latn-CS"/>
        </w:rPr>
      </w:pPr>
      <w:r w:rsidRPr="06613263">
        <w:rPr>
          <w:lang w:val="sr-Latn-CS"/>
        </w:rPr>
        <w:t>Organeeztec</w:t>
      </w:r>
      <w:r w:rsidR="00DE518F" w:rsidRPr="06613263">
        <w:rPr>
          <w:lang w:val="sr-Latn-CS"/>
        </w:rPr>
        <w:t xml:space="preserve"> – Plan realizacije, V1.0, 202</w:t>
      </w:r>
      <w:r w:rsidR="73D328D2" w:rsidRPr="06613263">
        <w:rPr>
          <w:lang w:val="sr-Latn-CS"/>
        </w:rPr>
        <w:t>3</w:t>
      </w:r>
      <w:r w:rsidR="00DE518F" w:rsidRPr="06613263">
        <w:rPr>
          <w:lang w:val="sr-Latn-CS"/>
        </w:rPr>
        <w:t xml:space="preserve">, </w:t>
      </w:r>
      <w:r w:rsidR="2F24903B" w:rsidRPr="06613263">
        <w:rPr>
          <w:lang w:val="sr-Latn-CS"/>
        </w:rPr>
        <w:t>eezTec-IT</w:t>
      </w:r>
      <w:r w:rsidR="00397DD2" w:rsidRPr="06613263">
        <w:rPr>
          <w:lang w:val="sr-Latn-CS"/>
        </w:rPr>
        <w:t>.</w:t>
      </w:r>
    </w:p>
    <w:p w14:paraId="56A4071D" w14:textId="2A47EAA1" w:rsidR="1FE4606D" w:rsidRDefault="1FE4606D">
      <w:pPr>
        <w:pStyle w:val="BodyText"/>
        <w:numPr>
          <w:ilvl w:val="0"/>
          <w:numId w:val="49"/>
        </w:numPr>
        <w:tabs>
          <w:tab w:val="num" w:pos="720"/>
        </w:tabs>
        <w:ind w:left="1440"/>
        <w:rPr>
          <w:lang w:val="sr-Latn-CS"/>
        </w:rPr>
      </w:pPr>
      <w:r w:rsidRPr="06613263">
        <w:rPr>
          <w:lang w:val="sr-Latn-CS"/>
        </w:rPr>
        <w:t>Organeeztec</w:t>
      </w:r>
      <w:r w:rsidR="1CA9F8AE" w:rsidRPr="06613263">
        <w:rPr>
          <w:lang w:val="sr-Latn-CS"/>
        </w:rPr>
        <w:t xml:space="preserve"> – </w:t>
      </w:r>
      <w:r w:rsidRPr="06613263">
        <w:rPr>
          <w:lang w:val="sr-Latn-CS"/>
        </w:rPr>
        <w:t>Raspored aktivnosti, V1.0, 2023, eezTec-IT.</w:t>
      </w:r>
    </w:p>
    <w:p w14:paraId="3EAA6FD5" w14:textId="77777777" w:rsidR="00206E1F" w:rsidRDefault="006E5E1D" w:rsidP="06613263">
      <w:pPr>
        <w:pStyle w:val="Heading1"/>
        <w:rPr>
          <w:lang w:val="sr-Latn-CS"/>
        </w:rPr>
      </w:pPr>
      <w:bookmarkStart w:id="3" w:name="_Toc131687847"/>
      <w:r w:rsidRPr="06613263">
        <w:rPr>
          <w:lang w:val="sr-Latn-CS"/>
        </w:rPr>
        <w:t xml:space="preserve">Pregled slučajeva </w:t>
      </w:r>
      <w:r w:rsidR="00397DD2" w:rsidRPr="06613263">
        <w:rPr>
          <w:lang w:val="sr-Latn-CS"/>
        </w:rPr>
        <w:t>korišćenja</w:t>
      </w:r>
      <w:bookmarkEnd w:id="3"/>
    </w:p>
    <w:p w14:paraId="549E0D14" w14:textId="00B72E33" w:rsidR="00397DD2" w:rsidRDefault="328EC05F" w:rsidP="06613263">
      <w:pPr>
        <w:pStyle w:val="BodyText"/>
        <w:rPr>
          <w:lang w:val="sr-Latn-CS"/>
        </w:rPr>
      </w:pPr>
      <w:r w:rsidRPr="2F4D42CB">
        <w:rPr>
          <w:lang w:val="sr-Latn-CS"/>
        </w:rPr>
        <w:t>Osnovni UML dijagram koji prikazuje korisnike i s</w:t>
      </w:r>
      <w:r w:rsidR="1F13223A" w:rsidRPr="2F4D42CB">
        <w:rPr>
          <w:lang w:val="sr-Latn-CS"/>
        </w:rPr>
        <w:t>lučajev</w:t>
      </w:r>
      <w:r w:rsidRPr="2F4D42CB">
        <w:rPr>
          <w:lang w:val="sr-Latn-CS"/>
        </w:rPr>
        <w:t>e</w:t>
      </w:r>
      <w:r w:rsidR="1F13223A" w:rsidRPr="2F4D42CB">
        <w:rPr>
          <w:lang w:val="sr-Latn-CS"/>
        </w:rPr>
        <w:t xml:space="preserve"> korišćenja </w:t>
      </w:r>
      <w:r w:rsidR="29A535B4" w:rsidRPr="2F4D42CB">
        <w:rPr>
          <w:lang w:val="sr-Latn-CS"/>
        </w:rPr>
        <w:t>Organeeztec aplikacije</w:t>
      </w:r>
      <w:r w:rsidR="1F13223A" w:rsidRPr="2F4D42CB">
        <w:rPr>
          <w:lang w:val="sr-Latn-CS"/>
        </w:rPr>
        <w:t xml:space="preserve"> prikazan je na sledećoj slici:</w:t>
      </w:r>
    </w:p>
    <w:p w14:paraId="3DEEC669" w14:textId="53C8AFAE" w:rsidR="0020422A" w:rsidRDefault="29D39DD4" w:rsidP="06613263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3EEE7C7D" wp14:editId="16517286">
            <wp:extent cx="4572000" cy="4524375"/>
            <wp:effectExtent l="0" t="0" r="0" b="0"/>
            <wp:docPr id="21165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94FE" w14:textId="77777777" w:rsidR="00927A79" w:rsidRDefault="00927A79" w:rsidP="1D8F9E73">
      <w:pPr>
        <w:pStyle w:val="BodyText"/>
        <w:rPr>
          <w:highlight w:val="yellow"/>
          <w:lang w:val="sr-Latn-CS"/>
        </w:rPr>
      </w:pPr>
    </w:p>
    <w:p w14:paraId="31D6BCE2" w14:textId="2BE6F143" w:rsidR="00D667CA" w:rsidRDefault="1791B63A" w:rsidP="1D8F9E73">
      <w:pPr>
        <w:pStyle w:val="BodyText"/>
        <w:rPr>
          <w:highlight w:val="yellow"/>
          <w:lang w:val="sr-Latn-CS"/>
        </w:rPr>
      </w:pPr>
      <w:r w:rsidRPr="06613263">
        <w:rPr>
          <w:lang w:val="sr-Latn-CS"/>
        </w:rPr>
        <w:t>Slučajevi korišćenja p</w:t>
      </w:r>
      <w:r w:rsidR="4DE4E0C9" w:rsidRPr="06613263">
        <w:rPr>
          <w:lang w:val="sr-Latn-CS"/>
        </w:rPr>
        <w:t>rijavljivanje</w:t>
      </w:r>
      <w:r w:rsidR="0C0BD8B6" w:rsidRPr="06613263">
        <w:rPr>
          <w:lang w:val="sr-Latn-CS"/>
        </w:rPr>
        <w:t>, pregled aktivnosti</w:t>
      </w:r>
      <w:r w:rsidR="7684C320" w:rsidRPr="06613263">
        <w:rPr>
          <w:lang w:val="sr-Latn-CS"/>
        </w:rPr>
        <w:t>, menjanje tima</w:t>
      </w:r>
      <w:r w:rsidR="798EC1DF" w:rsidRPr="06613263">
        <w:rPr>
          <w:lang w:val="sr-Latn-CS"/>
        </w:rPr>
        <w:t xml:space="preserve"> i održavanje naloga </w:t>
      </w:r>
      <w:r w:rsidRPr="06613263">
        <w:rPr>
          <w:lang w:val="sr-Latn-CS"/>
        </w:rPr>
        <w:t>obuhvataju složenije radnje koje se mogu razložiti dalje razložiti na pojedinačne slučajeve korišćenja.</w:t>
      </w:r>
    </w:p>
    <w:p w14:paraId="2C66FB2F" w14:textId="7B924C18" w:rsidR="00962138" w:rsidRPr="00937FB0" w:rsidRDefault="256E94F0" w:rsidP="06613263">
      <w:pPr>
        <w:pStyle w:val="BodyText"/>
        <w:rPr>
          <w:lang w:val="sr"/>
        </w:rPr>
      </w:pPr>
      <w:r w:rsidRPr="06613263">
        <w:rPr>
          <w:lang w:val="sr"/>
        </w:rPr>
        <w:t xml:space="preserve">Detaljni UML dijagram za slučaj korišćenja </w:t>
      </w:r>
      <w:r w:rsidRPr="06613263">
        <w:rPr>
          <w:i/>
          <w:iCs/>
          <w:lang w:val="sr"/>
        </w:rPr>
        <w:t xml:space="preserve">prijavljivanje </w:t>
      </w:r>
      <w:r w:rsidRPr="06613263">
        <w:rPr>
          <w:lang w:val="sr"/>
        </w:rPr>
        <w:t>je prikazan na sledećoj slici:</w:t>
      </w:r>
    </w:p>
    <w:p w14:paraId="5FE00E6B" w14:textId="64D882CE" w:rsidR="00962138" w:rsidRPr="00937FB0" w:rsidRDefault="256E94F0" w:rsidP="06613263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15EE1C2C" wp14:editId="462D2782">
            <wp:extent cx="3771900" cy="2809875"/>
            <wp:effectExtent l="0" t="0" r="0" b="0"/>
            <wp:docPr id="1572287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040D" w14:textId="2E26B80C" w:rsidR="00962138" w:rsidRPr="00937FB0" w:rsidRDefault="6BEA03E5" w:rsidP="06613263">
      <w:pPr>
        <w:pStyle w:val="BodyText"/>
        <w:rPr>
          <w:lang w:val="sr"/>
        </w:rPr>
      </w:pPr>
      <w:r w:rsidRPr="06613263">
        <w:rPr>
          <w:lang w:val="sr"/>
        </w:rPr>
        <w:t xml:space="preserve">Detaljni UML dijagram za slučaj korišćenja </w:t>
      </w:r>
      <w:r w:rsidRPr="06613263">
        <w:rPr>
          <w:i/>
          <w:iCs/>
          <w:lang w:val="sr"/>
        </w:rPr>
        <w:t xml:space="preserve">pregled aktivnosti </w:t>
      </w:r>
      <w:r w:rsidRPr="06613263">
        <w:rPr>
          <w:lang w:val="sr"/>
        </w:rPr>
        <w:t>je prikazan na sledećoj slici:</w:t>
      </w:r>
    </w:p>
    <w:p w14:paraId="6BAF52B4" w14:textId="27B741AD" w:rsidR="00962138" w:rsidRPr="00937FB0" w:rsidRDefault="00962138" w:rsidP="1D8F9E73">
      <w:pPr>
        <w:pStyle w:val="BodyText"/>
      </w:pPr>
    </w:p>
    <w:p w14:paraId="3656B9AB" w14:textId="416459E0" w:rsidR="00962138" w:rsidRPr="00937FB0" w:rsidRDefault="71A7E055" w:rsidP="06613263">
      <w:pPr>
        <w:pStyle w:val="BodyText"/>
        <w:jc w:val="center"/>
      </w:pPr>
      <w:r>
        <w:rPr>
          <w:noProof/>
        </w:rPr>
        <w:drawing>
          <wp:inline distT="0" distB="0" distL="0" distR="0" wp14:anchorId="7DC74669" wp14:editId="7A17676A">
            <wp:extent cx="4572000" cy="3876675"/>
            <wp:effectExtent l="0" t="0" r="0" b="0"/>
            <wp:docPr id="1019032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9949" w14:textId="01100780" w:rsidR="006E5E1D" w:rsidRDefault="006E5E1D" w:rsidP="06613263">
      <w:pPr>
        <w:pStyle w:val="BodyText"/>
        <w:rPr>
          <w:lang w:val="sr"/>
        </w:rPr>
      </w:pPr>
    </w:p>
    <w:p w14:paraId="13D51300" w14:textId="2A9C35BF" w:rsidR="006E5E1D" w:rsidRDefault="613C796D" w:rsidP="06613263">
      <w:pPr>
        <w:pStyle w:val="BodyText"/>
        <w:rPr>
          <w:lang w:val="sr"/>
        </w:rPr>
      </w:pPr>
      <w:r w:rsidRPr="2F4D42CB">
        <w:rPr>
          <w:lang w:val="sr"/>
        </w:rPr>
        <w:t xml:space="preserve">Detaljni UML dijagram za slučaj korišćenja </w:t>
      </w:r>
      <w:r w:rsidRPr="2F4D42CB">
        <w:rPr>
          <w:i/>
          <w:iCs/>
          <w:lang w:val="sr"/>
        </w:rPr>
        <w:t xml:space="preserve">menjanje tima </w:t>
      </w:r>
      <w:r w:rsidRPr="2F4D42CB">
        <w:rPr>
          <w:lang w:val="sr"/>
        </w:rPr>
        <w:t>je prikazan na sledećoj slici:</w:t>
      </w:r>
    </w:p>
    <w:p w14:paraId="45FB0818" w14:textId="1812E3C3" w:rsidR="006E5E1D" w:rsidRDefault="3064A6A7" w:rsidP="06613263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044DE63D" wp14:editId="31F0477D">
            <wp:extent cx="3810000" cy="2105025"/>
            <wp:effectExtent l="0" t="0" r="0" b="0"/>
            <wp:docPr id="55416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EA06" w14:textId="47F7408A" w:rsidR="00726BE7" w:rsidRDefault="768B0BB3" w:rsidP="06613263">
      <w:pPr>
        <w:pStyle w:val="BodyText"/>
        <w:rPr>
          <w:lang w:val="sr"/>
        </w:rPr>
      </w:pPr>
      <w:r w:rsidRPr="06613263">
        <w:rPr>
          <w:lang w:val="sr"/>
        </w:rPr>
        <w:t xml:space="preserve">Detaljni UML dijagram za slučaj korišćenja </w:t>
      </w:r>
      <w:r w:rsidRPr="06613263">
        <w:rPr>
          <w:i/>
          <w:iCs/>
          <w:lang w:val="sr"/>
        </w:rPr>
        <w:t xml:space="preserve">održavanje naloga </w:t>
      </w:r>
      <w:r w:rsidRPr="06613263">
        <w:rPr>
          <w:lang w:val="sr"/>
        </w:rPr>
        <w:t>je prikazan na sledećoj slici:</w:t>
      </w:r>
    </w:p>
    <w:p w14:paraId="35609FDE" w14:textId="7273ADFF" w:rsidR="00726BE7" w:rsidRDefault="768B0BB3" w:rsidP="06613263">
      <w:pPr>
        <w:pStyle w:val="BodyText"/>
        <w:jc w:val="center"/>
      </w:pPr>
      <w:r>
        <w:rPr>
          <w:noProof/>
        </w:rPr>
        <w:drawing>
          <wp:inline distT="0" distB="0" distL="0" distR="0" wp14:anchorId="4B0BACE7" wp14:editId="5A69CE97">
            <wp:extent cx="4572000" cy="2247900"/>
            <wp:effectExtent l="0" t="0" r="0" b="0"/>
            <wp:docPr id="327832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E316" w14:textId="6581A488" w:rsidR="00726BE7" w:rsidRDefault="00726BE7" w:rsidP="1D8F9E73">
      <w:pPr>
        <w:pStyle w:val="BodyText"/>
      </w:pPr>
    </w:p>
    <w:p w14:paraId="579AF3AD" w14:textId="77777777" w:rsidR="006E5E1D" w:rsidRDefault="6030CE98" w:rsidP="2F4D42CB">
      <w:pPr>
        <w:pStyle w:val="Heading1"/>
        <w:rPr>
          <w:lang w:val="sr-Latn-CS"/>
        </w:rPr>
      </w:pPr>
      <w:bookmarkStart w:id="4" w:name="_Toc163018890"/>
      <w:bookmarkStart w:id="5" w:name="_Toc131687848"/>
      <w:r w:rsidRPr="2F4D42CB">
        <w:rPr>
          <w:lang w:val="sr-Latn-CS"/>
        </w:rPr>
        <w:t>Profili korisnika</w:t>
      </w:r>
      <w:bookmarkEnd w:id="4"/>
      <w:bookmarkEnd w:id="5"/>
    </w:p>
    <w:p w14:paraId="56BE31D4" w14:textId="644B9C4B" w:rsidR="328EC05F" w:rsidRDefault="328EC05F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Identifikovani su sledeći </w:t>
      </w:r>
      <w:r w:rsidR="2503F7BA" w:rsidRPr="2F4D42CB">
        <w:rPr>
          <w:lang w:val="sr-Latn-CS"/>
        </w:rPr>
        <w:t>profili</w:t>
      </w:r>
      <w:r w:rsidRPr="2F4D42CB">
        <w:rPr>
          <w:lang w:val="sr-Latn-CS"/>
        </w:rPr>
        <w:t xml:space="preserve"> korisnika </w:t>
      </w:r>
      <w:r w:rsidR="6B6A82B1" w:rsidRPr="2F4D42CB">
        <w:rPr>
          <w:lang w:val="sr-Latn-CS"/>
        </w:rPr>
        <w:t>aplikacije Organeeztec</w:t>
      </w:r>
      <w:r w:rsidRPr="2F4D42CB">
        <w:rPr>
          <w:lang w:val="sr-Latn-CS"/>
        </w:rPr>
        <w:t>.</w:t>
      </w:r>
    </w:p>
    <w:p w14:paraId="3163DDBF" w14:textId="3EB13451" w:rsidR="6FC0B70A" w:rsidRDefault="6FC0B70A" w:rsidP="2F4D42CB">
      <w:pPr>
        <w:pStyle w:val="Heading2"/>
        <w:rPr>
          <w:lang w:val="sr-Latn-CS"/>
        </w:rPr>
      </w:pPr>
      <w:bookmarkStart w:id="6" w:name="_Toc131687849"/>
      <w:r w:rsidRPr="2F4D42CB">
        <w:rPr>
          <w:lang w:val="sr-Latn-CS"/>
        </w:rPr>
        <w:t>Član organizacije</w:t>
      </w:r>
      <w:bookmarkEnd w:id="6"/>
    </w:p>
    <w:p w14:paraId="6CCEAB44" w14:textId="54A1E0BC" w:rsidR="6FC0B70A" w:rsidRDefault="6FC0B70A" w:rsidP="2F4D42CB">
      <w:pPr>
        <w:ind w:left="720"/>
      </w:pPr>
      <w:proofErr w:type="spellStart"/>
      <w:r>
        <w:t>Član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najmanjim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raspolaganju</w:t>
      </w:r>
      <w:proofErr w:type="spellEnd"/>
      <w:r>
        <w:t xml:space="preserve">.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 </w:t>
      </w:r>
      <w:r w:rsidR="2CFD2135">
        <w:t xml:space="preserve">se </w:t>
      </w:r>
      <w:proofErr w:type="spellStart"/>
      <w:r w:rsidR="2CFD2135">
        <w:t>prijave</w:t>
      </w:r>
      <w:proofErr w:type="spellEnd"/>
      <w:r w:rsidR="2CFD2135">
        <w:t xml:space="preserve"> u </w:t>
      </w:r>
      <w:proofErr w:type="spellStart"/>
      <w:r w:rsidR="2CFD2135">
        <w:t>aplikaciju</w:t>
      </w:r>
      <w:proofErr w:type="spellEnd"/>
      <w:r w:rsidR="245F8677">
        <w:t xml:space="preserve"> </w:t>
      </w:r>
      <w:proofErr w:type="spellStart"/>
      <w:r w:rsidR="245F8677">
        <w:t>i</w:t>
      </w:r>
      <w:proofErr w:type="spellEnd"/>
      <w:r w:rsidR="2CFD2135">
        <w:t xml:space="preserve"> da se </w:t>
      </w:r>
      <w:proofErr w:type="spellStart"/>
      <w:r w:rsidR="2CFD2135">
        <w:t>registruju</w:t>
      </w:r>
      <w:proofErr w:type="spellEnd"/>
      <w:r w:rsidR="2CFD2135">
        <w:t xml:space="preserve"> za </w:t>
      </w:r>
      <w:proofErr w:type="spellStart"/>
      <w:r w:rsidR="2CFD2135">
        <w:t>nalog</w:t>
      </w:r>
      <w:proofErr w:type="spellEnd"/>
      <w:r w:rsidR="2CFD2135">
        <w:t xml:space="preserve"> u </w:t>
      </w:r>
      <w:proofErr w:type="spellStart"/>
      <w:r w:rsidR="2CFD2135">
        <w:t>aplikaciji</w:t>
      </w:r>
      <w:proofErr w:type="spellEnd"/>
      <w:r w:rsidR="46A9A48B">
        <w:t>. Pored</w:t>
      </w:r>
      <w:r w:rsidR="27A83362">
        <w:t xml:space="preserve"> </w:t>
      </w:r>
      <w:r w:rsidR="46A9A48B">
        <w:t xml:space="preserve">toga, </w:t>
      </w:r>
      <w:proofErr w:type="spellStart"/>
      <w:r w:rsidR="46A9A48B">
        <w:t>imaju</w:t>
      </w:r>
      <w:proofErr w:type="spellEnd"/>
      <w:r w:rsidR="46A9A48B">
        <w:t xml:space="preserve"> </w:t>
      </w:r>
      <w:proofErr w:type="spellStart"/>
      <w:r w:rsidR="46A9A48B">
        <w:t>mogućnost</w:t>
      </w:r>
      <w:proofErr w:type="spellEnd"/>
      <w:r w:rsidR="2CFD2135">
        <w:t xml:space="preserve"> </w:t>
      </w:r>
      <w:r w:rsidR="53E5E91C">
        <w:t xml:space="preserve">da </w:t>
      </w:r>
      <w:proofErr w:type="spellStart"/>
      <w:r w:rsidR="53E5E91C">
        <w:t>promene</w:t>
      </w:r>
      <w:proofErr w:type="spellEnd"/>
      <w:r w:rsidR="53E5E91C">
        <w:t xml:space="preserve"> </w:t>
      </w:r>
      <w:proofErr w:type="spellStart"/>
      <w:r w:rsidR="53E5E91C">
        <w:t>svoju</w:t>
      </w:r>
      <w:proofErr w:type="spellEnd"/>
      <w:r w:rsidR="53E5E91C">
        <w:t xml:space="preserve"> </w:t>
      </w:r>
      <w:proofErr w:type="spellStart"/>
      <w:r w:rsidR="53E5E91C">
        <w:t>šifru</w:t>
      </w:r>
      <w:proofErr w:type="spellEnd"/>
      <w:r w:rsidR="53E5E91C">
        <w:t xml:space="preserve">, </w:t>
      </w:r>
      <w:r w:rsidR="2CFD2135">
        <w:t xml:space="preserve">da </w:t>
      </w:r>
      <w:proofErr w:type="spellStart"/>
      <w:r>
        <w:t>pregledaju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, da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ažuriraju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sebi</w:t>
      </w:r>
      <w:proofErr w:type="spellEnd"/>
      <w:r>
        <w:t xml:space="preserve">, da </w:t>
      </w:r>
      <w:r w:rsidR="28BAC89C">
        <w:t xml:space="preserve">se </w:t>
      </w:r>
      <w:proofErr w:type="spellStart"/>
      <w:r w:rsidR="28BAC89C">
        <w:t>d</w:t>
      </w:r>
      <w:r>
        <w:t>eaktiv</w:t>
      </w:r>
      <w:r w:rsidR="74A76D89">
        <w:t>iraju</w:t>
      </w:r>
      <w:proofErr w:type="spellEnd"/>
      <w:r>
        <w:t xml:space="preserve">, </w:t>
      </w:r>
      <w:proofErr w:type="spellStart"/>
      <w:r>
        <w:t>mutiraju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, </w:t>
      </w:r>
      <w:r w:rsidR="3EAA788D">
        <w:t xml:space="preserve">da </w:t>
      </w:r>
      <w:proofErr w:type="spellStart"/>
      <w:r w:rsidR="3EAA788D">
        <w:t>objavljuju</w:t>
      </w:r>
      <w:proofErr w:type="spellEnd"/>
      <w:r w:rsidR="3EAA788D">
        <w:t xml:space="preserve"> interna </w:t>
      </w:r>
      <w:proofErr w:type="spellStart"/>
      <w:r w:rsidR="3EAA788D">
        <w:t>obaveštenja</w:t>
      </w:r>
      <w:proofErr w:type="spellEnd"/>
      <w:r w:rsidR="3EAA788D">
        <w:t xml:space="preserve"> u </w:t>
      </w:r>
      <w:proofErr w:type="spellStart"/>
      <w:r w:rsidR="3EAA788D">
        <w:t>timovima</w:t>
      </w:r>
      <w:proofErr w:type="spellEnd"/>
      <w:r w:rsidR="3EAA788D">
        <w:t xml:space="preserve"> u </w:t>
      </w:r>
      <w:proofErr w:type="spellStart"/>
      <w:r w:rsidR="3EAA788D">
        <w:t>kojima</w:t>
      </w:r>
      <w:proofErr w:type="spellEnd"/>
      <w:r w:rsidR="3EAA788D">
        <w:t xml:space="preserve"> se </w:t>
      </w:r>
      <w:proofErr w:type="spellStart"/>
      <w:r w:rsidR="3EAA788D">
        <w:t>nalaze</w:t>
      </w:r>
      <w:proofErr w:type="spellEnd"/>
      <w:r w:rsidR="3EAA788D">
        <w:t xml:space="preserve">, da </w:t>
      </w:r>
      <w:proofErr w:type="spellStart"/>
      <w:r w:rsidR="3EAA788D">
        <w:t>prave</w:t>
      </w:r>
      <w:proofErr w:type="spellEnd"/>
      <w:r w:rsidR="3EAA788D">
        <w:t xml:space="preserve"> </w:t>
      </w:r>
      <w:proofErr w:type="spellStart"/>
      <w:r w:rsidR="3EAA788D">
        <w:t>zahteve</w:t>
      </w:r>
      <w:proofErr w:type="spellEnd"/>
      <w:r w:rsidR="3EAA788D">
        <w:t xml:space="preserve"> za </w:t>
      </w:r>
      <w:proofErr w:type="spellStart"/>
      <w:r w:rsidR="3EAA788D">
        <w:t>objavu</w:t>
      </w:r>
      <w:proofErr w:type="spellEnd"/>
      <w:r w:rsidR="3EAA788D">
        <w:t xml:space="preserve"> </w:t>
      </w:r>
      <w:proofErr w:type="spellStart"/>
      <w:r w:rsidR="3EAA788D">
        <w:t>zvaničnih</w:t>
      </w:r>
      <w:proofErr w:type="spellEnd"/>
      <w:r w:rsidR="3EAA788D">
        <w:t xml:space="preserve"> </w:t>
      </w:r>
      <w:proofErr w:type="spellStart"/>
      <w:r w:rsidR="3EAA788D">
        <w:t>obaveštenja</w:t>
      </w:r>
      <w:proofErr w:type="spellEnd"/>
      <w:r w:rsidR="3EAA788D">
        <w:t xml:space="preserve"> </w:t>
      </w:r>
      <w:r w:rsidR="21AC23BE">
        <w:t xml:space="preserve">u </w:t>
      </w:r>
      <w:proofErr w:type="spellStart"/>
      <w:r w:rsidR="21AC23BE">
        <w:t>timovima</w:t>
      </w:r>
      <w:proofErr w:type="spellEnd"/>
      <w:r w:rsidR="3EAA788D">
        <w:t xml:space="preserve"> u </w:t>
      </w:r>
      <w:proofErr w:type="spellStart"/>
      <w:r w:rsidR="3EAA788D">
        <w:t>kojima</w:t>
      </w:r>
      <w:proofErr w:type="spellEnd"/>
      <w:r w:rsidR="3EAA788D">
        <w:t xml:space="preserve"> se </w:t>
      </w:r>
      <w:proofErr w:type="spellStart"/>
      <w:r w:rsidR="3EAA788D">
        <w:t>nalaze</w:t>
      </w:r>
      <w:proofErr w:type="spellEnd"/>
      <w:r w:rsidR="3EAA788D">
        <w:t>,</w:t>
      </w:r>
      <w:r w:rsidR="34D65248">
        <w:t xml:space="preserve"> da </w:t>
      </w:r>
      <w:proofErr w:type="spellStart"/>
      <w:r w:rsidR="34D65248">
        <w:t>pregledaju</w:t>
      </w:r>
      <w:proofErr w:type="spellEnd"/>
      <w:r w:rsidR="34D65248">
        <w:t xml:space="preserve"> </w:t>
      </w:r>
      <w:proofErr w:type="spellStart"/>
      <w:r w:rsidR="34D65248">
        <w:t>svoje</w:t>
      </w:r>
      <w:proofErr w:type="spellEnd"/>
      <w:r w:rsidR="34D65248">
        <w:t xml:space="preserve"> </w:t>
      </w:r>
      <w:proofErr w:type="spellStart"/>
      <w:r w:rsidR="34D65248">
        <w:t>uloge</w:t>
      </w:r>
      <w:proofErr w:type="spellEnd"/>
      <w:r w:rsidR="0D7A933B">
        <w:t xml:space="preserve">, da </w:t>
      </w:r>
      <w:proofErr w:type="spellStart"/>
      <w:r w:rsidR="0D7A933B">
        <w:t>pregledaju</w:t>
      </w:r>
      <w:proofErr w:type="spellEnd"/>
      <w:r w:rsidR="0D7A933B">
        <w:t xml:space="preserve"> </w:t>
      </w:r>
      <w:proofErr w:type="spellStart"/>
      <w:r w:rsidR="0D7A933B">
        <w:t>informacije</w:t>
      </w:r>
      <w:proofErr w:type="spellEnd"/>
      <w:r w:rsidR="0D7A933B">
        <w:t xml:space="preserve"> o </w:t>
      </w:r>
      <w:proofErr w:type="spellStart"/>
      <w:r w:rsidR="0D7A933B">
        <w:t>događajima</w:t>
      </w:r>
      <w:proofErr w:type="spellEnd"/>
      <w:r w:rsidR="0D7A933B">
        <w:t xml:space="preserve"> </w:t>
      </w:r>
      <w:proofErr w:type="spellStart"/>
      <w:r w:rsidR="0D7A933B">
        <w:t>i</w:t>
      </w:r>
      <w:proofErr w:type="spellEnd"/>
      <w:r w:rsidR="0D7A933B">
        <w:t xml:space="preserve"> </w:t>
      </w:r>
      <w:proofErr w:type="spellStart"/>
      <w:r w:rsidR="0D7A933B">
        <w:t>timovima</w:t>
      </w:r>
      <w:proofErr w:type="spellEnd"/>
      <w:r w:rsidR="034AE887">
        <w:t>,</w:t>
      </w:r>
      <w:r w:rsidR="15B0EA82">
        <w:t xml:space="preserve"> </w:t>
      </w:r>
      <w:proofErr w:type="spellStart"/>
      <w:r w:rsidR="220798C1">
        <w:t>k</w:t>
      </w:r>
      <w:r>
        <w:t>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apliciraju</w:t>
      </w:r>
      <w:proofErr w:type="spellEnd"/>
      <w:r>
        <w:t xml:space="preserve"> za </w:t>
      </w:r>
      <w:proofErr w:type="spellStart"/>
      <w:r>
        <w:t>poziciju</w:t>
      </w:r>
      <w:proofErr w:type="spellEnd"/>
      <w:r>
        <w:t xml:space="preserve"> u</w:t>
      </w:r>
      <w:r w:rsidR="2B81EF2A">
        <w:t xml:space="preserve"> </w:t>
      </w:r>
      <w:proofErr w:type="spellStart"/>
      <w:r w:rsidR="2B81EF2A">
        <w:t>organizacionom</w:t>
      </w:r>
      <w:proofErr w:type="spellEnd"/>
      <w:r w:rsidR="2B81EF2A">
        <w:t xml:space="preserve"> </w:t>
      </w:r>
      <w:proofErr w:type="spellStart"/>
      <w:r w:rsidR="2B81EF2A">
        <w:t>timu</w:t>
      </w:r>
      <w:proofErr w:type="spellEnd"/>
      <w:r w:rsidR="2B81EF2A">
        <w:t xml:space="preserve"> </w:t>
      </w:r>
      <w:proofErr w:type="spellStart"/>
      <w:r w:rsidR="2B81EF2A">
        <w:t>događaja</w:t>
      </w:r>
      <w:proofErr w:type="spellEnd"/>
      <w:r w:rsidR="2B81EF2A">
        <w:t xml:space="preserve"> </w:t>
      </w:r>
      <w:proofErr w:type="spellStart"/>
      <w:r w:rsidR="2B81EF2A">
        <w:t>i</w:t>
      </w:r>
      <w:proofErr w:type="spellEnd"/>
      <w:r w:rsidR="2B81EF2A">
        <w:t xml:space="preserve"> u </w:t>
      </w:r>
      <w:proofErr w:type="spellStart"/>
      <w:r w:rsidR="2B81EF2A">
        <w:t>upravnom</w:t>
      </w:r>
      <w:proofErr w:type="spellEnd"/>
      <w:r w:rsidR="2B81EF2A">
        <w:t xml:space="preserve"> </w:t>
      </w:r>
      <w:proofErr w:type="spellStart"/>
      <w:r w:rsidR="2B81EF2A">
        <w:t>odboru</w:t>
      </w:r>
      <w:proofErr w:type="spellEnd"/>
      <w:r w:rsidR="2B81EF2A">
        <w:t xml:space="preserve">. Pre </w:t>
      </w:r>
      <w:proofErr w:type="spellStart"/>
      <w:r w:rsidR="2B81EF2A">
        <w:t>pristupa</w:t>
      </w:r>
      <w:proofErr w:type="spellEnd"/>
      <w:r w:rsidR="2B81EF2A">
        <w:t xml:space="preserve"> </w:t>
      </w:r>
      <w:proofErr w:type="spellStart"/>
      <w:r w:rsidR="2B81EF2A">
        <w:t>ovim</w:t>
      </w:r>
      <w:proofErr w:type="spellEnd"/>
      <w:r w:rsidR="2B81EF2A">
        <w:t xml:space="preserve"> </w:t>
      </w:r>
      <w:proofErr w:type="spellStart"/>
      <w:r w:rsidR="2B81EF2A">
        <w:t>funkcionalnostima</w:t>
      </w:r>
      <w:proofErr w:type="spellEnd"/>
      <w:r w:rsidR="2B81EF2A">
        <w:t xml:space="preserve">, </w:t>
      </w:r>
      <w:proofErr w:type="spellStart"/>
      <w:r w:rsidR="2B81EF2A">
        <w:t>neophodno</w:t>
      </w:r>
      <w:proofErr w:type="spellEnd"/>
      <w:r w:rsidR="2B81EF2A">
        <w:t xml:space="preserve"> je da se </w:t>
      </w:r>
      <w:proofErr w:type="spellStart"/>
      <w:r w:rsidR="2B81EF2A">
        <w:t>član</w:t>
      </w:r>
      <w:proofErr w:type="spellEnd"/>
      <w:r w:rsidR="2B81EF2A">
        <w:t xml:space="preserve"> </w:t>
      </w:r>
      <w:proofErr w:type="spellStart"/>
      <w:r w:rsidR="2B81EF2A">
        <w:t>prijavi</w:t>
      </w:r>
      <w:proofErr w:type="spellEnd"/>
      <w:r w:rsidR="2B81EF2A">
        <w:t>.</w:t>
      </w:r>
      <w:r w:rsidR="5BF70FB3">
        <w:t xml:space="preserve"> </w:t>
      </w:r>
    </w:p>
    <w:p w14:paraId="4A189B79" w14:textId="2B22889B" w:rsidR="59CCDEB1" w:rsidRDefault="59CCDEB1" w:rsidP="2F4D42CB">
      <w:pPr>
        <w:pStyle w:val="Heading2"/>
        <w:rPr>
          <w:lang w:val="sr-Latn-CS"/>
        </w:rPr>
      </w:pPr>
      <w:bookmarkStart w:id="7" w:name="_Toc131687850"/>
      <w:r w:rsidRPr="2F4D42CB">
        <w:rPr>
          <w:lang w:val="sr-Latn-CS"/>
        </w:rPr>
        <w:t>Član o</w:t>
      </w:r>
      <w:r w:rsidR="6FC0B70A" w:rsidRPr="2F4D42CB">
        <w:rPr>
          <w:lang w:val="sr-Latn-CS"/>
        </w:rPr>
        <w:t>rganiza</w:t>
      </w:r>
      <w:r w:rsidR="2913899F" w:rsidRPr="2F4D42CB">
        <w:rPr>
          <w:lang w:val="sr-Latn-CS"/>
        </w:rPr>
        <w:t>cionog tima</w:t>
      </w:r>
      <w:bookmarkEnd w:id="7"/>
    </w:p>
    <w:p w14:paraId="0EA39CC1" w14:textId="68FA36A3" w:rsidR="2913899F" w:rsidRDefault="2913899F" w:rsidP="2F4D42CB">
      <w:pPr>
        <w:ind w:left="720"/>
        <w:rPr>
          <w:lang w:val="sr-Latn-CS"/>
        </w:rPr>
      </w:pPr>
      <w:r w:rsidRPr="2F4D42CB">
        <w:rPr>
          <w:lang w:val="sr-Latn-CS"/>
        </w:rPr>
        <w:t>Član organizacionog tima</w:t>
      </w:r>
      <w:r w:rsidR="6FC0B70A" w:rsidRPr="2F4D42CB">
        <w:rPr>
          <w:lang w:val="sr-Latn-CS"/>
        </w:rPr>
        <w:t xml:space="preserve"> ima mogućnost ažuriranja informacija o konkretnom događaju, zadavanje zaduženja vezanih za događaj, </w:t>
      </w:r>
      <w:r w:rsidR="0295563B" w:rsidRPr="2F4D42CB">
        <w:rPr>
          <w:lang w:val="sr-Latn-CS"/>
        </w:rPr>
        <w:t xml:space="preserve">pregled zadatih zaduženja, </w:t>
      </w:r>
      <w:r w:rsidR="1BC9EF12" w:rsidRPr="2F4D42CB">
        <w:rPr>
          <w:lang w:val="sr-Latn-CS"/>
        </w:rPr>
        <w:t>ažuriranje zadatih zaduženja</w:t>
      </w:r>
      <w:r w:rsidR="46F2F3A8" w:rsidRPr="2F4D42CB">
        <w:rPr>
          <w:lang w:val="sr-Latn-CS"/>
        </w:rPr>
        <w:t>,</w:t>
      </w:r>
      <w:r w:rsidR="47111B1C" w:rsidRPr="2F4D42CB">
        <w:rPr>
          <w:lang w:val="sr-Latn-CS"/>
        </w:rPr>
        <w:t xml:space="preserve"> </w:t>
      </w:r>
      <w:r w:rsidR="6FC0B70A" w:rsidRPr="2F4D42CB">
        <w:rPr>
          <w:lang w:val="sr-Latn-CS"/>
        </w:rPr>
        <w:t>zakazivanje sastanaka vezanih za događaj</w:t>
      </w:r>
      <w:r w:rsidR="667DE794" w:rsidRPr="2F4D42CB">
        <w:rPr>
          <w:lang w:val="sr-Latn-CS"/>
        </w:rPr>
        <w:t>, brisanje sastanaka vezanih za događaj koje je sazvao</w:t>
      </w:r>
      <w:r w:rsidR="6EF3CF81" w:rsidRPr="2F4D42CB">
        <w:rPr>
          <w:lang w:val="sr-Latn-CS"/>
        </w:rPr>
        <w:t xml:space="preserve"> i</w:t>
      </w:r>
      <w:r w:rsidR="2492EB1A" w:rsidRPr="2F4D42CB">
        <w:rPr>
          <w:lang w:val="sr-Latn-CS"/>
        </w:rPr>
        <w:t xml:space="preserve"> objavljivanje </w:t>
      </w:r>
      <w:r w:rsidR="68720F33" w:rsidRPr="2F4D42CB">
        <w:rPr>
          <w:lang w:val="sr-Latn-CS"/>
        </w:rPr>
        <w:t xml:space="preserve">internih </w:t>
      </w:r>
      <w:r w:rsidR="2492EB1A" w:rsidRPr="2F4D42CB">
        <w:rPr>
          <w:lang w:val="sr-Latn-CS"/>
        </w:rPr>
        <w:t>obaveštenja</w:t>
      </w:r>
      <w:r w:rsidR="26D1CD87" w:rsidRPr="2F4D42CB">
        <w:rPr>
          <w:lang w:val="sr-Latn-CS"/>
        </w:rPr>
        <w:t xml:space="preserve"> za </w:t>
      </w:r>
      <w:r w:rsidR="6BAEE179" w:rsidRPr="2F4D42CB">
        <w:rPr>
          <w:lang w:val="sr-Latn-CS"/>
        </w:rPr>
        <w:t>organizacioni tim, objavljivanje zvaničnih obaveštenja vezanih za događaj</w:t>
      </w:r>
      <w:r w:rsidR="6FC0B70A" w:rsidRPr="2F4D42CB">
        <w:rPr>
          <w:lang w:val="sr-Latn-CS"/>
        </w:rPr>
        <w:t>.</w:t>
      </w:r>
    </w:p>
    <w:p w14:paraId="3C2A0CE6" w14:textId="3E6083D6" w:rsidR="5B664E5D" w:rsidRDefault="5B664E5D" w:rsidP="2F4D42CB">
      <w:pPr>
        <w:ind w:left="720"/>
        <w:rPr>
          <w:lang w:val="sr-Latn-CS"/>
        </w:rPr>
      </w:pPr>
      <w:r w:rsidRPr="2F4D42CB">
        <w:rPr>
          <w:lang w:val="sr-Latn-CS"/>
        </w:rPr>
        <w:t>Član organizacionog tima</w:t>
      </w:r>
      <w:r w:rsidR="2A103466" w:rsidRPr="2F4D42CB">
        <w:rPr>
          <w:lang w:val="sr-Latn-CS"/>
        </w:rPr>
        <w:t xml:space="preserve"> ima pristup i svim funkcionalnostima koje su definisane za </w:t>
      </w:r>
      <w:r w:rsidR="2A103466" w:rsidRPr="2F4D42CB">
        <w:rPr>
          <w:i/>
          <w:iCs/>
          <w:lang w:val="sr-Latn-CS"/>
        </w:rPr>
        <w:t>Člana organizacije</w:t>
      </w:r>
      <w:r w:rsidR="6FC0B70A" w:rsidRPr="2F4D42CB">
        <w:rPr>
          <w:lang w:val="sr-Latn-CS"/>
        </w:rPr>
        <w:t>.</w:t>
      </w:r>
    </w:p>
    <w:p w14:paraId="2D1EE535" w14:textId="4FB77D85" w:rsidR="6E053C69" w:rsidRDefault="6E053C69" w:rsidP="2F4D42CB">
      <w:pPr>
        <w:pStyle w:val="Heading2"/>
        <w:rPr>
          <w:lang w:val="sr-Latn-CS"/>
        </w:rPr>
      </w:pPr>
      <w:bookmarkStart w:id="8" w:name="_Toc131687851"/>
      <w:r w:rsidRPr="2F4D42CB">
        <w:rPr>
          <w:lang w:val="sr-Latn-CS"/>
        </w:rPr>
        <w:lastRenderedPageBreak/>
        <w:t>Član upravnog odbora</w:t>
      </w:r>
      <w:bookmarkEnd w:id="8"/>
    </w:p>
    <w:p w14:paraId="56EC2A8F" w14:textId="4D862C96" w:rsidR="4F84A983" w:rsidRDefault="4F84A98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Član upravnog odbora </w:t>
      </w:r>
      <w:r w:rsidR="5F22FC3B" w:rsidRPr="2F4D42CB">
        <w:rPr>
          <w:color w:val="000000" w:themeColor="text1"/>
          <w:lang w:val="sr-Latn-CS"/>
        </w:rPr>
        <w:t xml:space="preserve">ima pristup svim funkcionalnostima definisanih za </w:t>
      </w:r>
      <w:r w:rsidR="192A473B" w:rsidRPr="2F4D42CB">
        <w:rPr>
          <w:i/>
          <w:iCs/>
          <w:color w:val="000000" w:themeColor="text1"/>
          <w:lang w:val="sr-Latn-CS"/>
        </w:rPr>
        <w:t>Člana organizacionog tima</w:t>
      </w:r>
      <w:r w:rsidR="5F22FC3B" w:rsidRPr="2F4D42CB">
        <w:rPr>
          <w:i/>
          <w:iCs/>
          <w:color w:val="000000" w:themeColor="text1"/>
          <w:lang w:val="sr-Latn-CS"/>
        </w:rPr>
        <w:t xml:space="preserve">. </w:t>
      </w:r>
      <w:r w:rsidR="1CA16B96" w:rsidRPr="2F4D42CB">
        <w:rPr>
          <w:color w:val="000000" w:themeColor="text1"/>
          <w:lang w:val="sr-Latn-CS"/>
        </w:rPr>
        <w:t xml:space="preserve">Dodatne mogućnosti profila Člana upravnog odbora su </w:t>
      </w:r>
      <w:r w:rsidR="6248A40F" w:rsidRPr="2F4D42CB">
        <w:rPr>
          <w:color w:val="000000" w:themeColor="text1"/>
          <w:lang w:val="sr-Latn-CS"/>
        </w:rPr>
        <w:t>mogućnost ažuriranja kalendara, zakazivanja sastanaka upravnog odbora</w:t>
      </w:r>
      <w:r w:rsidR="4C3F7C2D" w:rsidRPr="2F4D42CB">
        <w:rPr>
          <w:color w:val="000000" w:themeColor="text1"/>
          <w:lang w:val="sr-Latn-CS"/>
        </w:rPr>
        <w:t>, zadavanje zaduženja za upravni odbor</w:t>
      </w:r>
      <w:r w:rsidR="453F66A1" w:rsidRPr="2F4D42CB">
        <w:rPr>
          <w:color w:val="000000" w:themeColor="text1"/>
          <w:lang w:val="sr-Latn-CS"/>
        </w:rPr>
        <w:t xml:space="preserve">, pregled </w:t>
      </w:r>
      <w:r w:rsidR="7F09EEE0" w:rsidRPr="2F4D42CB">
        <w:rPr>
          <w:color w:val="000000" w:themeColor="text1"/>
          <w:lang w:val="sr-Latn-CS"/>
        </w:rPr>
        <w:t>prijava za organizacioni tim</w:t>
      </w:r>
      <w:r w:rsidR="15FF0EE3" w:rsidRPr="2F4D42CB">
        <w:rPr>
          <w:color w:val="000000" w:themeColor="text1"/>
          <w:lang w:val="sr-Latn-CS"/>
        </w:rPr>
        <w:t xml:space="preserve"> i</w:t>
      </w:r>
      <w:r w:rsidR="2CBA630B" w:rsidRPr="2F4D42CB">
        <w:rPr>
          <w:color w:val="000000" w:themeColor="text1"/>
          <w:lang w:val="sr-Latn-CS"/>
        </w:rPr>
        <w:t xml:space="preserve"> objavljivanje </w:t>
      </w:r>
      <w:r w:rsidR="7EF60818" w:rsidRPr="2F4D42CB">
        <w:rPr>
          <w:color w:val="000000" w:themeColor="text1"/>
          <w:lang w:val="sr-Latn-CS"/>
        </w:rPr>
        <w:t xml:space="preserve">zvaničnih i internih </w:t>
      </w:r>
      <w:r w:rsidR="2CBA630B" w:rsidRPr="2F4D42CB">
        <w:rPr>
          <w:color w:val="000000" w:themeColor="text1"/>
          <w:lang w:val="sr-Latn-CS"/>
        </w:rPr>
        <w:t>obaveštenja</w:t>
      </w:r>
      <w:r w:rsidR="1B3F3452" w:rsidRPr="2F4D42CB">
        <w:rPr>
          <w:color w:val="000000" w:themeColor="text1"/>
          <w:lang w:val="sr-Latn-CS"/>
        </w:rPr>
        <w:t xml:space="preserve"> za upravni odbor</w:t>
      </w:r>
      <w:r w:rsidR="2CBA630B" w:rsidRPr="2F4D42CB">
        <w:rPr>
          <w:color w:val="000000" w:themeColor="text1"/>
          <w:lang w:val="sr-Latn-CS"/>
        </w:rPr>
        <w:t>.</w:t>
      </w:r>
    </w:p>
    <w:p w14:paraId="14F3A877" w14:textId="077B6527" w:rsidR="7DB86E16" w:rsidRDefault="7DB86E16" w:rsidP="2F4D42CB">
      <w:pPr>
        <w:pStyle w:val="Heading2"/>
        <w:rPr>
          <w:lang w:val="sr-Latn-CS"/>
        </w:rPr>
      </w:pPr>
      <w:bookmarkStart w:id="9" w:name="_Toc131687852"/>
      <w:r w:rsidRPr="2F4D42CB">
        <w:rPr>
          <w:lang w:val="sr-Latn-CS"/>
        </w:rPr>
        <w:t>Koordinator</w:t>
      </w:r>
      <w:bookmarkEnd w:id="9"/>
    </w:p>
    <w:p w14:paraId="6C125C85" w14:textId="47E33705" w:rsidR="11988EFF" w:rsidRDefault="11988EFF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Profil Koordinator ima pristup svim funkcionalnostima definisanih za </w:t>
      </w:r>
      <w:r w:rsidRPr="2F4D42CB">
        <w:rPr>
          <w:i/>
          <w:iCs/>
          <w:color w:val="000000" w:themeColor="text1"/>
          <w:lang w:val="sr-Latn-CS"/>
        </w:rPr>
        <w:t>Člana upravnog odbora</w:t>
      </w:r>
      <w:r w:rsidRPr="2F4D42CB">
        <w:rPr>
          <w:color w:val="000000" w:themeColor="text1"/>
          <w:lang w:val="sr-Latn-CS"/>
        </w:rPr>
        <w:t>. Dodatne mogućno</w:t>
      </w:r>
      <w:r w:rsidR="265A4D2D" w:rsidRPr="2F4D42CB">
        <w:rPr>
          <w:color w:val="000000" w:themeColor="text1"/>
          <w:lang w:val="sr-Latn-CS"/>
        </w:rPr>
        <w:t>sti profila</w:t>
      </w:r>
      <w:r w:rsidRPr="2F4D42CB">
        <w:rPr>
          <w:color w:val="000000" w:themeColor="text1"/>
          <w:lang w:val="sr-Latn-CS"/>
        </w:rPr>
        <w:t xml:space="preserve"> </w:t>
      </w:r>
      <w:r w:rsidR="7DB86E16" w:rsidRPr="2F4D42CB">
        <w:rPr>
          <w:color w:val="000000" w:themeColor="text1"/>
          <w:lang w:val="sr-Latn-CS"/>
        </w:rPr>
        <w:t>Koordinator</w:t>
      </w:r>
      <w:r w:rsidR="63A928EA" w:rsidRPr="2F4D42CB">
        <w:rPr>
          <w:color w:val="000000" w:themeColor="text1"/>
          <w:lang w:val="sr-Latn-CS"/>
        </w:rPr>
        <w:t>a</w:t>
      </w:r>
      <w:r w:rsidR="7DB86E16" w:rsidRPr="2F4D42CB">
        <w:rPr>
          <w:color w:val="000000" w:themeColor="text1"/>
          <w:lang w:val="sr-Latn-CS"/>
        </w:rPr>
        <w:t xml:space="preserve"> </w:t>
      </w:r>
      <w:r w:rsidR="07CC0513" w:rsidRPr="2F4D42CB">
        <w:rPr>
          <w:color w:val="000000" w:themeColor="text1"/>
          <w:lang w:val="sr-Latn-CS"/>
        </w:rPr>
        <w:t>su</w:t>
      </w:r>
      <w:r w:rsidR="7DB86E16" w:rsidRPr="2F4D42CB">
        <w:rPr>
          <w:color w:val="000000" w:themeColor="text1"/>
          <w:lang w:val="sr-Latn-CS"/>
        </w:rPr>
        <w:t xml:space="preserve"> </w:t>
      </w:r>
      <w:r w:rsidR="4625F12B" w:rsidRPr="2F4D42CB">
        <w:rPr>
          <w:lang w:val="sr-Latn-CS"/>
        </w:rPr>
        <w:t xml:space="preserve">ažuriranja informacija o svom timu, </w:t>
      </w:r>
      <w:r w:rsidR="7DB86E16" w:rsidRPr="2F4D42CB">
        <w:rPr>
          <w:color w:val="000000" w:themeColor="text1"/>
          <w:lang w:val="sr-Latn-CS"/>
        </w:rPr>
        <w:t>dodavanja sastanaka za svoj tim i dodavanja zaduženja za svoj tim</w:t>
      </w:r>
      <w:r w:rsidR="054569BA" w:rsidRPr="2F4D42CB">
        <w:rPr>
          <w:lang w:val="sr-Latn-CS"/>
        </w:rPr>
        <w:t>, objavljivanje zvaničnih obaveštenja vezanih za svoj tim</w:t>
      </w:r>
      <w:r w:rsidR="5697C7F5" w:rsidRPr="2F4D42CB">
        <w:rPr>
          <w:lang w:val="sr-Latn-CS"/>
        </w:rPr>
        <w:t xml:space="preserve">, </w:t>
      </w:r>
      <w:r w:rsidR="371D44F9" w:rsidRPr="2F4D42CB">
        <w:rPr>
          <w:lang w:val="sr-Latn-CS"/>
        </w:rPr>
        <w:t>prihvatanje prijava za tim</w:t>
      </w:r>
      <w:r w:rsidR="226EA17F" w:rsidRPr="2F4D42CB">
        <w:rPr>
          <w:color w:val="000000" w:themeColor="text1"/>
          <w:lang w:val="sr-Latn-CS"/>
        </w:rPr>
        <w:t>.</w:t>
      </w:r>
    </w:p>
    <w:p w14:paraId="5889A974" w14:textId="5857A296" w:rsidR="006E5E1D" w:rsidRPr="003372D3" w:rsidRDefault="4FA0939F" w:rsidP="2F4D42CB">
      <w:pPr>
        <w:pStyle w:val="Heading2"/>
        <w:rPr>
          <w:lang w:val="sr-Latn-CS"/>
        </w:rPr>
      </w:pPr>
      <w:bookmarkStart w:id="10" w:name="_Toc131687853"/>
      <w:r w:rsidRPr="2F4D42CB">
        <w:rPr>
          <w:lang w:val="sr-Latn-CS"/>
        </w:rPr>
        <w:t>Predsednik</w:t>
      </w:r>
      <w:bookmarkEnd w:id="10"/>
    </w:p>
    <w:p w14:paraId="13653259" w14:textId="15530BDD" w:rsidR="28CDC362" w:rsidRDefault="28CDC36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lang w:val="sr-Latn-CS"/>
        </w:rPr>
        <w:t xml:space="preserve">Predsednik ima pristup svim </w:t>
      </w:r>
      <w:r w:rsidRPr="2F4D42CB">
        <w:rPr>
          <w:color w:val="000000" w:themeColor="text1"/>
          <w:lang w:val="sr-Latn-CS"/>
        </w:rPr>
        <w:t xml:space="preserve">funkcionalnostima definisanih za profil </w:t>
      </w:r>
      <w:r w:rsidRPr="2F4D42CB">
        <w:rPr>
          <w:i/>
          <w:iCs/>
          <w:color w:val="000000" w:themeColor="text1"/>
          <w:lang w:val="sr-Latn-CS"/>
        </w:rPr>
        <w:t>Koordinator</w:t>
      </w:r>
      <w:r w:rsidRPr="2F4D42CB">
        <w:rPr>
          <w:color w:val="000000" w:themeColor="text1"/>
          <w:lang w:val="sr-Latn-CS"/>
        </w:rPr>
        <w:t xml:space="preserve">. Dodatne mogućnosti profila Predsednik </w:t>
      </w:r>
      <w:r w:rsidR="65EC0618" w:rsidRPr="2F4D42CB">
        <w:rPr>
          <w:color w:val="000000" w:themeColor="text1"/>
          <w:lang w:val="sr-Latn-CS"/>
        </w:rPr>
        <w:t xml:space="preserve">su dodavanje </w:t>
      </w:r>
      <w:r w:rsidR="3DE19EE2" w:rsidRPr="2F4D42CB">
        <w:rPr>
          <w:color w:val="000000" w:themeColor="text1"/>
          <w:lang w:val="sr-Latn-CS"/>
        </w:rPr>
        <w:t>događaja</w:t>
      </w:r>
      <w:r w:rsidR="65EC0618" w:rsidRPr="2F4D42CB">
        <w:rPr>
          <w:color w:val="000000" w:themeColor="text1"/>
          <w:lang w:val="sr-Latn-CS"/>
        </w:rPr>
        <w:t>, a</w:t>
      </w:r>
      <w:r w:rsidR="57B5D509" w:rsidRPr="2F4D42CB">
        <w:rPr>
          <w:color w:val="000000" w:themeColor="text1"/>
          <w:lang w:val="sr-Latn-CS"/>
        </w:rPr>
        <w:t>rhivir</w:t>
      </w:r>
      <w:r w:rsidR="65EC0618" w:rsidRPr="2F4D42CB">
        <w:rPr>
          <w:color w:val="000000" w:themeColor="text1"/>
          <w:lang w:val="sr-Latn-CS"/>
        </w:rPr>
        <w:t xml:space="preserve">anje i brisanje </w:t>
      </w:r>
      <w:r w:rsidR="03154848" w:rsidRPr="2F4D42CB">
        <w:rPr>
          <w:color w:val="000000" w:themeColor="text1"/>
          <w:lang w:val="sr-Latn-CS"/>
        </w:rPr>
        <w:t>događaja</w:t>
      </w:r>
      <w:r w:rsidR="65EC0618" w:rsidRPr="2F4D42CB">
        <w:rPr>
          <w:color w:val="000000" w:themeColor="text1"/>
          <w:lang w:val="sr-Latn-CS"/>
        </w:rPr>
        <w:t>.</w:t>
      </w:r>
    </w:p>
    <w:p w14:paraId="23FF2C78" w14:textId="72F882D4" w:rsidR="006E5E1D" w:rsidRPr="003372D3" w:rsidRDefault="6B73D9E8" w:rsidP="2F4D42CB">
      <w:pPr>
        <w:pStyle w:val="Heading2"/>
        <w:rPr>
          <w:lang w:val="sr-Latn-CS"/>
        </w:rPr>
      </w:pPr>
      <w:bookmarkStart w:id="11" w:name="_Toc131687854"/>
      <w:r w:rsidRPr="2F4D42CB">
        <w:rPr>
          <w:lang w:val="sr-Latn-CS"/>
        </w:rPr>
        <w:t>Administrator</w:t>
      </w:r>
      <w:bookmarkEnd w:id="11"/>
    </w:p>
    <w:p w14:paraId="5A63349F" w14:textId="17531F19" w:rsidR="6B73D9E8" w:rsidRDefault="6B73D9E8" w:rsidP="2F4D42CB">
      <w:pPr>
        <w:pStyle w:val="BodyText"/>
        <w:rPr>
          <w:color w:val="000000" w:themeColor="text1"/>
          <w:lang w:val="sr-Latn-RS"/>
        </w:rPr>
      </w:pPr>
      <w:r w:rsidRPr="2F4D42CB">
        <w:rPr>
          <w:color w:val="000000" w:themeColor="text1"/>
          <w:lang w:val="sr-Latn-CS"/>
        </w:rPr>
        <w:t xml:space="preserve">Administrator je specijalni profil koji ima pristup svim funkcionalnostima </w:t>
      </w:r>
      <w:r w:rsidR="01E8FB15" w:rsidRPr="2F4D42CB">
        <w:rPr>
          <w:color w:val="000000" w:themeColor="text1"/>
          <w:lang w:val="sr-Latn-CS"/>
        </w:rPr>
        <w:t>aplikacije</w:t>
      </w:r>
      <w:r w:rsidRPr="2F4D42CB">
        <w:rPr>
          <w:color w:val="000000" w:themeColor="text1"/>
          <w:lang w:val="sr-Latn-CS"/>
        </w:rPr>
        <w:t xml:space="preserve">. Administratorski profil je uveden kako bi se obezbedila što veća fleksibilnost u pogledu mogućnosti ažuriranja sadržaja </w:t>
      </w:r>
      <w:r w:rsidR="08F88C10" w:rsidRPr="2F4D42CB">
        <w:rPr>
          <w:color w:val="000000" w:themeColor="text1"/>
          <w:lang w:val="sr-Latn-CS"/>
        </w:rPr>
        <w:t>aplikacije</w:t>
      </w:r>
      <w:r w:rsidRPr="2F4D42CB">
        <w:rPr>
          <w:color w:val="000000" w:themeColor="text1"/>
          <w:lang w:val="sr-Latn-CS"/>
        </w:rPr>
        <w:t xml:space="preserve">. Pored toga, administrator </w:t>
      </w:r>
      <w:r w:rsidRPr="2F4D42CB">
        <w:rPr>
          <w:color w:val="000000" w:themeColor="text1"/>
          <w:lang w:val="sr-Latn-RS"/>
        </w:rPr>
        <w:t xml:space="preserve">će biti zadužen i za autentifikaciju </w:t>
      </w:r>
      <w:r w:rsidR="63442A2F" w:rsidRPr="2F4D42CB">
        <w:rPr>
          <w:color w:val="000000" w:themeColor="text1"/>
          <w:lang w:val="sr-Latn-RS"/>
        </w:rPr>
        <w:t>članova organizacije i upravnog odbora</w:t>
      </w:r>
      <w:r w:rsidRPr="2F4D42CB">
        <w:rPr>
          <w:color w:val="000000" w:themeColor="text1"/>
          <w:lang w:val="sr-Latn-RS"/>
        </w:rPr>
        <w:t>.</w:t>
      </w:r>
    </w:p>
    <w:p w14:paraId="7F825E50" w14:textId="77777777" w:rsidR="00397DD2" w:rsidRDefault="6030CE98" w:rsidP="2F4D42CB">
      <w:pPr>
        <w:pStyle w:val="Heading1"/>
        <w:rPr>
          <w:lang w:val="sr-Latn-CS"/>
        </w:rPr>
      </w:pPr>
      <w:bookmarkStart w:id="12" w:name="_Toc163018896"/>
      <w:bookmarkStart w:id="13" w:name="_Toc131687855"/>
      <w:r w:rsidRPr="2F4D42CB">
        <w:rPr>
          <w:lang w:val="sr-Latn-CS"/>
        </w:rPr>
        <w:t>Opis slučajeva korišćenja</w:t>
      </w:r>
      <w:bookmarkEnd w:id="12"/>
      <w:bookmarkEnd w:id="13"/>
    </w:p>
    <w:p w14:paraId="3B7C18DF" w14:textId="2E69F695" w:rsidR="24CE90C9" w:rsidRDefault="779BEF57" w:rsidP="2F4D42CB">
      <w:pPr>
        <w:pStyle w:val="Heading2"/>
        <w:rPr>
          <w:lang w:val="sr-Latn-CS"/>
        </w:rPr>
      </w:pPr>
      <w:bookmarkStart w:id="14" w:name="_Toc131687856"/>
      <w:r w:rsidRPr="2F4D42CB">
        <w:rPr>
          <w:lang w:val="sr-Latn-CS"/>
        </w:rPr>
        <w:t xml:space="preserve">Pregled </w:t>
      </w:r>
      <w:r w:rsidR="46D115DE" w:rsidRPr="2F4D42CB">
        <w:rPr>
          <w:lang w:val="sr-Latn-CS"/>
        </w:rPr>
        <w:t>aktivnosti</w:t>
      </w:r>
      <w:bookmarkEnd w:id="14"/>
    </w:p>
    <w:p w14:paraId="137B6205" w14:textId="210D206C" w:rsidR="4C7313BA" w:rsidRDefault="3DF5E9B7">
      <w:pPr>
        <w:pStyle w:val="ListParagraph"/>
        <w:numPr>
          <w:ilvl w:val="0"/>
          <w:numId w:val="51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 xml:space="preserve">Pregled </w:t>
      </w:r>
      <w:r w:rsidR="2427EC4B" w:rsidRPr="2F4D42CB">
        <w:rPr>
          <w:b/>
          <w:bCs/>
          <w:sz w:val="22"/>
          <w:szCs w:val="22"/>
          <w:lang w:val="sr-Latn-CS"/>
        </w:rPr>
        <w:t>obaveštenja</w:t>
      </w:r>
    </w:p>
    <w:p w14:paraId="2AE8D395" w14:textId="77777777" w:rsidR="00397DD2" w:rsidRPr="007E0B43" w:rsidRDefault="7C86A346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</w:t>
      </w:r>
      <w:r w:rsidR="05662D2B" w:rsidRPr="2F4D42CB">
        <w:rPr>
          <w:b/>
          <w:bCs/>
          <w:lang w:val="sr-Latn-CS"/>
        </w:rPr>
        <w:t>:</w:t>
      </w:r>
    </w:p>
    <w:p w14:paraId="368A1EC8" w14:textId="07E4DED7" w:rsidR="000366F2" w:rsidRDefault="49394B1A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Prikaz</w:t>
      </w:r>
      <w:r w:rsidR="0FB79386" w:rsidRPr="2F4D42CB">
        <w:rPr>
          <w:lang w:val="sr-Latn-CS"/>
        </w:rPr>
        <w:t xml:space="preserve"> liste obaveštenja.</w:t>
      </w:r>
    </w:p>
    <w:p w14:paraId="406FE465" w14:textId="77777777" w:rsidR="00EB10DF" w:rsidRPr="007E0B43" w:rsidRDefault="7C86A346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</w:t>
      </w:r>
      <w:r w:rsidR="05662D2B" w:rsidRPr="2F4D42CB">
        <w:rPr>
          <w:b/>
          <w:bCs/>
          <w:lang w:val="sr-Latn-CS"/>
        </w:rPr>
        <w:t>:</w:t>
      </w:r>
    </w:p>
    <w:p w14:paraId="751FD8B9" w14:textId="3D10986F" w:rsidR="000366F2" w:rsidRDefault="148D7810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2A099ABE" w:rsidRPr="2F4D42CB">
        <w:rPr>
          <w:lang w:val="sr-Latn-CS"/>
        </w:rPr>
        <w:t>.</w:t>
      </w:r>
    </w:p>
    <w:p w14:paraId="786CEE2F" w14:textId="66F59DAE" w:rsidR="00EB10DF" w:rsidRPr="007E0B43" w:rsidRDefault="7C86A346" w:rsidP="2F4D42CB">
      <w:pPr>
        <w:pStyle w:val="BodyText"/>
        <w:keepNext/>
        <w:ind w:left="0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 xml:space="preserve">              Preduslovi</w:t>
      </w:r>
      <w:r w:rsidR="05662D2B" w:rsidRPr="2F4D42CB">
        <w:rPr>
          <w:b/>
          <w:bCs/>
          <w:lang w:val="sr-Latn-CS"/>
        </w:rPr>
        <w:t>:</w:t>
      </w:r>
    </w:p>
    <w:p w14:paraId="75DF0016" w14:textId="77777777" w:rsidR="000366F2" w:rsidRDefault="49394B1A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5578D34A" w14:textId="77777777" w:rsidR="00EB10DF" w:rsidRPr="007E0B43" w:rsidRDefault="7C86A346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</w:t>
      </w:r>
      <w:r w:rsidR="05662D2B" w:rsidRPr="2F4D42CB">
        <w:rPr>
          <w:b/>
          <w:bCs/>
          <w:lang w:val="sr-Latn-CS"/>
        </w:rPr>
        <w:t>:</w:t>
      </w:r>
    </w:p>
    <w:p w14:paraId="54C5481B" w14:textId="2DABB6B8" w:rsidR="00946092" w:rsidRDefault="6C964757">
      <w:pPr>
        <w:pStyle w:val="BodyText"/>
        <w:numPr>
          <w:ilvl w:val="0"/>
          <w:numId w:val="36"/>
        </w:numPr>
        <w:rPr>
          <w:lang w:val="sr-Latn-CS"/>
        </w:rPr>
      </w:pPr>
      <w:r w:rsidRPr="2F4D42CB">
        <w:rPr>
          <w:lang w:val="sr-Latn-CS"/>
        </w:rPr>
        <w:t>Član</w:t>
      </w:r>
      <w:r w:rsidR="6F0F8C06" w:rsidRPr="2F4D42CB">
        <w:rPr>
          <w:lang w:val="sr-Latn-CS"/>
        </w:rPr>
        <w:t xml:space="preserve"> u navigaciji bira jedan od događaja</w:t>
      </w:r>
      <w:r w:rsidR="49394B1A" w:rsidRPr="2F4D42CB">
        <w:rPr>
          <w:lang w:val="sr-Latn-CS"/>
        </w:rPr>
        <w:t>.</w:t>
      </w:r>
    </w:p>
    <w:p w14:paraId="007F84EC" w14:textId="01902B96" w:rsidR="47FCEB8F" w:rsidRDefault="47FCEB8F">
      <w:pPr>
        <w:pStyle w:val="BodyText"/>
        <w:numPr>
          <w:ilvl w:val="0"/>
          <w:numId w:val="36"/>
        </w:numPr>
        <w:rPr>
          <w:lang w:val="sr-Latn-CS"/>
        </w:rPr>
      </w:pPr>
      <w:r w:rsidRPr="2F4D42CB">
        <w:rPr>
          <w:lang w:val="sr-Latn-CS"/>
        </w:rPr>
        <w:t>Otvara se stranica sa obaveštenjima za događaj.</w:t>
      </w:r>
    </w:p>
    <w:p w14:paraId="69C223F3" w14:textId="14C0424E" w:rsidR="00EB10DF" w:rsidRPr="007E0B43" w:rsidRDefault="7C86A346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</w:t>
      </w:r>
      <w:r w:rsidR="05662D2B" w:rsidRPr="2F4D42CB">
        <w:rPr>
          <w:b/>
          <w:bCs/>
          <w:lang w:val="sr-Latn-CS"/>
        </w:rPr>
        <w:t>:</w:t>
      </w:r>
    </w:p>
    <w:p w14:paraId="09F9677B" w14:textId="77777777" w:rsidR="000366F2" w:rsidRDefault="49394B1A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2C092B87" w14:textId="77777777" w:rsidR="00EB10DF" w:rsidRPr="007E0B43" w:rsidRDefault="7C86A346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</w:t>
      </w:r>
      <w:r w:rsidR="05662D2B" w:rsidRPr="2F4D42CB">
        <w:rPr>
          <w:b/>
          <w:bCs/>
          <w:lang w:val="sr-Latn-CS"/>
        </w:rPr>
        <w:t>:</w:t>
      </w:r>
    </w:p>
    <w:p w14:paraId="257BD02F" w14:textId="4B0A11BC" w:rsidR="000366F2" w:rsidRDefault="2BD1E6CA" w:rsidP="2F4D42CB">
      <w:pPr>
        <w:pStyle w:val="BodyText"/>
        <w:rPr>
          <w:lang w:val="sr-Latn-CS"/>
        </w:rPr>
      </w:pPr>
      <w:r w:rsidRPr="2F4D42CB">
        <w:rPr>
          <w:lang w:val="sr-Latn-CS"/>
        </w:rPr>
        <w:t>Trenutna stranica je stranica sa obaveštenjima</w:t>
      </w:r>
      <w:r w:rsidR="49394B1A" w:rsidRPr="2F4D42CB">
        <w:rPr>
          <w:lang w:val="sr-Latn-CS"/>
        </w:rPr>
        <w:t>.</w:t>
      </w:r>
    </w:p>
    <w:p w14:paraId="4A75873F" w14:textId="2A2FC3E0" w:rsidR="68C5797D" w:rsidRDefault="68C5797D">
      <w:pPr>
        <w:pStyle w:val="BodyText"/>
        <w:numPr>
          <w:ilvl w:val="0"/>
          <w:numId w:val="50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>Pregled informacija o timu</w:t>
      </w:r>
    </w:p>
    <w:p w14:paraId="2CCBE1C7" w14:textId="77777777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0BB6DEFF" w14:textId="63E04199" w:rsidR="68C5797D" w:rsidRDefault="68C5797D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Prikaz aktuelnih informacija o timu.</w:t>
      </w:r>
    </w:p>
    <w:p w14:paraId="0A42A339" w14:textId="77777777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0BA1A5E5" w14:textId="3D10986F" w:rsidR="68C5797D" w:rsidRDefault="68C5797D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41F8287E" w14:textId="667BB072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Preduslovi:</w:t>
      </w:r>
    </w:p>
    <w:p w14:paraId="4BCA9083" w14:textId="77777777" w:rsidR="68C5797D" w:rsidRDefault="68C5797D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5F4E234F" w14:textId="77777777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8F16C41" w14:textId="30EFEDA6" w:rsidR="68C5797D" w:rsidRDefault="68C5797D">
      <w:pPr>
        <w:pStyle w:val="BodyText"/>
        <w:numPr>
          <w:ilvl w:val="0"/>
          <w:numId w:val="22"/>
        </w:numPr>
        <w:rPr>
          <w:lang w:val="sr-Latn-CS"/>
        </w:rPr>
      </w:pPr>
      <w:r w:rsidRPr="2F4D42CB">
        <w:rPr>
          <w:lang w:val="sr-Latn-CS"/>
        </w:rPr>
        <w:t xml:space="preserve">Član u navigaciji bira </w:t>
      </w:r>
      <w:r w:rsidR="5D5B4082" w:rsidRPr="2F4D42CB">
        <w:rPr>
          <w:lang w:val="sr-Latn-CS"/>
        </w:rPr>
        <w:t>opciju “Opšte”</w:t>
      </w:r>
      <w:r w:rsidRPr="2F4D42CB">
        <w:rPr>
          <w:lang w:val="sr-Latn-CS"/>
        </w:rPr>
        <w:t>.</w:t>
      </w:r>
    </w:p>
    <w:p w14:paraId="1B1A43C0" w14:textId="04DB28B6" w:rsidR="68C5797D" w:rsidRDefault="68C5797D">
      <w:pPr>
        <w:pStyle w:val="BodyText"/>
        <w:numPr>
          <w:ilvl w:val="0"/>
          <w:numId w:val="22"/>
        </w:numPr>
        <w:rPr>
          <w:lang w:val="sr-Latn-CS"/>
        </w:rPr>
      </w:pPr>
      <w:r w:rsidRPr="2F4D42CB">
        <w:rPr>
          <w:lang w:val="sr-Latn-CS"/>
        </w:rPr>
        <w:t xml:space="preserve">Otvara se stranica </w:t>
      </w:r>
      <w:r w:rsidR="7E389DEC" w:rsidRPr="2F4D42CB">
        <w:rPr>
          <w:lang w:val="sr-Latn-CS"/>
        </w:rPr>
        <w:t>za timove</w:t>
      </w:r>
      <w:r w:rsidRPr="2F4D42CB">
        <w:rPr>
          <w:lang w:val="sr-Latn-CS"/>
        </w:rPr>
        <w:t>.</w:t>
      </w:r>
    </w:p>
    <w:p w14:paraId="4CEB61D6" w14:textId="3A83FDE9" w:rsidR="04C8E649" w:rsidRDefault="04C8E649">
      <w:pPr>
        <w:pStyle w:val="BodyText"/>
        <w:numPr>
          <w:ilvl w:val="0"/>
          <w:numId w:val="22"/>
        </w:numPr>
        <w:rPr>
          <w:lang w:val="sr-Latn-CS"/>
        </w:rPr>
      </w:pPr>
      <w:r w:rsidRPr="2F4D42CB">
        <w:rPr>
          <w:lang w:val="sr-Latn-CS"/>
        </w:rPr>
        <w:t>Član iz liste bira tim.</w:t>
      </w:r>
    </w:p>
    <w:p w14:paraId="02750D64" w14:textId="56A51F2C" w:rsidR="04C8E649" w:rsidRDefault="04C8E649">
      <w:pPr>
        <w:pStyle w:val="BodyText"/>
        <w:numPr>
          <w:ilvl w:val="0"/>
          <w:numId w:val="22"/>
        </w:numPr>
        <w:rPr>
          <w:lang w:val="sr-Latn-CS"/>
        </w:rPr>
      </w:pPr>
      <w:r w:rsidRPr="2F4D42CB">
        <w:rPr>
          <w:lang w:val="sr-Latn-CS"/>
        </w:rPr>
        <w:t>Prikazuje se stranica za konkretan tim.</w:t>
      </w:r>
    </w:p>
    <w:p w14:paraId="27D33144" w14:textId="3FA32004" w:rsidR="04C8E649" w:rsidRDefault="04C8E649">
      <w:pPr>
        <w:pStyle w:val="BodyText"/>
        <w:numPr>
          <w:ilvl w:val="0"/>
          <w:numId w:val="22"/>
        </w:numPr>
        <w:rPr>
          <w:lang w:val="sr-Latn-CS"/>
        </w:rPr>
      </w:pPr>
      <w:r w:rsidRPr="2F4D42CB">
        <w:rPr>
          <w:lang w:val="sr-Latn-CS"/>
        </w:rPr>
        <w:t>Član klikće dugme “O timu”.</w:t>
      </w:r>
    </w:p>
    <w:p w14:paraId="15510562" w14:textId="14C0424E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421E2FFF" w14:textId="77777777" w:rsidR="68C5797D" w:rsidRDefault="68C5797D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01883628" w14:textId="77777777" w:rsidR="68C5797D" w:rsidRDefault="68C5797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552D60F1" w14:textId="4B537215" w:rsidR="68C5797D" w:rsidRDefault="68C5797D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Trenutna stranica je stranica sa </w:t>
      </w:r>
      <w:r w:rsidR="1F05C874" w:rsidRPr="2F4D42CB">
        <w:rPr>
          <w:lang w:val="sr-Latn-CS"/>
        </w:rPr>
        <w:t>aktuelnim informacijama o timu</w:t>
      </w:r>
      <w:r w:rsidRPr="2F4D42CB">
        <w:rPr>
          <w:lang w:val="sr-Latn-CS"/>
        </w:rPr>
        <w:t>.</w:t>
      </w:r>
    </w:p>
    <w:p w14:paraId="192CCD6B" w14:textId="721F9003" w:rsidR="2588F04E" w:rsidRDefault="2588F04E">
      <w:pPr>
        <w:pStyle w:val="BodyText"/>
        <w:numPr>
          <w:ilvl w:val="0"/>
          <w:numId w:val="50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 xml:space="preserve">Pregled informacija o </w:t>
      </w:r>
      <w:r w:rsidR="5620E4A3" w:rsidRPr="2F4D42CB">
        <w:rPr>
          <w:b/>
          <w:bCs/>
          <w:sz w:val="22"/>
          <w:szCs w:val="22"/>
          <w:lang w:val="sr-Latn-CS"/>
        </w:rPr>
        <w:t>događaju</w:t>
      </w:r>
    </w:p>
    <w:p w14:paraId="738001C1" w14:textId="77777777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4D4D5FB3" w14:textId="37A54083" w:rsidR="2588F04E" w:rsidRDefault="2588F04E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Prikaz aktuelnih informacija o događaju.</w:t>
      </w:r>
    </w:p>
    <w:p w14:paraId="4D960662" w14:textId="77777777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31C8A9E" w14:textId="3D10986F" w:rsidR="2588F04E" w:rsidRDefault="2588F04E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5A00744F" w14:textId="667BB072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4C416059" w14:textId="77777777" w:rsidR="2588F04E" w:rsidRDefault="2588F04E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0B77F40F" w14:textId="77777777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60E84C4" w14:textId="2A7EB9E5" w:rsidR="2588F04E" w:rsidRDefault="2588F04E">
      <w:pPr>
        <w:pStyle w:val="BodyText"/>
        <w:numPr>
          <w:ilvl w:val="0"/>
          <w:numId w:val="21"/>
        </w:numPr>
        <w:rPr>
          <w:lang w:val="sr-Latn-CS"/>
        </w:rPr>
      </w:pPr>
      <w:r w:rsidRPr="2F4D42CB">
        <w:rPr>
          <w:lang w:val="sr-Latn-CS"/>
        </w:rPr>
        <w:t>Član u navigaciji bira događaj.</w:t>
      </w:r>
    </w:p>
    <w:p w14:paraId="58268D03" w14:textId="02D8A5B1" w:rsidR="2588F04E" w:rsidRDefault="2588F04E">
      <w:pPr>
        <w:pStyle w:val="BodyText"/>
        <w:numPr>
          <w:ilvl w:val="0"/>
          <w:numId w:val="21"/>
        </w:numPr>
        <w:rPr>
          <w:lang w:val="sr-Latn-CS"/>
        </w:rPr>
      </w:pPr>
      <w:r w:rsidRPr="2F4D42CB">
        <w:rPr>
          <w:lang w:val="sr-Latn-CS"/>
        </w:rPr>
        <w:t>Otvara se stranica za događaj.</w:t>
      </w:r>
    </w:p>
    <w:p w14:paraId="2EFD429B" w14:textId="114417E1" w:rsidR="2588F04E" w:rsidRDefault="2588F04E">
      <w:pPr>
        <w:pStyle w:val="BodyText"/>
        <w:numPr>
          <w:ilvl w:val="0"/>
          <w:numId w:val="21"/>
        </w:numPr>
        <w:rPr>
          <w:lang w:val="sr-Latn-CS"/>
        </w:rPr>
      </w:pPr>
      <w:r w:rsidRPr="2F4D42CB">
        <w:rPr>
          <w:lang w:val="sr-Latn-CS"/>
        </w:rPr>
        <w:t xml:space="preserve">Član klikće dugme “O </w:t>
      </w:r>
      <w:r w:rsidR="53786C70" w:rsidRPr="2F4D42CB">
        <w:rPr>
          <w:lang w:val="sr-Latn-CS"/>
        </w:rPr>
        <w:t>događaju</w:t>
      </w:r>
      <w:r w:rsidRPr="2F4D42CB">
        <w:rPr>
          <w:lang w:val="sr-Latn-CS"/>
        </w:rPr>
        <w:t>”.</w:t>
      </w:r>
    </w:p>
    <w:p w14:paraId="59C1BA7C" w14:textId="14C0424E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1DBC488" w14:textId="77777777" w:rsidR="2588F04E" w:rsidRDefault="2588F04E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250F441" w14:textId="77777777" w:rsidR="2588F04E" w:rsidRDefault="2588F04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1DD951B" w14:textId="35C7F4E8" w:rsidR="2588F04E" w:rsidRDefault="2588F04E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Trenutna stranica je stranica sa aktuelnim informacijama o </w:t>
      </w:r>
      <w:r w:rsidR="36E7F770" w:rsidRPr="2F4D42CB">
        <w:rPr>
          <w:lang w:val="sr-Latn-CS"/>
        </w:rPr>
        <w:t>događaju</w:t>
      </w:r>
      <w:r w:rsidRPr="2F4D42CB">
        <w:rPr>
          <w:lang w:val="sr-Latn-CS"/>
        </w:rPr>
        <w:t>.</w:t>
      </w:r>
    </w:p>
    <w:p w14:paraId="62DDE274" w14:textId="49BC38CF" w:rsidR="047ECBD5" w:rsidRDefault="2D160804">
      <w:pPr>
        <w:pStyle w:val="BodyText"/>
        <w:numPr>
          <w:ilvl w:val="0"/>
          <w:numId w:val="50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 xml:space="preserve">Pregled </w:t>
      </w:r>
      <w:r w:rsidR="0F82689C" w:rsidRPr="2F4D42CB">
        <w:rPr>
          <w:b/>
          <w:bCs/>
          <w:sz w:val="22"/>
          <w:szCs w:val="22"/>
          <w:lang w:val="sr-Latn-CS"/>
        </w:rPr>
        <w:t>“M</w:t>
      </w:r>
      <w:r w:rsidR="705C83D8" w:rsidRPr="2F4D42CB">
        <w:rPr>
          <w:b/>
          <w:bCs/>
          <w:sz w:val="22"/>
          <w:szCs w:val="22"/>
          <w:lang w:val="sr-Latn-CS"/>
        </w:rPr>
        <w:t xml:space="preserve">ojih </w:t>
      </w:r>
      <w:r w:rsidR="36B5657D" w:rsidRPr="2F4D42CB">
        <w:rPr>
          <w:b/>
          <w:bCs/>
          <w:sz w:val="22"/>
          <w:szCs w:val="22"/>
          <w:lang w:val="sr-Latn-CS"/>
        </w:rPr>
        <w:t>zaduženja</w:t>
      </w:r>
      <w:r w:rsidR="2467052D" w:rsidRPr="2F4D42CB">
        <w:rPr>
          <w:b/>
          <w:bCs/>
          <w:sz w:val="22"/>
          <w:szCs w:val="22"/>
          <w:lang w:val="sr-Latn-CS"/>
        </w:rPr>
        <w:t>”</w:t>
      </w:r>
    </w:p>
    <w:p w14:paraId="5894C240" w14:textId="66A51114" w:rsidR="059A2F75" w:rsidRDefault="7489A723" w:rsidP="2F4D42CB">
      <w:pPr>
        <w:pStyle w:val="BodyText"/>
        <w:ind w:left="0" w:firstLine="720"/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lang w:val="sr-Latn-CS"/>
        </w:rPr>
        <w:t xml:space="preserve">Kratak </w:t>
      </w:r>
      <w:r w:rsidR="422A1E59" w:rsidRPr="2F4D42CB">
        <w:rPr>
          <w:b/>
          <w:bCs/>
          <w:lang w:val="sr-Latn-CS"/>
        </w:rPr>
        <w:t>opis</w:t>
      </w:r>
      <w:r w:rsidR="139614F8" w:rsidRPr="2F4D42CB">
        <w:rPr>
          <w:b/>
          <w:bCs/>
          <w:lang w:val="sr-Latn-CS"/>
        </w:rPr>
        <w:t>:</w:t>
      </w:r>
    </w:p>
    <w:p w14:paraId="779F328C" w14:textId="33BE5FB5" w:rsidR="206FD69E" w:rsidRDefault="141613CE" w:rsidP="2F4D42CB">
      <w:pPr>
        <w:pStyle w:val="BodyText"/>
        <w:ind w:left="0" w:firstLine="720"/>
        <w:rPr>
          <w:b/>
          <w:bCs/>
          <w:lang w:val="sr-Latn-CS"/>
        </w:rPr>
      </w:pPr>
      <w:r w:rsidRPr="2F4D42CB">
        <w:rPr>
          <w:lang w:val="sr-Latn-CS"/>
        </w:rPr>
        <w:t>Prikaz liste</w:t>
      </w:r>
      <w:r w:rsidR="23C1D6FB" w:rsidRPr="2F4D42CB">
        <w:rPr>
          <w:lang w:val="sr-Latn-CS"/>
        </w:rPr>
        <w:t xml:space="preserve"> zaduženja</w:t>
      </w:r>
      <w:r w:rsidR="1BB1DDE9" w:rsidRPr="2F4D42CB">
        <w:rPr>
          <w:lang w:val="sr-Latn-CS"/>
        </w:rPr>
        <w:t xml:space="preserve"> člana</w:t>
      </w:r>
      <w:r w:rsidR="23A344FA" w:rsidRPr="2F4D42CB">
        <w:rPr>
          <w:lang w:val="sr-Latn-CS"/>
        </w:rPr>
        <w:t>.</w:t>
      </w:r>
    </w:p>
    <w:p w14:paraId="6A13EA15" w14:textId="0B79C6D9" w:rsidR="3ED64F44" w:rsidRDefault="36E75838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E7B6770" w14:textId="351AB342" w:rsidR="53A2A547" w:rsidRDefault="53A2A547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686710A0" w14:textId="28F57A22" w:rsidR="518C77EB" w:rsidRDefault="023260E2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028F103D" w14:textId="38E19992" w:rsidR="518C77EB" w:rsidRDefault="672285A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0265D7E8" w:rsidRPr="2F4D42CB">
        <w:rPr>
          <w:color w:val="000000" w:themeColor="text1"/>
          <w:lang w:val="sr-Latn-CS"/>
        </w:rPr>
        <w:t>.</w:t>
      </w:r>
    </w:p>
    <w:p w14:paraId="1FCC257F" w14:textId="77777777" w:rsidR="7CECA610" w:rsidRDefault="7CECA61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Osnovni tok:</w:t>
      </w:r>
    </w:p>
    <w:p w14:paraId="6444481B" w14:textId="4F64B17F" w:rsidR="758DD633" w:rsidRDefault="758DD633">
      <w:pPr>
        <w:pStyle w:val="BodyText"/>
        <w:numPr>
          <w:ilvl w:val="0"/>
          <w:numId w:val="28"/>
        </w:numPr>
        <w:rPr>
          <w:lang w:val="sr-Latn-CS"/>
        </w:rPr>
      </w:pPr>
      <w:r w:rsidRPr="2F4D42CB">
        <w:rPr>
          <w:lang w:val="sr-Latn-CS"/>
        </w:rPr>
        <w:t>Član</w:t>
      </w:r>
      <w:r w:rsidR="420A4FE5" w:rsidRPr="2F4D42CB">
        <w:rPr>
          <w:lang w:val="sr-Latn-CS"/>
        </w:rPr>
        <w:t xml:space="preserve"> klikće na dugme </w:t>
      </w:r>
      <w:r w:rsidR="0D13AA3B" w:rsidRPr="2F4D42CB">
        <w:rPr>
          <w:lang w:val="sr-Latn-CS"/>
        </w:rPr>
        <w:t>“</w:t>
      </w:r>
      <w:r w:rsidR="35D85A27" w:rsidRPr="2F4D42CB">
        <w:rPr>
          <w:lang w:val="sr-Latn-CS"/>
        </w:rPr>
        <w:t>M</w:t>
      </w:r>
      <w:r w:rsidR="60910798" w:rsidRPr="2F4D42CB">
        <w:rPr>
          <w:lang w:val="sr-Latn-CS"/>
        </w:rPr>
        <w:t xml:space="preserve">oja </w:t>
      </w:r>
      <w:r w:rsidR="420A4FE5" w:rsidRPr="2F4D42CB">
        <w:rPr>
          <w:lang w:val="sr-Latn-CS"/>
        </w:rPr>
        <w:t>zaduženja</w:t>
      </w:r>
      <w:r w:rsidR="60D0D7D2" w:rsidRPr="2F4D42CB">
        <w:rPr>
          <w:lang w:val="sr-Latn-CS"/>
        </w:rPr>
        <w:t>”</w:t>
      </w:r>
      <w:r w:rsidR="7CECA610" w:rsidRPr="2F4D42CB">
        <w:rPr>
          <w:lang w:val="sr-Latn-CS"/>
        </w:rPr>
        <w:t>.</w:t>
      </w:r>
    </w:p>
    <w:p w14:paraId="0BDB27EC" w14:textId="344C1C92" w:rsidR="3A1A1F4E" w:rsidRDefault="3A1A1F4E">
      <w:pPr>
        <w:pStyle w:val="BodyText"/>
        <w:numPr>
          <w:ilvl w:val="0"/>
          <w:numId w:val="28"/>
        </w:numPr>
        <w:rPr>
          <w:lang w:val="sr-Latn-CS"/>
        </w:rPr>
      </w:pPr>
      <w:r w:rsidRPr="2F4D42CB">
        <w:rPr>
          <w:lang w:val="sr-Latn-CS"/>
        </w:rPr>
        <w:t xml:space="preserve">Otvara se stranica </w:t>
      </w:r>
      <w:r w:rsidR="551C2564" w:rsidRPr="2F4D42CB">
        <w:rPr>
          <w:lang w:val="sr-Latn-CS"/>
        </w:rPr>
        <w:t>sa listom</w:t>
      </w:r>
      <w:r w:rsidRPr="2F4D42CB">
        <w:rPr>
          <w:lang w:val="sr-Latn-CS"/>
        </w:rPr>
        <w:t xml:space="preserve"> zaduženja</w:t>
      </w:r>
      <w:r w:rsidR="7A5A9486" w:rsidRPr="2F4D42CB">
        <w:rPr>
          <w:lang w:val="sr-Latn-CS"/>
        </w:rPr>
        <w:t xml:space="preserve"> člana.</w:t>
      </w:r>
    </w:p>
    <w:p w14:paraId="74DD0F6D" w14:textId="5BE6F016" w:rsidR="4BBD2479" w:rsidRDefault="04DCAA5B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0F8E9EE" w14:textId="0F69ACED" w:rsidR="4EAF36D4" w:rsidRDefault="66AAF39F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0A3FC43E" w14:textId="499F4349" w:rsidR="4632C7F6" w:rsidRDefault="62E332A0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7B5C5006" w14:textId="38096538" w:rsidR="636F9BC1" w:rsidRDefault="636F9BC1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Trenutna stranica je stranica sa</w:t>
      </w:r>
      <w:r w:rsidR="0D23458C" w:rsidRPr="2F4D42CB">
        <w:rPr>
          <w:color w:val="000000" w:themeColor="text1"/>
          <w:lang w:val="sr-Latn-CS"/>
        </w:rPr>
        <w:t xml:space="preserve"> list</w:t>
      </w:r>
      <w:r w:rsidR="242382E7" w:rsidRPr="2F4D42CB">
        <w:rPr>
          <w:color w:val="000000" w:themeColor="text1"/>
          <w:lang w:val="sr-Latn-CS"/>
        </w:rPr>
        <w:t>om</w:t>
      </w:r>
      <w:r w:rsidR="0FE91E6E" w:rsidRPr="2F4D42CB">
        <w:rPr>
          <w:color w:val="000000" w:themeColor="text1"/>
          <w:lang w:val="sr-Latn-CS"/>
        </w:rPr>
        <w:t xml:space="preserve"> </w:t>
      </w:r>
      <w:r w:rsidR="10DFE1B3" w:rsidRPr="2F4D42CB">
        <w:rPr>
          <w:color w:val="000000" w:themeColor="text1"/>
          <w:lang w:val="sr-Latn-CS"/>
        </w:rPr>
        <w:t>zaduženja</w:t>
      </w:r>
      <w:r w:rsidR="14A583AF" w:rsidRPr="2F4D42CB">
        <w:rPr>
          <w:color w:val="000000" w:themeColor="text1"/>
          <w:lang w:val="sr-Latn-CS"/>
        </w:rPr>
        <w:t xml:space="preserve"> člana</w:t>
      </w:r>
      <w:r w:rsidR="0C2A1F6E" w:rsidRPr="2F4D42CB">
        <w:rPr>
          <w:color w:val="000000" w:themeColor="text1"/>
          <w:lang w:val="sr-Latn-CS"/>
        </w:rPr>
        <w:t>.</w:t>
      </w:r>
    </w:p>
    <w:p w14:paraId="0852BCF3" w14:textId="1F576C6B" w:rsidR="4EB0C7AD" w:rsidRDefault="4EB0C7AD">
      <w:pPr>
        <w:pStyle w:val="BodyText"/>
        <w:numPr>
          <w:ilvl w:val="0"/>
          <w:numId w:val="57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>Pregled dostupnih zaduženja</w:t>
      </w:r>
    </w:p>
    <w:p w14:paraId="4BF7A8D7" w14:textId="66A51114" w:rsidR="4EB0C7AD" w:rsidRDefault="4EB0C7AD" w:rsidP="2F4D42CB">
      <w:pPr>
        <w:pStyle w:val="BodyText"/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BD2BCD9" w14:textId="4F5F5F30" w:rsidR="4EB0C7AD" w:rsidRDefault="4EB0C7AD" w:rsidP="2F4D42CB">
      <w:pPr>
        <w:pStyle w:val="BodyText"/>
        <w:rPr>
          <w:b/>
          <w:bCs/>
          <w:lang w:val="sr-Latn-CS"/>
        </w:rPr>
      </w:pPr>
      <w:r w:rsidRPr="2F4D42CB">
        <w:rPr>
          <w:lang w:val="sr-Latn-CS"/>
        </w:rPr>
        <w:t>Prikaz liste dostupnih zaduženja.</w:t>
      </w:r>
    </w:p>
    <w:p w14:paraId="22FB14AB" w14:textId="0B79C6D9" w:rsidR="4EB0C7AD" w:rsidRDefault="4EB0C7AD" w:rsidP="2F4D42CB">
      <w:pPr>
        <w:pStyle w:val="BodyText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58C0B08" w14:textId="351AB342" w:rsidR="4EB0C7AD" w:rsidRDefault="4EB0C7AD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45734522" w14:textId="28F57A22" w:rsidR="4EB0C7AD" w:rsidRDefault="4EB0C7AD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111BF771" w14:textId="5B2BAF0A" w:rsidR="24D245ED" w:rsidRDefault="24D245ED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4EB0C7AD" w:rsidRPr="2F4D42CB">
        <w:rPr>
          <w:color w:val="000000" w:themeColor="text1"/>
          <w:lang w:val="sr-Latn-CS"/>
        </w:rPr>
        <w:t>.</w:t>
      </w:r>
    </w:p>
    <w:p w14:paraId="0441D0FE" w14:textId="77777777" w:rsidR="4EB0C7AD" w:rsidRDefault="4EB0C7A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597F5EC3" w14:textId="01E12B27" w:rsidR="1B2DEC62" w:rsidRDefault="1B2DEC62">
      <w:pPr>
        <w:pStyle w:val="BodyText"/>
        <w:numPr>
          <w:ilvl w:val="0"/>
          <w:numId w:val="23"/>
        </w:numPr>
        <w:rPr>
          <w:lang w:val="sr-Latn-CS"/>
        </w:rPr>
      </w:pPr>
      <w:r w:rsidRPr="2F4D42CB">
        <w:rPr>
          <w:lang w:val="sr-Latn-CS"/>
        </w:rPr>
        <w:t>Član u navigaciji bira jedan od događaja.</w:t>
      </w:r>
    </w:p>
    <w:p w14:paraId="60CF97DB" w14:textId="1289B6EC" w:rsidR="1B2DEC62" w:rsidRDefault="1B2DEC62">
      <w:pPr>
        <w:pStyle w:val="BodyText"/>
        <w:numPr>
          <w:ilvl w:val="0"/>
          <w:numId w:val="23"/>
        </w:numPr>
        <w:rPr>
          <w:lang w:val="sr-Latn-CS"/>
        </w:rPr>
      </w:pPr>
      <w:r w:rsidRPr="2F4D42CB">
        <w:rPr>
          <w:lang w:val="sr-Latn-CS"/>
        </w:rPr>
        <w:t>Otvara se stranica za događaj.</w:t>
      </w:r>
    </w:p>
    <w:p w14:paraId="4D8A3BA7" w14:textId="38E507C2" w:rsidR="1B2DEC62" w:rsidRDefault="1B2DEC62">
      <w:pPr>
        <w:pStyle w:val="BodyText"/>
        <w:numPr>
          <w:ilvl w:val="0"/>
          <w:numId w:val="23"/>
        </w:numPr>
        <w:rPr>
          <w:lang w:val="sr-Latn-CS"/>
        </w:rPr>
      </w:pPr>
      <w:r w:rsidRPr="2F4D42CB">
        <w:rPr>
          <w:lang w:val="sr-Latn-CS"/>
        </w:rPr>
        <w:t>Član bira opciju “Zaduženja”.</w:t>
      </w:r>
    </w:p>
    <w:p w14:paraId="0CEC3E93" w14:textId="59A082CB" w:rsidR="1B2DEC62" w:rsidRDefault="1B2DEC62">
      <w:pPr>
        <w:pStyle w:val="BodyText"/>
        <w:numPr>
          <w:ilvl w:val="0"/>
          <w:numId w:val="23"/>
        </w:numPr>
        <w:rPr>
          <w:lang w:val="sr-Latn-CS"/>
        </w:rPr>
      </w:pPr>
      <w:r w:rsidRPr="2F4D42CB">
        <w:rPr>
          <w:lang w:val="sr-Latn-CS"/>
        </w:rPr>
        <w:t>Prikazuje se stranica sa dostupnim zaduženjima za događaj.</w:t>
      </w:r>
    </w:p>
    <w:p w14:paraId="6BCC2B20" w14:textId="5BE6F016" w:rsidR="4EB0C7AD" w:rsidRDefault="4EB0C7AD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94FEF89" w14:textId="0F69ACED" w:rsidR="4EB0C7AD" w:rsidRDefault="4EB0C7AD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465B788C" w14:textId="499F4349" w:rsidR="4EB0C7AD" w:rsidRDefault="4EB0C7AD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34690B5A" w14:textId="79E0FC2C" w:rsidR="4EB0C7AD" w:rsidRDefault="4EB0C7AD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Trenutna stranica je stranica sa listom </w:t>
      </w:r>
      <w:r w:rsidR="526359B6" w:rsidRPr="2F4D42CB">
        <w:rPr>
          <w:color w:val="000000" w:themeColor="text1"/>
          <w:lang w:val="sr-Latn-CS"/>
        </w:rPr>
        <w:t xml:space="preserve">dostupnih </w:t>
      </w:r>
      <w:r w:rsidRPr="2F4D42CB">
        <w:rPr>
          <w:color w:val="000000" w:themeColor="text1"/>
          <w:lang w:val="sr-Latn-CS"/>
        </w:rPr>
        <w:t>zaduženja.</w:t>
      </w:r>
    </w:p>
    <w:p w14:paraId="37D79576" w14:textId="25CD5E6F" w:rsidR="788758DC" w:rsidRDefault="167385C6">
      <w:pPr>
        <w:pStyle w:val="BodyText"/>
        <w:numPr>
          <w:ilvl w:val="0"/>
          <w:numId w:val="57"/>
        </w:numPr>
        <w:rPr>
          <w:b/>
          <w:bCs/>
          <w:color w:val="000000" w:themeColor="text1"/>
          <w:sz w:val="22"/>
          <w:szCs w:val="22"/>
          <w:lang w:val="sr-Latn-CS"/>
        </w:rPr>
      </w:pPr>
      <w:r w:rsidRPr="2F4D42CB">
        <w:rPr>
          <w:b/>
          <w:bCs/>
          <w:color w:val="000000" w:themeColor="text1"/>
          <w:sz w:val="22"/>
          <w:szCs w:val="22"/>
          <w:lang w:val="sr-Latn-CS"/>
        </w:rPr>
        <w:t>Pre</w:t>
      </w:r>
      <w:r w:rsidR="58803389" w:rsidRPr="2F4D42CB">
        <w:rPr>
          <w:b/>
          <w:bCs/>
          <w:color w:val="000000" w:themeColor="text1"/>
          <w:sz w:val="22"/>
          <w:szCs w:val="22"/>
          <w:lang w:val="sr-Latn-CS"/>
        </w:rPr>
        <w:t>gled sastanaka</w:t>
      </w:r>
    </w:p>
    <w:p w14:paraId="3DCD265D" w14:textId="26464E8F" w:rsidR="1F296DBA" w:rsidRDefault="167385C6" w:rsidP="2F4D42CB">
      <w:pPr>
        <w:pStyle w:val="BodyText"/>
        <w:ind w:left="0" w:firstLine="720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383A328A" w14:textId="773555A4" w:rsidR="1F296DBA" w:rsidRDefault="167385C6" w:rsidP="2F4D42CB">
      <w:pPr>
        <w:pStyle w:val="BodyText"/>
        <w:ind w:left="0" w:firstLine="72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</w:t>
      </w:r>
      <w:r w:rsidR="4B4DB50B" w:rsidRPr="2F4D42CB">
        <w:rPr>
          <w:color w:val="000000" w:themeColor="text1"/>
          <w:lang w:val="sr-Latn-CS"/>
        </w:rPr>
        <w:t>ik</w:t>
      </w:r>
      <w:r w:rsidR="2C4B0DA6" w:rsidRPr="2F4D42CB">
        <w:rPr>
          <w:color w:val="000000" w:themeColor="text1"/>
          <w:lang w:val="sr-Latn-CS"/>
        </w:rPr>
        <w:t>az liste predstojećih sastanaka</w:t>
      </w:r>
      <w:r w:rsidRPr="2F4D42CB">
        <w:rPr>
          <w:color w:val="000000" w:themeColor="text1"/>
          <w:lang w:val="sr-Latn-CS"/>
        </w:rPr>
        <w:t>.</w:t>
      </w:r>
    </w:p>
    <w:p w14:paraId="10DE37C5" w14:textId="29295569" w:rsidR="1F296DBA" w:rsidRDefault="167385C6" w:rsidP="2F4D42CB">
      <w:pPr>
        <w:pStyle w:val="BodyText"/>
        <w:ind w:left="0" w:firstLine="72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59415FD4" w14:textId="7D2BD7CE" w:rsidR="082EA1D0" w:rsidRDefault="082EA1D0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5F3F4D4A" w14:textId="06B69513" w:rsidR="1F296DBA" w:rsidRDefault="167385C6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0588864" w14:textId="03444D41" w:rsidR="31DE2145" w:rsidRDefault="31DE2145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0BDF71F6" w14:textId="2612AA89" w:rsidR="1F296DBA" w:rsidRDefault="167385C6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1AC4C938" w14:textId="2D65BC6E" w:rsidR="09B89B3B" w:rsidRDefault="09B89B3B">
      <w:pPr>
        <w:pStyle w:val="BodyText"/>
        <w:numPr>
          <w:ilvl w:val="0"/>
          <w:numId w:val="27"/>
        </w:numPr>
        <w:rPr>
          <w:lang w:val="sr-Latn-CS"/>
        </w:rPr>
      </w:pPr>
      <w:r w:rsidRPr="2F4D42CB">
        <w:rPr>
          <w:lang w:val="sr-Latn-CS"/>
        </w:rPr>
        <w:t>Korisnik klikće na dugme za sastanke.</w:t>
      </w:r>
    </w:p>
    <w:p w14:paraId="73F60490" w14:textId="061E0F58" w:rsidR="09B89B3B" w:rsidRDefault="09B89B3B">
      <w:pPr>
        <w:pStyle w:val="BodyText"/>
        <w:numPr>
          <w:ilvl w:val="0"/>
          <w:numId w:val="27"/>
        </w:numPr>
        <w:rPr>
          <w:lang w:val="sr-Latn-CS"/>
        </w:rPr>
      </w:pPr>
      <w:r w:rsidRPr="2F4D42CB">
        <w:rPr>
          <w:lang w:val="sr-Latn-CS"/>
        </w:rPr>
        <w:t>Otvara se stranic</w:t>
      </w:r>
      <w:r w:rsidR="7C063D0A" w:rsidRPr="2F4D42CB">
        <w:rPr>
          <w:lang w:val="sr-Latn-CS"/>
        </w:rPr>
        <w:t>a sa listom sastanaka</w:t>
      </w:r>
      <w:r w:rsidRPr="2F4D42CB">
        <w:rPr>
          <w:lang w:val="sr-Latn-CS"/>
        </w:rPr>
        <w:t>.</w:t>
      </w:r>
    </w:p>
    <w:p w14:paraId="6DB8603D" w14:textId="3D9F14D3" w:rsidR="26F7A80C" w:rsidRDefault="1DA660A5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401A8C91" w14:textId="5E44CDCB" w:rsidR="7FF50C65" w:rsidRDefault="1DA660A5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49AB4A16" w14:textId="114BFB32" w:rsidR="7FF50C65" w:rsidRDefault="1DA660A5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Posledice</w:t>
      </w:r>
      <w:r w:rsidR="1C9FF08C" w:rsidRPr="2F4D42CB">
        <w:rPr>
          <w:b/>
          <w:bCs/>
          <w:lang w:val="sr-Latn-CS"/>
        </w:rPr>
        <w:t>:</w:t>
      </w:r>
    </w:p>
    <w:p w14:paraId="71702786" w14:textId="2DFEDD2E" w:rsidR="3B2AB73B" w:rsidRDefault="289C4A3D" w:rsidP="2F4D42CB">
      <w:pPr>
        <w:pStyle w:val="BodyText"/>
        <w:rPr>
          <w:lang w:val="sr-Latn-CS"/>
        </w:rPr>
      </w:pPr>
      <w:r w:rsidRPr="2F4D42CB">
        <w:rPr>
          <w:lang w:val="sr-Latn-CS"/>
        </w:rPr>
        <w:t>Trenutna stranica je stranica sa predstojećim sastancima</w:t>
      </w:r>
      <w:r w:rsidR="60930E6F" w:rsidRPr="2F4D42CB">
        <w:rPr>
          <w:lang w:val="sr-Latn-CS"/>
        </w:rPr>
        <w:t>.</w:t>
      </w:r>
    </w:p>
    <w:p w14:paraId="264FB02D" w14:textId="0C17A7BF" w:rsidR="116E1C8B" w:rsidRDefault="116E1C8B">
      <w:pPr>
        <w:pStyle w:val="BodyText"/>
        <w:numPr>
          <w:ilvl w:val="0"/>
          <w:numId w:val="50"/>
        </w:numPr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sz w:val="22"/>
          <w:szCs w:val="22"/>
          <w:lang w:val="sr-Latn-CS"/>
        </w:rPr>
        <w:t>Pregled kalendara</w:t>
      </w:r>
    </w:p>
    <w:p w14:paraId="6E3911F7" w14:textId="66A51114" w:rsidR="116E1C8B" w:rsidRDefault="116E1C8B" w:rsidP="2F4D42CB">
      <w:pPr>
        <w:pStyle w:val="BodyText"/>
        <w:ind w:left="0" w:firstLine="720"/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455E7881" w14:textId="44384D97" w:rsidR="116E1C8B" w:rsidRDefault="116E1C8B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>Prikaz kalendara sa krajnj</w:t>
      </w:r>
      <w:r w:rsidR="29D44D35" w:rsidRPr="2F4D42CB">
        <w:rPr>
          <w:lang w:val="sr-Latn-CS"/>
        </w:rPr>
        <w:t xml:space="preserve">im rokovima za zaduženja </w:t>
      </w:r>
      <w:r w:rsidR="773DADDC" w:rsidRPr="2F4D42CB">
        <w:rPr>
          <w:lang w:val="sr-Latn-CS"/>
        </w:rPr>
        <w:t>člana</w:t>
      </w:r>
      <w:r w:rsidR="29D44D35" w:rsidRPr="2F4D42CB">
        <w:rPr>
          <w:lang w:val="sr-Latn-CS"/>
        </w:rPr>
        <w:t xml:space="preserve">, sastancima na koje je </w:t>
      </w:r>
      <w:r w:rsidR="2EF16103" w:rsidRPr="2F4D42CB">
        <w:rPr>
          <w:lang w:val="sr-Latn-CS"/>
        </w:rPr>
        <w:t>član</w:t>
      </w:r>
      <w:r w:rsidR="29D44D35" w:rsidRPr="2F4D42CB">
        <w:rPr>
          <w:lang w:val="sr-Latn-CS"/>
        </w:rPr>
        <w:t xml:space="preserve"> potvrdio svoj </w:t>
      </w:r>
      <w:r w:rsidRPr="00390A9C">
        <w:rPr>
          <w:lang w:val="sr-Latn-CS"/>
        </w:rPr>
        <w:tab/>
      </w:r>
      <w:r w:rsidR="29D44D35" w:rsidRPr="2F4D42CB">
        <w:rPr>
          <w:lang w:val="sr-Latn-CS"/>
        </w:rPr>
        <w:t xml:space="preserve">dolazak, </w:t>
      </w:r>
      <w:r w:rsidR="0F8BAC06" w:rsidRPr="2F4D42CB">
        <w:rPr>
          <w:lang w:val="sr-Latn-CS"/>
        </w:rPr>
        <w:t>kao i dešavanjima u okviru or</w:t>
      </w:r>
      <w:r w:rsidR="7C9B462E" w:rsidRPr="2F4D42CB">
        <w:rPr>
          <w:lang w:val="sr-Latn-CS"/>
        </w:rPr>
        <w:t>g</w:t>
      </w:r>
      <w:r w:rsidR="0F8BAC06" w:rsidRPr="2F4D42CB">
        <w:rPr>
          <w:lang w:val="sr-Latn-CS"/>
        </w:rPr>
        <w:t>anizacije</w:t>
      </w:r>
      <w:r w:rsidRPr="2F4D42CB">
        <w:rPr>
          <w:lang w:val="sr-Latn-CS"/>
        </w:rPr>
        <w:t>.</w:t>
      </w:r>
    </w:p>
    <w:p w14:paraId="197161A7" w14:textId="0B79C6D9" w:rsidR="116E1C8B" w:rsidRDefault="116E1C8B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4BEF086B" w14:textId="6F23FB6C" w:rsidR="116E1C8B" w:rsidRDefault="116E1C8B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4AF546D8" w14:textId="28F57A22" w:rsidR="116E1C8B" w:rsidRDefault="116E1C8B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285ACAB3" w14:textId="320867CA" w:rsidR="4F4ADFC8" w:rsidRDefault="4F4ADFC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116E1C8B" w:rsidRPr="2F4D42CB">
        <w:rPr>
          <w:color w:val="000000" w:themeColor="text1"/>
          <w:lang w:val="sr-Latn-CS"/>
        </w:rPr>
        <w:t>.</w:t>
      </w:r>
    </w:p>
    <w:p w14:paraId="254F63E3" w14:textId="77777777" w:rsidR="116E1C8B" w:rsidRDefault="116E1C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7F5DBF4A" w14:textId="64E89C10" w:rsidR="116E1C8B" w:rsidRDefault="116E1C8B">
      <w:pPr>
        <w:pStyle w:val="BodyText"/>
        <w:numPr>
          <w:ilvl w:val="0"/>
          <w:numId w:val="26"/>
        </w:numPr>
        <w:rPr>
          <w:lang w:val="sr-Latn-CS"/>
        </w:rPr>
      </w:pPr>
      <w:r w:rsidRPr="2F4D42CB">
        <w:rPr>
          <w:lang w:val="sr-Latn-CS"/>
        </w:rPr>
        <w:t xml:space="preserve">Korisnik </w:t>
      </w:r>
      <w:r w:rsidR="7A2F129C" w:rsidRPr="2F4D42CB">
        <w:rPr>
          <w:lang w:val="sr-Latn-CS"/>
        </w:rPr>
        <w:t>klikće na dugme za kalendar</w:t>
      </w:r>
      <w:r w:rsidRPr="2F4D42CB">
        <w:rPr>
          <w:lang w:val="sr-Latn-CS"/>
        </w:rPr>
        <w:t>.</w:t>
      </w:r>
    </w:p>
    <w:p w14:paraId="095E159C" w14:textId="1A1A8C86" w:rsidR="116E1C8B" w:rsidRDefault="116E1C8B">
      <w:pPr>
        <w:pStyle w:val="BodyText"/>
        <w:numPr>
          <w:ilvl w:val="0"/>
          <w:numId w:val="26"/>
        </w:numPr>
        <w:rPr>
          <w:lang w:val="sr-Latn-CS"/>
        </w:rPr>
      </w:pPr>
      <w:r w:rsidRPr="2F4D42CB">
        <w:rPr>
          <w:lang w:val="sr-Latn-CS"/>
        </w:rPr>
        <w:t>Prikazuje se strana</w:t>
      </w:r>
      <w:r w:rsidR="3D4D73FE" w:rsidRPr="2F4D42CB">
        <w:rPr>
          <w:lang w:val="sr-Latn-CS"/>
        </w:rPr>
        <w:t xml:space="preserve"> sa kalendarom</w:t>
      </w:r>
      <w:r w:rsidRPr="2F4D42CB">
        <w:rPr>
          <w:lang w:val="sr-Latn-CS"/>
        </w:rPr>
        <w:t>.</w:t>
      </w:r>
    </w:p>
    <w:p w14:paraId="44D018F7" w14:textId="5BE6F016" w:rsidR="116E1C8B" w:rsidRDefault="116E1C8B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264E4561" w14:textId="0F69ACED" w:rsidR="116E1C8B" w:rsidRDefault="116E1C8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5B4E4E34" w14:textId="499F4349" w:rsidR="116E1C8B" w:rsidRDefault="116E1C8B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173E8178" w14:textId="5FE0E6EE" w:rsidR="116E1C8B" w:rsidRDefault="116E1C8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Trenutna stranica je s</w:t>
      </w:r>
      <w:r w:rsidR="2CEB2158" w:rsidRPr="2F4D42CB">
        <w:rPr>
          <w:color w:val="000000" w:themeColor="text1"/>
          <w:lang w:val="sr-Latn-CS"/>
        </w:rPr>
        <w:t>tranica sa prikazanim kalendarom aktivnosti</w:t>
      </w:r>
      <w:r w:rsidRPr="2F4D42CB">
        <w:rPr>
          <w:color w:val="000000" w:themeColor="text1"/>
          <w:lang w:val="sr-Latn-CS"/>
        </w:rPr>
        <w:t>.</w:t>
      </w:r>
    </w:p>
    <w:p w14:paraId="736350AE" w14:textId="4EC7EFB2" w:rsidR="67530453" w:rsidRDefault="3132E12D">
      <w:pPr>
        <w:pStyle w:val="BodyText"/>
        <w:numPr>
          <w:ilvl w:val="0"/>
          <w:numId w:val="56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Filtriranje</w:t>
      </w:r>
      <w:r w:rsidR="40523B39" w:rsidRPr="2F4D42CB">
        <w:rPr>
          <w:b/>
          <w:bCs/>
          <w:lang w:val="sr-Latn-CS"/>
        </w:rPr>
        <w:t xml:space="preserve"> sastanaka na osnovu tima</w:t>
      </w:r>
    </w:p>
    <w:p w14:paraId="31041A16" w14:textId="6015B6F9" w:rsidR="5EF616C6" w:rsidRDefault="0E8E985D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53BCD6D2" w14:textId="787F8373" w:rsidR="17098996" w:rsidRDefault="7F7FC212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 xml:space="preserve">Prikaz liste </w:t>
      </w:r>
      <w:r w:rsidR="26FE39CA" w:rsidRPr="2F4D42CB">
        <w:rPr>
          <w:lang w:val="sr-Latn-CS"/>
        </w:rPr>
        <w:t>sastanaka za određeni tim</w:t>
      </w:r>
      <w:r w:rsidR="42C2C394" w:rsidRPr="2F4D42CB">
        <w:rPr>
          <w:lang w:val="sr-Latn-CS"/>
        </w:rPr>
        <w:t>.</w:t>
      </w:r>
    </w:p>
    <w:p w14:paraId="08BB568B" w14:textId="519AC1CB" w:rsidR="62799EE3" w:rsidRDefault="6D8CDD32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7C2FF56F" w14:textId="65ED0558" w:rsidR="5AF86635" w:rsidRDefault="5AF86635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703814A7" w14:textId="28F1FC69" w:rsidR="7D0A4F1D" w:rsidRDefault="33B5103A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48460A27" w14:textId="310B4424" w:rsidR="513BCA38" w:rsidRDefault="581A6023" w:rsidP="2F4D42CB">
      <w:pPr>
        <w:pStyle w:val="BodyText"/>
        <w:rPr>
          <w:lang w:val="sr-Latn-CS"/>
        </w:rPr>
      </w:pPr>
      <w:r w:rsidRPr="2F4D42CB">
        <w:rPr>
          <w:lang w:val="sr-Latn-CS"/>
        </w:rPr>
        <w:t>Korisnik se nalazi na strani</w:t>
      </w:r>
      <w:r w:rsidR="5A5FE9D1" w:rsidRPr="2F4D42CB">
        <w:rPr>
          <w:lang w:val="sr-Latn-CS"/>
        </w:rPr>
        <w:t xml:space="preserve"> sa listo</w:t>
      </w:r>
      <w:r w:rsidR="6FA6F62E" w:rsidRPr="2F4D42CB">
        <w:rPr>
          <w:lang w:val="sr-Latn-CS"/>
        </w:rPr>
        <w:t>m sastanaka</w:t>
      </w:r>
      <w:r w:rsidR="76A02474" w:rsidRPr="2F4D42CB">
        <w:rPr>
          <w:lang w:val="sr-Latn-CS"/>
        </w:rPr>
        <w:t>.</w:t>
      </w:r>
    </w:p>
    <w:p w14:paraId="55629CB4" w14:textId="706E120F" w:rsidR="112CB9F3" w:rsidRDefault="5D58269D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</w:t>
      </w:r>
      <w:r w:rsidR="1543528D" w:rsidRPr="2F4D42CB">
        <w:rPr>
          <w:b/>
          <w:bCs/>
          <w:lang w:val="sr-Latn-CS"/>
        </w:rPr>
        <w:t>:</w:t>
      </w:r>
    </w:p>
    <w:p w14:paraId="5D05BEA5" w14:textId="6B19F3F6" w:rsidR="62272BC3" w:rsidRDefault="3485CA2C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1.Korisnik </w:t>
      </w:r>
      <w:r w:rsidR="31EB7D7E" w:rsidRPr="2F4D42CB">
        <w:rPr>
          <w:lang w:val="sr-Latn-CS"/>
        </w:rPr>
        <w:t>bira dugme filter</w:t>
      </w:r>
      <w:r w:rsidR="233E041F" w:rsidRPr="2F4D42CB">
        <w:rPr>
          <w:lang w:val="sr-Latn-CS"/>
        </w:rPr>
        <w:t>.</w:t>
      </w:r>
    </w:p>
    <w:p w14:paraId="68ACDFD3" w14:textId="19EE58CE" w:rsidR="075318AF" w:rsidRDefault="70A1F94B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2.Korisniku </w:t>
      </w:r>
      <w:r w:rsidR="08D66D50" w:rsidRPr="2F4D42CB">
        <w:rPr>
          <w:lang w:val="sr-Latn-CS"/>
        </w:rPr>
        <w:t xml:space="preserve">se prikazuje </w:t>
      </w:r>
      <w:r w:rsidR="490492FA" w:rsidRPr="2F4D42CB">
        <w:rPr>
          <w:lang w:val="sr-Latn-CS"/>
        </w:rPr>
        <w:t xml:space="preserve">lista </w:t>
      </w:r>
      <w:r w:rsidR="46434214" w:rsidRPr="2F4D42CB">
        <w:rPr>
          <w:lang w:val="sr-Latn-CS"/>
        </w:rPr>
        <w:t>sastanaka</w:t>
      </w:r>
      <w:r w:rsidR="3AD35184" w:rsidRPr="2F4D42CB">
        <w:rPr>
          <w:lang w:val="sr-Latn-CS"/>
        </w:rPr>
        <w:t xml:space="preserve"> </w:t>
      </w:r>
      <w:r w:rsidR="2C90371C" w:rsidRPr="2F4D42CB">
        <w:rPr>
          <w:lang w:val="sr-Latn-CS"/>
        </w:rPr>
        <w:t>koji</w:t>
      </w:r>
      <w:r w:rsidR="12B5665C" w:rsidRPr="2F4D42CB">
        <w:rPr>
          <w:lang w:val="sr-Latn-CS"/>
        </w:rPr>
        <w:t xml:space="preserve"> </w:t>
      </w:r>
      <w:r w:rsidR="6614D138" w:rsidRPr="2F4D42CB">
        <w:rPr>
          <w:lang w:val="sr-Latn-CS"/>
        </w:rPr>
        <w:t>zadovoljavaju filter.</w:t>
      </w:r>
    </w:p>
    <w:p w14:paraId="17A0FDAD" w14:textId="1A7BAF2A" w:rsidR="6565BCF1" w:rsidRDefault="19A233D6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EE42FF5" w14:textId="6AE7F370" w:rsidR="07E48E71" w:rsidRDefault="65B422AB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1AD8916F" w14:textId="0781EFE2" w:rsidR="209B67C7" w:rsidRDefault="7C9E7367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EF472CB" w14:textId="41E50533" w:rsidR="2DE3BFE4" w:rsidRDefault="5215817E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Prikaz liste </w:t>
      </w:r>
      <w:r w:rsidR="55876624" w:rsidRPr="2F4D42CB">
        <w:rPr>
          <w:lang w:val="sr-Latn-CS"/>
        </w:rPr>
        <w:t>sastanaka</w:t>
      </w:r>
      <w:r w:rsidR="20FED9C5" w:rsidRPr="2F4D42CB">
        <w:rPr>
          <w:lang w:val="sr-Latn-CS"/>
        </w:rPr>
        <w:t xml:space="preserve"> </w:t>
      </w:r>
      <w:r w:rsidR="1515E5B8" w:rsidRPr="2F4D42CB">
        <w:rPr>
          <w:lang w:val="sr-Latn-CS"/>
        </w:rPr>
        <w:t>koji zadovoljava</w:t>
      </w:r>
      <w:r w:rsidR="6988646D" w:rsidRPr="2F4D42CB">
        <w:rPr>
          <w:lang w:val="sr-Latn-CS"/>
        </w:rPr>
        <w:t>ju</w:t>
      </w:r>
      <w:r w:rsidR="1515E5B8" w:rsidRPr="2F4D42CB">
        <w:rPr>
          <w:lang w:val="sr-Latn-CS"/>
        </w:rPr>
        <w:t xml:space="preserve"> filter.</w:t>
      </w:r>
    </w:p>
    <w:p w14:paraId="5DD29D28" w14:textId="5F181C3A" w:rsidR="1C60F44A" w:rsidRDefault="274D525C">
      <w:pPr>
        <w:pStyle w:val="BodyText"/>
        <w:numPr>
          <w:ilvl w:val="0"/>
          <w:numId w:val="55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 xml:space="preserve">Filtriranje </w:t>
      </w:r>
      <w:r w:rsidR="0AFB79D2" w:rsidRPr="2F4D42CB">
        <w:rPr>
          <w:b/>
          <w:bCs/>
          <w:lang w:val="sr-Latn-CS"/>
        </w:rPr>
        <w:t>sastanaka po događaju</w:t>
      </w:r>
    </w:p>
    <w:p w14:paraId="5E157A37" w14:textId="13DD006B" w:rsidR="678C12A8" w:rsidRDefault="1DBC7549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Kratak opis</w:t>
      </w:r>
      <w:r w:rsidR="08AEDFBD" w:rsidRPr="2F4D42CB">
        <w:rPr>
          <w:b/>
          <w:bCs/>
          <w:lang w:val="sr-Latn-CS"/>
        </w:rPr>
        <w:t>:</w:t>
      </w:r>
    </w:p>
    <w:p w14:paraId="5326962F" w14:textId="1A2DEC63" w:rsidR="518254BE" w:rsidRDefault="0ADFE77B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 xml:space="preserve">Prikaz </w:t>
      </w:r>
      <w:r w:rsidR="46F5D7A6" w:rsidRPr="2F4D42CB">
        <w:rPr>
          <w:lang w:val="sr-Latn-CS"/>
        </w:rPr>
        <w:t>list</w:t>
      </w:r>
      <w:r w:rsidR="0E795FD8" w:rsidRPr="2F4D42CB">
        <w:rPr>
          <w:lang w:val="sr-Latn-CS"/>
        </w:rPr>
        <w:t>e</w:t>
      </w:r>
      <w:r w:rsidR="46F5D7A6" w:rsidRPr="2F4D42CB">
        <w:rPr>
          <w:lang w:val="sr-Latn-CS"/>
        </w:rPr>
        <w:t xml:space="preserve"> </w:t>
      </w:r>
      <w:r w:rsidR="42ADFA6F" w:rsidRPr="2F4D42CB">
        <w:rPr>
          <w:lang w:val="sr-Latn-CS"/>
        </w:rPr>
        <w:t>sastanaka</w:t>
      </w:r>
      <w:r w:rsidR="68EAE051" w:rsidRPr="2F4D42CB">
        <w:rPr>
          <w:lang w:val="sr-Latn-CS"/>
        </w:rPr>
        <w:t xml:space="preserve"> </w:t>
      </w:r>
      <w:r w:rsidR="5081EA19" w:rsidRPr="2F4D42CB">
        <w:rPr>
          <w:lang w:val="sr-Latn-CS"/>
        </w:rPr>
        <w:t>za određeni događaj</w:t>
      </w:r>
      <w:r w:rsidR="0633249E" w:rsidRPr="2F4D42CB">
        <w:rPr>
          <w:lang w:val="sr-Latn-CS"/>
        </w:rPr>
        <w:t>.</w:t>
      </w:r>
    </w:p>
    <w:p w14:paraId="7A910A86" w14:textId="21B49188" w:rsidR="35EE3A51" w:rsidRDefault="21C7265C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2416F57B" w14:textId="296DB79F" w:rsidR="333428C0" w:rsidRDefault="333428C0" w:rsidP="2F4D42CB">
      <w:pPr>
        <w:pStyle w:val="BodyText"/>
        <w:rPr>
          <w:lang w:val="sr-Latn-CS"/>
        </w:rPr>
      </w:pPr>
      <w:r w:rsidRPr="2F4D42CB">
        <w:rPr>
          <w:lang w:val="sr-Latn-CS"/>
        </w:rPr>
        <w:lastRenderedPageBreak/>
        <w:t>Član organizacije.</w:t>
      </w:r>
    </w:p>
    <w:p w14:paraId="0B39134A" w14:textId="079CBC78" w:rsidR="6643B186" w:rsidRDefault="19E5873F" w:rsidP="2F4D42CB">
      <w:pPr>
        <w:pStyle w:val="BodyText"/>
        <w:rPr>
          <w:lang w:val="sr-Latn-CS"/>
        </w:rPr>
      </w:pPr>
      <w:r w:rsidRPr="2F4D42CB">
        <w:rPr>
          <w:b/>
          <w:bCs/>
          <w:lang w:val="sr-Latn-CS"/>
        </w:rPr>
        <w:t>Preduslovi</w:t>
      </w:r>
      <w:r w:rsidR="19AE0E76" w:rsidRPr="2F4D42CB">
        <w:rPr>
          <w:lang w:val="sr-Latn-CS"/>
        </w:rPr>
        <w:t>:</w:t>
      </w:r>
    </w:p>
    <w:p w14:paraId="52C0E4E3" w14:textId="48027F83" w:rsidR="738C09A3" w:rsidRDefault="5B05E1D9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Korisnik se </w:t>
      </w:r>
      <w:r w:rsidR="4AAFC8B0" w:rsidRPr="2F4D42CB">
        <w:rPr>
          <w:lang w:val="sr-Latn-CS"/>
        </w:rPr>
        <w:t xml:space="preserve">nalazi na strani sa </w:t>
      </w:r>
      <w:r w:rsidR="2C0CDBA9" w:rsidRPr="2F4D42CB">
        <w:rPr>
          <w:lang w:val="sr-Latn-CS"/>
        </w:rPr>
        <w:t>sastancima</w:t>
      </w:r>
      <w:r w:rsidR="098D1951" w:rsidRPr="2F4D42CB">
        <w:rPr>
          <w:lang w:val="sr-Latn-CS"/>
        </w:rPr>
        <w:t>.</w:t>
      </w:r>
    </w:p>
    <w:p w14:paraId="266A4AA2" w14:textId="52213F63" w:rsidR="738C09A3" w:rsidRDefault="347706AE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19BBE33" w14:textId="05C34108" w:rsidR="275D8112" w:rsidRDefault="63E68E5D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1.Korisnik </w:t>
      </w:r>
      <w:r w:rsidR="6AEF9F18" w:rsidRPr="2F4D42CB">
        <w:rPr>
          <w:lang w:val="sr-Latn-CS"/>
        </w:rPr>
        <w:t xml:space="preserve">bira dugme </w:t>
      </w:r>
      <w:r w:rsidR="057EE9B5" w:rsidRPr="2F4D42CB">
        <w:rPr>
          <w:lang w:val="sr-Latn-CS"/>
        </w:rPr>
        <w:t>filter.</w:t>
      </w:r>
    </w:p>
    <w:p w14:paraId="7530B834" w14:textId="607DC655" w:rsidR="6FDB8404" w:rsidRDefault="61FE6140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2.Korisniku se </w:t>
      </w:r>
      <w:r w:rsidR="6CCA5BB6" w:rsidRPr="2F4D42CB">
        <w:rPr>
          <w:lang w:val="sr-Latn-CS"/>
        </w:rPr>
        <w:t xml:space="preserve">prikazuje </w:t>
      </w:r>
      <w:r w:rsidR="40E96891" w:rsidRPr="2F4D42CB">
        <w:rPr>
          <w:lang w:val="sr-Latn-CS"/>
        </w:rPr>
        <w:t xml:space="preserve">lista </w:t>
      </w:r>
      <w:r w:rsidR="29208FBE" w:rsidRPr="2F4D42CB">
        <w:rPr>
          <w:lang w:val="sr-Latn-CS"/>
        </w:rPr>
        <w:t>sastanaka</w:t>
      </w:r>
      <w:r w:rsidR="07D8BA87" w:rsidRPr="2F4D42CB">
        <w:rPr>
          <w:lang w:val="sr-Latn-CS"/>
        </w:rPr>
        <w:t xml:space="preserve"> </w:t>
      </w:r>
      <w:r w:rsidR="5E59F2CD" w:rsidRPr="2F4D42CB">
        <w:rPr>
          <w:lang w:val="sr-Latn-CS"/>
        </w:rPr>
        <w:t>koji</w:t>
      </w:r>
      <w:r w:rsidR="619F8EBB" w:rsidRPr="2F4D42CB">
        <w:rPr>
          <w:lang w:val="sr-Latn-CS"/>
        </w:rPr>
        <w:t xml:space="preserve"> </w:t>
      </w:r>
      <w:r w:rsidR="0292F9FF" w:rsidRPr="2F4D42CB">
        <w:rPr>
          <w:lang w:val="sr-Latn-CS"/>
        </w:rPr>
        <w:t>zadovoljavaju filter</w:t>
      </w:r>
      <w:r w:rsidR="3961100C" w:rsidRPr="2F4D42CB">
        <w:rPr>
          <w:lang w:val="sr-Latn-CS"/>
        </w:rPr>
        <w:t>.</w:t>
      </w:r>
    </w:p>
    <w:p w14:paraId="30E0F205" w14:textId="09550A95" w:rsidR="643CDD20" w:rsidRDefault="5A911076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1D2894C5" w14:textId="46020BCF" w:rsidR="1F7287F6" w:rsidRDefault="0D17C007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41D277C5" w14:textId="205AE980" w:rsidR="6616B404" w:rsidRDefault="360AD441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</w:t>
      </w:r>
      <w:r w:rsidR="0A47D8BB" w:rsidRPr="2F4D42CB">
        <w:rPr>
          <w:b/>
          <w:bCs/>
          <w:lang w:val="sr-Latn-CS"/>
        </w:rPr>
        <w:t>:</w:t>
      </w:r>
    </w:p>
    <w:p w14:paraId="249ECC94" w14:textId="44831240" w:rsidR="259A42D5" w:rsidRDefault="0A47D8BB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Prikaz</w:t>
      </w:r>
      <w:r w:rsidR="16C954E3" w:rsidRPr="2F4D42CB">
        <w:rPr>
          <w:lang w:val="sr-Latn-CS"/>
        </w:rPr>
        <w:t xml:space="preserve"> liste </w:t>
      </w:r>
      <w:r w:rsidR="293C9DC1" w:rsidRPr="2F4D42CB">
        <w:rPr>
          <w:lang w:val="sr-Latn-CS"/>
        </w:rPr>
        <w:t>s</w:t>
      </w:r>
      <w:r w:rsidR="185E1CA4" w:rsidRPr="2F4D42CB">
        <w:rPr>
          <w:lang w:val="sr-Latn-CS"/>
        </w:rPr>
        <w:t>astanaka</w:t>
      </w:r>
      <w:r w:rsidR="293C9DC1" w:rsidRPr="2F4D42CB">
        <w:rPr>
          <w:lang w:val="sr-Latn-CS"/>
        </w:rPr>
        <w:t xml:space="preserve"> koji </w:t>
      </w:r>
      <w:r w:rsidR="29AC21A5" w:rsidRPr="2F4D42CB">
        <w:rPr>
          <w:lang w:val="sr-Latn-CS"/>
        </w:rPr>
        <w:t>zadovoljavaju filter.</w:t>
      </w:r>
    </w:p>
    <w:p w14:paraId="1DBC6563" w14:textId="694C54CF" w:rsidR="7A5D0D77" w:rsidRDefault="7A5D0D77">
      <w:pPr>
        <w:pStyle w:val="BodyText"/>
        <w:numPr>
          <w:ilvl w:val="0"/>
          <w:numId w:val="55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Sortiranje zaduženja po prioritetu</w:t>
      </w:r>
    </w:p>
    <w:p w14:paraId="714846DC" w14:textId="13DD006B" w:rsidR="0656988B" w:rsidRDefault="0656988B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593D6463" w14:textId="082CAF13" w:rsidR="0656988B" w:rsidRDefault="0656988B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 xml:space="preserve">Prikaz liste </w:t>
      </w:r>
      <w:r w:rsidR="5D5861C2" w:rsidRPr="2F4D42CB">
        <w:rPr>
          <w:lang w:val="sr-Latn-CS"/>
        </w:rPr>
        <w:t>zaduženja</w:t>
      </w:r>
      <w:r w:rsidR="6A51676A" w:rsidRPr="2F4D42CB">
        <w:rPr>
          <w:lang w:val="sr-Latn-CS"/>
        </w:rPr>
        <w:t xml:space="preserve"> sortiranje</w:t>
      </w:r>
      <w:r w:rsidR="5D5861C2" w:rsidRPr="2F4D42CB">
        <w:rPr>
          <w:lang w:val="sr-Latn-CS"/>
        </w:rPr>
        <w:t xml:space="preserve"> po prioritetu</w:t>
      </w:r>
      <w:r w:rsidRPr="2F4D42CB">
        <w:rPr>
          <w:lang w:val="sr-Latn-CS"/>
        </w:rPr>
        <w:t>.</w:t>
      </w:r>
    </w:p>
    <w:p w14:paraId="087467A2" w14:textId="21B49188" w:rsidR="0656988B" w:rsidRDefault="0656988B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6B6D5917" w14:textId="4B01AD9C" w:rsidR="0656988B" w:rsidRDefault="0656988B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4706B81A" w14:textId="079CBC78" w:rsidR="0656988B" w:rsidRDefault="0656988B" w:rsidP="2F4D42CB">
      <w:pPr>
        <w:pStyle w:val="BodyText"/>
        <w:rPr>
          <w:lang w:val="sr-Latn-CS"/>
        </w:rPr>
      </w:pPr>
      <w:r w:rsidRPr="2F4D42CB">
        <w:rPr>
          <w:b/>
          <w:bCs/>
          <w:lang w:val="sr-Latn-CS"/>
        </w:rPr>
        <w:t>Preduslovi</w:t>
      </w:r>
      <w:r w:rsidRPr="2F4D42CB">
        <w:rPr>
          <w:lang w:val="sr-Latn-CS"/>
        </w:rPr>
        <w:t>:</w:t>
      </w:r>
    </w:p>
    <w:p w14:paraId="0A9BA7A5" w14:textId="10A2C9D8" w:rsidR="0656988B" w:rsidRDefault="0656988B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Korisnik se nalazi na strani sa </w:t>
      </w:r>
      <w:r w:rsidR="265D127E" w:rsidRPr="2F4D42CB">
        <w:rPr>
          <w:lang w:val="sr-Latn-CS"/>
        </w:rPr>
        <w:t>zaduženjima</w:t>
      </w:r>
      <w:r w:rsidRPr="2F4D42CB">
        <w:rPr>
          <w:lang w:val="sr-Latn-CS"/>
        </w:rPr>
        <w:t>.</w:t>
      </w:r>
    </w:p>
    <w:p w14:paraId="6220DB18" w14:textId="52213F63" w:rsidR="0656988B" w:rsidRDefault="0656988B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1165FA9F" w14:textId="3C9E00A2" w:rsidR="0656988B" w:rsidRDefault="0656988B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1.Korisnik bira dugme </w:t>
      </w:r>
      <w:r w:rsidR="70EE3FFF" w:rsidRPr="2F4D42CB">
        <w:rPr>
          <w:lang w:val="sr-Latn-CS"/>
        </w:rPr>
        <w:t>sortiraj</w:t>
      </w:r>
      <w:r w:rsidRPr="2F4D42CB">
        <w:rPr>
          <w:lang w:val="sr-Latn-CS"/>
        </w:rPr>
        <w:t>.</w:t>
      </w:r>
    </w:p>
    <w:p w14:paraId="58B977F9" w14:textId="2DF99757" w:rsidR="0656988B" w:rsidRDefault="0656988B" w:rsidP="2F4D42CB">
      <w:pPr>
        <w:pStyle w:val="BodyText"/>
        <w:ind w:left="1440"/>
        <w:rPr>
          <w:lang w:val="sr-Latn-CS"/>
        </w:rPr>
      </w:pPr>
      <w:r w:rsidRPr="2F4D42CB">
        <w:rPr>
          <w:lang w:val="sr-Latn-CS"/>
        </w:rPr>
        <w:t xml:space="preserve">2.Korisniku se prikazuje lista </w:t>
      </w:r>
      <w:r w:rsidR="32E0A878" w:rsidRPr="2F4D42CB">
        <w:rPr>
          <w:lang w:val="sr-Latn-CS"/>
        </w:rPr>
        <w:t>zaduženja, sortirana po prioritetu</w:t>
      </w:r>
      <w:r w:rsidRPr="2F4D42CB">
        <w:rPr>
          <w:lang w:val="sr-Latn-CS"/>
        </w:rPr>
        <w:t>.</w:t>
      </w:r>
    </w:p>
    <w:p w14:paraId="39DF036B" w14:textId="09550A95" w:rsidR="0656988B" w:rsidRDefault="0656988B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7CC21EFE" w14:textId="46020BCF" w:rsidR="0656988B" w:rsidRDefault="0656988B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1BB4C45A" w14:textId="205AE980" w:rsidR="0656988B" w:rsidRDefault="0656988B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1DA649D0" w14:textId="12B9DF38" w:rsidR="0656988B" w:rsidRDefault="0656988B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Prikaz liste </w:t>
      </w:r>
      <w:r w:rsidR="7FBCAC96" w:rsidRPr="2F4D42CB">
        <w:rPr>
          <w:lang w:val="sr-Latn-CS"/>
        </w:rPr>
        <w:t>zaduženja, sortirane po prioritetu</w:t>
      </w:r>
      <w:r w:rsidRPr="2F4D42CB">
        <w:rPr>
          <w:lang w:val="sr-Latn-CS"/>
        </w:rPr>
        <w:t>.</w:t>
      </w:r>
    </w:p>
    <w:p w14:paraId="75298E08" w14:textId="72562818" w:rsidR="00786068" w:rsidRPr="003372D3" w:rsidRDefault="4C061435" w:rsidP="2F4D42CB">
      <w:pPr>
        <w:pStyle w:val="Heading2"/>
        <w:rPr>
          <w:lang w:val="sr-Latn-CS"/>
        </w:rPr>
      </w:pPr>
      <w:bookmarkStart w:id="15" w:name="_Toc163018898"/>
      <w:bookmarkStart w:id="16" w:name="_Toc131687857"/>
      <w:r w:rsidRPr="2F4D42CB">
        <w:rPr>
          <w:lang w:val="sr-Latn-CS"/>
        </w:rPr>
        <w:t>Prijavljivanje</w:t>
      </w:r>
      <w:bookmarkEnd w:id="15"/>
      <w:bookmarkEnd w:id="16"/>
    </w:p>
    <w:p w14:paraId="678444D5" w14:textId="5622B766" w:rsidR="4544BBE7" w:rsidRPr="00644756" w:rsidRDefault="2198918E">
      <w:pPr>
        <w:pStyle w:val="ListParagraph"/>
        <w:numPr>
          <w:ilvl w:val="0"/>
          <w:numId w:val="54"/>
        </w:numPr>
        <w:rPr>
          <w:lang w:val="sr-Latn-CS"/>
        </w:rPr>
      </w:pPr>
      <w:r w:rsidRPr="2F4D42CB">
        <w:rPr>
          <w:b/>
          <w:bCs/>
          <w:lang w:val="sr-Latn-CS"/>
        </w:rPr>
        <w:t>Registracija</w:t>
      </w:r>
    </w:p>
    <w:p w14:paraId="54D02D4D" w14:textId="77777777" w:rsidR="00644756" w:rsidRDefault="00644756" w:rsidP="2F4D42CB">
      <w:pPr>
        <w:pStyle w:val="ListParagraph"/>
        <w:rPr>
          <w:lang w:val="sr-Latn-CS"/>
        </w:rPr>
      </w:pPr>
    </w:p>
    <w:p w14:paraId="648B48B3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53AD43F3" w14:textId="7D420D3E" w:rsidR="06DB2FF1" w:rsidRDefault="0765B8CE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Registracija </w:t>
      </w:r>
      <w:r w:rsidR="297A8A7B" w:rsidRPr="2F4D42CB">
        <w:rPr>
          <w:lang w:val="sr-Latn-CS"/>
        </w:rPr>
        <w:t>korisnika aplikacije</w:t>
      </w:r>
      <w:r w:rsidR="1771C074" w:rsidRPr="2F4D42CB">
        <w:rPr>
          <w:lang w:val="sr-Latn-CS"/>
        </w:rPr>
        <w:t>.</w:t>
      </w:r>
    </w:p>
    <w:p w14:paraId="0FE06A18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469DB4AC" w14:textId="2CC58D1B" w:rsidR="007E0B43" w:rsidRDefault="609EDF09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05A1D610" w:rsidRPr="2F4D42CB">
        <w:rPr>
          <w:lang w:val="sr-Latn-CS"/>
        </w:rPr>
        <w:t>.</w:t>
      </w:r>
    </w:p>
    <w:p w14:paraId="0CAA60A8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7FDC7628" w14:textId="78CB8A43" w:rsidR="79A7A917" w:rsidRDefault="3C5DB34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</w:t>
      </w:r>
      <w:r w:rsidR="057C901D" w:rsidRPr="2F4D42CB">
        <w:rPr>
          <w:color w:val="000000" w:themeColor="text1"/>
          <w:lang w:val="sr-Latn-CS"/>
        </w:rPr>
        <w:t xml:space="preserve"> treba da klikne na dugme za registraciju</w:t>
      </w:r>
      <w:r w:rsidR="3BBE1408" w:rsidRPr="2F4D42CB">
        <w:rPr>
          <w:color w:val="000000" w:themeColor="text1"/>
          <w:lang w:val="sr-Latn-CS"/>
        </w:rPr>
        <w:t>.</w:t>
      </w:r>
    </w:p>
    <w:p w14:paraId="14D57052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060C7764" w14:textId="46B8330F" w:rsidR="6577C211" w:rsidRDefault="1BE48406">
      <w:pPr>
        <w:pStyle w:val="BodyText"/>
        <w:numPr>
          <w:ilvl w:val="0"/>
          <w:numId w:val="37"/>
        </w:numPr>
        <w:rPr>
          <w:color w:val="000000" w:themeColor="text1"/>
          <w:sz w:val="19"/>
          <w:szCs w:val="19"/>
          <w:lang w:val="sr-Latn-CS"/>
        </w:rPr>
      </w:pPr>
      <w:r w:rsidRPr="2F4D42CB">
        <w:rPr>
          <w:lang w:val="sr-Latn-CS"/>
        </w:rPr>
        <w:t>Korisnik</w:t>
      </w:r>
      <w:r w:rsidR="49F67EE9" w:rsidRPr="2F4D42CB">
        <w:rPr>
          <w:lang w:val="sr-Latn-CS"/>
        </w:rPr>
        <w:t xml:space="preserve"> </w:t>
      </w:r>
      <w:r w:rsidR="1DD547E8" w:rsidRPr="2F4D42CB">
        <w:rPr>
          <w:lang w:val="sr-Latn-CS"/>
        </w:rPr>
        <w:t xml:space="preserve">klikće na </w:t>
      </w:r>
      <w:r w:rsidR="06A0A551" w:rsidRPr="2F4D42CB">
        <w:rPr>
          <w:lang w:val="sr-Latn-CS"/>
        </w:rPr>
        <w:t xml:space="preserve">dugme </w:t>
      </w:r>
      <w:r w:rsidR="645407A1" w:rsidRPr="2F4D42CB">
        <w:rPr>
          <w:color w:val="000000" w:themeColor="text1"/>
          <w:sz w:val="19"/>
          <w:szCs w:val="19"/>
          <w:lang w:val="sr-Latn-CS"/>
        </w:rPr>
        <w:t>„Registr</w:t>
      </w:r>
      <w:r w:rsidR="074B5196" w:rsidRPr="2F4D42CB">
        <w:rPr>
          <w:color w:val="000000" w:themeColor="text1"/>
          <w:sz w:val="19"/>
          <w:szCs w:val="19"/>
          <w:lang w:val="sr-Latn-CS"/>
        </w:rPr>
        <w:t>uj se</w:t>
      </w:r>
      <w:r w:rsidR="645407A1" w:rsidRPr="2F4D42CB">
        <w:rPr>
          <w:color w:val="000000" w:themeColor="text1"/>
          <w:sz w:val="19"/>
          <w:szCs w:val="19"/>
          <w:lang w:val="sr-Latn-CS"/>
        </w:rPr>
        <w:t>“.</w:t>
      </w:r>
    </w:p>
    <w:p w14:paraId="40D0FFD9" w14:textId="0299D339" w:rsidR="00D270AF" w:rsidRDefault="4DEEF01A">
      <w:pPr>
        <w:pStyle w:val="BodyText"/>
        <w:numPr>
          <w:ilvl w:val="0"/>
          <w:numId w:val="37"/>
        </w:numPr>
        <w:rPr>
          <w:lang w:val="sr-Latn-CS"/>
        </w:rPr>
      </w:pPr>
      <w:r w:rsidRPr="2F4D42CB">
        <w:rPr>
          <w:lang w:val="sr-Latn-CS"/>
        </w:rPr>
        <w:t>Prikazuje se stranica sa formom za registrovanje.</w:t>
      </w:r>
    </w:p>
    <w:p w14:paraId="29A460B8" w14:textId="45297742" w:rsidR="16A3A5F8" w:rsidRDefault="4CD21491">
      <w:pPr>
        <w:pStyle w:val="BodyText"/>
        <w:numPr>
          <w:ilvl w:val="0"/>
          <w:numId w:val="3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lastRenderedPageBreak/>
        <w:t>Posetilac unosi sve neophodne i eventualno opcione stavke.</w:t>
      </w:r>
    </w:p>
    <w:p w14:paraId="266BE9F1" w14:textId="5EFB9FA6" w:rsidR="52AC9555" w:rsidRDefault="473615E5">
      <w:pPr>
        <w:pStyle w:val="BodyText"/>
        <w:numPr>
          <w:ilvl w:val="0"/>
          <w:numId w:val="3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Posetilac pritiska dugme „Registruj se“.</w:t>
      </w:r>
    </w:p>
    <w:p w14:paraId="4896DC70" w14:textId="2860E010" w:rsidR="70744ED9" w:rsidRDefault="261C68B9">
      <w:pPr>
        <w:pStyle w:val="BodyText"/>
        <w:numPr>
          <w:ilvl w:val="0"/>
          <w:numId w:val="3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U bazu se upisuje zahtev za autentifikaciju</w:t>
      </w:r>
      <w:r w:rsidR="63DAB2FD" w:rsidRPr="2F4D42CB">
        <w:rPr>
          <w:color w:val="000000" w:themeColor="text1"/>
          <w:lang w:val="sr-Latn-CS"/>
        </w:rPr>
        <w:t>.</w:t>
      </w:r>
    </w:p>
    <w:p w14:paraId="06F85E7E" w14:textId="3B2DD0B6" w:rsidR="007E0B43" w:rsidRPr="007E0B43" w:rsidRDefault="05A1D61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89EE270" w14:textId="65134E4B" w:rsidR="007E0B43" w:rsidRDefault="0F6635B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Prazna obavezna polja</w:t>
      </w:r>
      <w:r w:rsidRPr="2F4D42CB">
        <w:rPr>
          <w:color w:val="000000" w:themeColor="text1"/>
          <w:lang w:val="sr-Latn-CS"/>
        </w:rPr>
        <w:t>] Korisnik se ob</w:t>
      </w:r>
      <w:r w:rsidR="443C8CF6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„Obavezno polje X je prazno.“</w:t>
      </w:r>
    </w:p>
    <w:p w14:paraId="7CC9A5A6" w14:textId="1C2A7C7F" w:rsidR="007E0B43" w:rsidRDefault="21732AEF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Nevalidni prosleđeni podaci</w:t>
      </w:r>
      <w:r w:rsidRPr="2F4D42CB">
        <w:rPr>
          <w:color w:val="000000" w:themeColor="text1"/>
          <w:lang w:val="sr-Latn-CS"/>
        </w:rPr>
        <w:t>] Korisnik se ob</w:t>
      </w:r>
      <w:r w:rsidR="13AEBF05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„Prosledili ste nevalidne podatke. Pokušajte ponovo.“</w:t>
      </w:r>
    </w:p>
    <w:p w14:paraId="742FD8D0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692616FE" w14:textId="3A345C70" w:rsidR="5FE0F7AB" w:rsidRDefault="5FE0F7A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Zahtev za registraciju je napravljen</w:t>
      </w:r>
      <w:r w:rsidR="3A19F936" w:rsidRPr="2F4D42CB">
        <w:rPr>
          <w:color w:val="000000" w:themeColor="text1"/>
          <w:lang w:val="sr-Latn-CS"/>
        </w:rPr>
        <w:t>.</w:t>
      </w:r>
    </w:p>
    <w:p w14:paraId="2535DE3A" w14:textId="25606A96" w:rsidR="16427C24" w:rsidRDefault="3A19F936">
      <w:pPr>
        <w:pStyle w:val="BodyText"/>
        <w:numPr>
          <w:ilvl w:val="0"/>
          <w:numId w:val="53"/>
        </w:numPr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Logovanje</w:t>
      </w:r>
    </w:p>
    <w:p w14:paraId="0A69E75E" w14:textId="2E1D43AE" w:rsidR="16427C24" w:rsidRDefault="3A19F936" w:rsidP="2F4D42CB">
      <w:pPr>
        <w:pStyle w:val="BodyText"/>
        <w:ind w:left="0" w:firstLine="72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5F9B1291" w14:textId="1C66D3CE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Prijavljivanje </w:t>
      </w:r>
      <w:r w:rsidR="5D8FF5D2" w:rsidRPr="2F4D42CB">
        <w:rPr>
          <w:color w:val="000000" w:themeColor="text1"/>
          <w:lang w:val="sr-Latn-CS"/>
        </w:rPr>
        <w:t>na aplikaciju</w:t>
      </w:r>
      <w:r w:rsidRPr="2F4D42CB">
        <w:rPr>
          <w:color w:val="000000" w:themeColor="text1"/>
          <w:lang w:val="sr-Latn-CS"/>
        </w:rPr>
        <w:t xml:space="preserve"> sa postojećim nalogom.</w:t>
      </w:r>
    </w:p>
    <w:p w14:paraId="7302383D" w14:textId="1ED3B59A" w:rsidR="16427C24" w:rsidRDefault="3A19F936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3DAB046D" w14:textId="67CA066D" w:rsidR="16427C24" w:rsidRDefault="0D973D5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lang w:val="sr-Latn-CS"/>
        </w:rPr>
        <w:t>Član organizacije, Član upravnog odbora, Koordinator, Predsednik, Član organizacionog tima, Administrator.</w:t>
      </w:r>
    </w:p>
    <w:p w14:paraId="11D338BB" w14:textId="66F8BE59" w:rsidR="16427C24" w:rsidRDefault="3A19F936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6CC098D8" w14:textId="66A4E091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Potrebno je da korisnik poseduje nalog.</w:t>
      </w:r>
    </w:p>
    <w:p w14:paraId="3C7786BC" w14:textId="36D70B43" w:rsidR="16427C24" w:rsidRDefault="3A19F936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40066D14" w14:textId="59AC7090" w:rsidR="16427C24" w:rsidRDefault="3A19F936">
      <w:pPr>
        <w:pStyle w:val="BodyText"/>
        <w:numPr>
          <w:ilvl w:val="0"/>
          <w:numId w:val="34"/>
        </w:numPr>
        <w:rPr>
          <w:color w:val="000000" w:themeColor="text1"/>
          <w:sz w:val="19"/>
          <w:szCs w:val="19"/>
          <w:lang w:val="sr-Latn-CS"/>
        </w:rPr>
      </w:pPr>
      <w:r w:rsidRPr="2F4D42CB">
        <w:rPr>
          <w:color w:val="000000" w:themeColor="text1"/>
          <w:lang w:val="sr-Latn-CS"/>
        </w:rPr>
        <w:t xml:space="preserve">Korisnik </w:t>
      </w:r>
      <w:r w:rsidR="1B2D824A" w:rsidRPr="2F4D42CB">
        <w:rPr>
          <w:color w:val="000000" w:themeColor="text1"/>
          <w:lang w:val="sr-Latn-CS"/>
        </w:rPr>
        <w:t>otvara aplikaciju</w:t>
      </w:r>
      <w:r w:rsidRPr="2F4D42CB">
        <w:rPr>
          <w:color w:val="000000" w:themeColor="text1"/>
          <w:sz w:val="19"/>
          <w:szCs w:val="19"/>
          <w:lang w:val="sr-Latn-CS"/>
        </w:rPr>
        <w:t>.</w:t>
      </w:r>
    </w:p>
    <w:p w14:paraId="3558D949" w14:textId="1E53B937" w:rsidR="16427C24" w:rsidRDefault="3A19F936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Prikazuje se forma za unos email adrese i šifre.</w:t>
      </w:r>
    </w:p>
    <w:p w14:paraId="6F18A438" w14:textId="7F5DF926" w:rsidR="3A19F936" w:rsidRDefault="3A19F936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Korisnik unosi podatke.</w:t>
      </w:r>
    </w:p>
    <w:p w14:paraId="598054AD" w14:textId="66DA4597" w:rsidR="3BA14EC2" w:rsidRDefault="3BA14EC2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Korisnik klikće dugme za logovanje.</w:t>
      </w:r>
    </w:p>
    <w:p w14:paraId="3D53DFC0" w14:textId="4DA2C440" w:rsidR="16427C24" w:rsidRDefault="3BA14EC2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Vrši se validacija unetih podataka</w:t>
      </w:r>
      <w:r w:rsidR="3A19F936" w:rsidRPr="2F4D42CB">
        <w:rPr>
          <w:color w:val="000000" w:themeColor="text1"/>
          <w:lang w:val="sr-Latn-CS"/>
        </w:rPr>
        <w:t>.</w:t>
      </w:r>
    </w:p>
    <w:p w14:paraId="6F25360E" w14:textId="7C33DFE0" w:rsidR="16427C24" w:rsidRDefault="3A19F936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Server </w:t>
      </w:r>
      <w:r w:rsidR="7BDC1BB6" w:rsidRPr="2F4D42CB">
        <w:rPr>
          <w:color w:val="000000" w:themeColor="text1"/>
          <w:lang w:val="sr-Latn-CS"/>
        </w:rPr>
        <w:t>autentifikuje podatke.</w:t>
      </w:r>
    </w:p>
    <w:p w14:paraId="6C071534" w14:textId="5EF8F7F2" w:rsidR="16427C24" w:rsidRDefault="7BDC1BB6">
      <w:pPr>
        <w:pStyle w:val="BodyText"/>
        <w:numPr>
          <w:ilvl w:val="0"/>
          <w:numId w:val="3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početna strana</w:t>
      </w:r>
      <w:r w:rsidR="3A19F936" w:rsidRPr="2F4D42CB">
        <w:rPr>
          <w:color w:val="000000" w:themeColor="text1"/>
          <w:lang w:val="sr-Latn-CS"/>
        </w:rPr>
        <w:t xml:space="preserve"> sa privilegijama i izgledom profila koji je prijavljen.</w:t>
      </w:r>
    </w:p>
    <w:p w14:paraId="756396BC" w14:textId="4BF35E66" w:rsidR="16427C24" w:rsidRDefault="3A19F936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45DDC01E" w14:textId="274C7ABA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Uneti email nije validan</w:t>
      </w:r>
      <w:r w:rsidRPr="2F4D42CB">
        <w:rPr>
          <w:color w:val="000000" w:themeColor="text1"/>
          <w:lang w:val="sr-Latn-CS"/>
        </w:rPr>
        <w:t>] Korisnik se obaveštava porukom „Uneli ste neispravnu email adresu.“.</w:t>
      </w:r>
    </w:p>
    <w:p w14:paraId="28D857D3" w14:textId="705214D9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Uneta šifra nije validna</w:t>
      </w:r>
      <w:r w:rsidRPr="2F4D42CB">
        <w:rPr>
          <w:color w:val="000000" w:themeColor="text1"/>
          <w:lang w:val="sr-Latn-CS"/>
        </w:rPr>
        <w:t>] Korisnik se obaveštava porukom „Uneli ste nevalidnu šifru. Šifra mora da sadrži minimalno 8 karaktera, koji su kombinacija a-Z, 0-9 i !()?[]`~;:#$%^&amp;*+=“.</w:t>
      </w:r>
    </w:p>
    <w:p w14:paraId="56F993BA" w14:textId="7BC33B43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Uneti email ne postoji</w:t>
      </w:r>
      <w:r w:rsidRPr="2F4D42CB">
        <w:rPr>
          <w:color w:val="000000" w:themeColor="text1"/>
          <w:lang w:val="sr-Latn-CS"/>
        </w:rPr>
        <w:t>] Korisniku se šalje poruka da „Email adresa nije registrovana ni na jedan nalog.“.</w:t>
      </w:r>
    </w:p>
    <w:p w14:paraId="1BA83915" w14:textId="1ADB3D1D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Pogrešna šifra</w:t>
      </w:r>
      <w:r w:rsidRPr="2F4D42CB">
        <w:rPr>
          <w:color w:val="000000" w:themeColor="text1"/>
          <w:lang w:val="sr-Latn-CS"/>
        </w:rPr>
        <w:t>] Korisniku se šalje poruka „Pogrešna šifra“.</w:t>
      </w:r>
    </w:p>
    <w:p w14:paraId="33337FFE" w14:textId="5194D109" w:rsidR="16427C24" w:rsidRDefault="3A19F936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6C8AC8D3" w14:textId="48492E0D" w:rsidR="16427C24" w:rsidRDefault="3A19F93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Korisnik je ulogovan na</w:t>
      </w:r>
      <w:r w:rsidR="0E08C019" w:rsidRPr="2F4D42CB">
        <w:rPr>
          <w:color w:val="000000" w:themeColor="text1"/>
          <w:lang w:val="sr-Latn-CS"/>
        </w:rPr>
        <w:t xml:space="preserve"> aplikaciji</w:t>
      </w:r>
      <w:r w:rsidRPr="2F4D42CB">
        <w:rPr>
          <w:color w:val="000000" w:themeColor="text1"/>
          <w:lang w:val="sr-Latn-CS"/>
        </w:rPr>
        <w:t xml:space="preserve"> i ima pristup funkcijama za tip naloga kojim se prijavio.</w:t>
      </w:r>
    </w:p>
    <w:p w14:paraId="4D47AEA0" w14:textId="20887DC2" w:rsidR="16427C24" w:rsidRDefault="2963E327" w:rsidP="2F4D42CB">
      <w:pPr>
        <w:pStyle w:val="BodyText"/>
        <w:jc w:val="center"/>
        <w:rPr>
          <w:lang w:val="sr-Latn-CS"/>
        </w:rPr>
      </w:pPr>
      <w:r>
        <w:rPr>
          <w:noProof/>
        </w:rPr>
        <w:lastRenderedPageBreak/>
        <w:drawing>
          <wp:inline distT="0" distB="0" distL="0" distR="0" wp14:anchorId="778130A6" wp14:editId="1E1A3C74">
            <wp:extent cx="4572000" cy="3124200"/>
            <wp:effectExtent l="0" t="0" r="0" b="0"/>
            <wp:docPr id="1064066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2C04" w14:textId="42974BA6" w:rsidR="16427C24" w:rsidRDefault="3BD2A651" w:rsidP="2F4D42CB">
      <w:pPr>
        <w:pStyle w:val="Heading2"/>
        <w:rPr>
          <w:lang w:val="sr-Latn-CS"/>
        </w:rPr>
      </w:pPr>
      <w:bookmarkStart w:id="17" w:name="_Toc131687858"/>
      <w:r w:rsidRPr="2F4D42CB">
        <w:rPr>
          <w:lang w:val="sr-Latn-CS"/>
        </w:rPr>
        <w:t>Menjanje tima</w:t>
      </w:r>
      <w:bookmarkEnd w:id="17"/>
    </w:p>
    <w:p w14:paraId="09F986FA" w14:textId="7D16427C" w:rsidR="007E0B43" w:rsidRPr="007E0B43" w:rsidRDefault="3CC1613F">
      <w:pPr>
        <w:pStyle w:val="BodyText"/>
        <w:keepNext/>
        <w:numPr>
          <w:ilvl w:val="0"/>
          <w:numId w:val="33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U</w:t>
      </w:r>
      <w:r w:rsidR="3BD2A651" w:rsidRPr="2F4D42CB">
        <w:rPr>
          <w:b/>
          <w:bCs/>
          <w:lang w:val="sr-Latn-CS"/>
        </w:rPr>
        <w:t>lazak u tim</w:t>
      </w:r>
    </w:p>
    <w:p w14:paraId="2EB19987" w14:textId="074063E2" w:rsidR="007E0B43" w:rsidRPr="007E0B43" w:rsidRDefault="2A099ABE" w:rsidP="2F4D42CB">
      <w:pPr>
        <w:pStyle w:val="BodyText"/>
        <w:keepNext/>
        <w:ind w:left="360" w:firstLine="360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0B482BAB" w14:textId="02B22B94" w:rsidR="007E0B43" w:rsidRDefault="5A39D5ED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59186F83" w:rsidRPr="2F4D42CB">
        <w:rPr>
          <w:lang w:val="sr-Latn-CS"/>
        </w:rPr>
        <w:t xml:space="preserve"> </w:t>
      </w:r>
      <w:r w:rsidR="21EF4F98" w:rsidRPr="2F4D42CB">
        <w:rPr>
          <w:lang w:val="sr-Latn-CS"/>
        </w:rPr>
        <w:t>pravi zahtev za ulazak u</w:t>
      </w:r>
      <w:r w:rsidR="79F2316C" w:rsidRPr="2F4D42CB">
        <w:rPr>
          <w:lang w:val="sr-Latn-CS"/>
        </w:rPr>
        <w:t xml:space="preserve"> tim</w:t>
      </w:r>
      <w:r w:rsidR="59186F83" w:rsidRPr="2F4D42CB">
        <w:rPr>
          <w:lang w:val="sr-Latn-CS"/>
        </w:rPr>
        <w:t>.</w:t>
      </w:r>
    </w:p>
    <w:p w14:paraId="34EB80CF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65B28E68" w14:textId="135DD52D" w:rsidR="16427C24" w:rsidRDefault="0775E9F7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3A19F936" w:rsidRPr="2F4D42CB">
        <w:rPr>
          <w:lang w:val="sr-Latn-CS"/>
        </w:rPr>
        <w:t>.</w:t>
      </w:r>
    </w:p>
    <w:p w14:paraId="255EDEDA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245E01DA" w14:textId="01569250" w:rsidR="007E0B43" w:rsidRDefault="79AD20FD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3A19F936" w:rsidRPr="2F4D42CB">
        <w:rPr>
          <w:lang w:val="sr-Latn-CS"/>
        </w:rPr>
        <w:t xml:space="preserve"> je ulogovan </w:t>
      </w:r>
      <w:r w:rsidR="04CB489E" w:rsidRPr="2F4D42CB">
        <w:rPr>
          <w:lang w:val="sr-Latn-CS"/>
        </w:rPr>
        <w:t>u aplikaciju</w:t>
      </w:r>
      <w:r w:rsidR="3A19F936" w:rsidRPr="2F4D42CB">
        <w:rPr>
          <w:lang w:val="sr-Latn-CS"/>
        </w:rPr>
        <w:t>.</w:t>
      </w:r>
    </w:p>
    <w:p w14:paraId="0007719C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7D425550" w14:textId="05D3D3FE" w:rsidR="16427C24" w:rsidRDefault="5B0B40DA">
      <w:pPr>
        <w:pStyle w:val="BodyText"/>
        <w:numPr>
          <w:ilvl w:val="0"/>
          <w:numId w:val="38"/>
        </w:numPr>
        <w:rPr>
          <w:lang w:val="sr-Latn-CS"/>
        </w:rPr>
      </w:pPr>
      <w:r w:rsidRPr="2F4D42CB">
        <w:rPr>
          <w:lang w:val="sr-Latn-CS"/>
        </w:rPr>
        <w:t>Član organizacije</w:t>
      </w:r>
      <w:r w:rsidR="3A19F936" w:rsidRPr="2F4D42CB">
        <w:rPr>
          <w:lang w:val="sr-Latn-CS"/>
        </w:rPr>
        <w:t xml:space="preserve"> </w:t>
      </w:r>
      <w:r w:rsidR="0D5819BB" w:rsidRPr="2F4D42CB">
        <w:rPr>
          <w:lang w:val="sr-Latn-CS"/>
        </w:rPr>
        <w:t>klikće na “</w:t>
      </w:r>
      <w:r w:rsidR="4E679DBA" w:rsidRPr="2F4D42CB">
        <w:rPr>
          <w:lang w:val="sr-Latn-CS"/>
        </w:rPr>
        <w:t>M</w:t>
      </w:r>
      <w:r w:rsidR="0D5819BB" w:rsidRPr="2F4D42CB">
        <w:rPr>
          <w:lang w:val="sr-Latn-CS"/>
        </w:rPr>
        <w:t>oj profil”</w:t>
      </w:r>
      <w:r w:rsidR="3A19F936" w:rsidRPr="2F4D42CB">
        <w:rPr>
          <w:lang w:val="sr-Latn-CS"/>
        </w:rPr>
        <w:t>.</w:t>
      </w:r>
    </w:p>
    <w:p w14:paraId="6522B6C9" w14:textId="0E05180E" w:rsidR="16427C24" w:rsidRDefault="0BD6D9BD">
      <w:pPr>
        <w:pStyle w:val="BodyText"/>
        <w:numPr>
          <w:ilvl w:val="0"/>
          <w:numId w:val="38"/>
        </w:numPr>
        <w:rPr>
          <w:lang w:val="sr-Latn-CS"/>
        </w:rPr>
      </w:pPr>
      <w:r w:rsidRPr="2F4D42CB">
        <w:rPr>
          <w:lang w:val="sr-Latn-CS"/>
        </w:rPr>
        <w:t>Član organizacije</w:t>
      </w:r>
      <w:r w:rsidR="3A19F936" w:rsidRPr="2F4D42CB">
        <w:rPr>
          <w:lang w:val="sr-Latn-CS"/>
        </w:rPr>
        <w:t xml:space="preserve"> </w:t>
      </w:r>
      <w:r w:rsidR="73BC6826" w:rsidRPr="2F4D42CB">
        <w:rPr>
          <w:lang w:val="sr-Latn-CS"/>
        </w:rPr>
        <w:t>bira opciju “M</w:t>
      </w:r>
      <w:r w:rsidR="220290E9" w:rsidRPr="2F4D42CB">
        <w:rPr>
          <w:lang w:val="sr-Latn-CS"/>
        </w:rPr>
        <w:t>oje uloge</w:t>
      </w:r>
      <w:r w:rsidR="73BC6826" w:rsidRPr="2F4D42CB">
        <w:rPr>
          <w:lang w:val="sr-Latn-CS"/>
        </w:rPr>
        <w:t>”</w:t>
      </w:r>
      <w:r w:rsidR="3A19F936" w:rsidRPr="2F4D42CB">
        <w:rPr>
          <w:color w:val="000000" w:themeColor="text1"/>
          <w:sz w:val="19"/>
          <w:szCs w:val="19"/>
          <w:lang w:val="sr-Latn-CS"/>
        </w:rPr>
        <w:t>.</w:t>
      </w:r>
    </w:p>
    <w:p w14:paraId="3145998A" w14:textId="11AB7FEC" w:rsidR="16427C24" w:rsidRDefault="560D102C">
      <w:pPr>
        <w:pStyle w:val="BodyText"/>
        <w:numPr>
          <w:ilvl w:val="0"/>
          <w:numId w:val="38"/>
        </w:numPr>
        <w:rPr>
          <w:lang w:val="sr-Latn-CS"/>
        </w:rPr>
      </w:pPr>
      <w:r w:rsidRPr="2F4D42CB">
        <w:rPr>
          <w:lang w:val="sr-Latn-CS"/>
        </w:rPr>
        <w:t>Član organizacije u listi timova bira opciju “</w:t>
      </w:r>
      <w:r w:rsidR="1C627750" w:rsidRPr="2F4D42CB">
        <w:rPr>
          <w:lang w:val="sr-Latn-CS"/>
        </w:rPr>
        <w:t>Prijavi se</w:t>
      </w:r>
      <w:r w:rsidRPr="2F4D42CB">
        <w:rPr>
          <w:lang w:val="sr-Latn-CS"/>
        </w:rPr>
        <w:t>” za željeni tim</w:t>
      </w:r>
      <w:r w:rsidR="3A19F936" w:rsidRPr="2F4D42CB">
        <w:rPr>
          <w:color w:val="000000" w:themeColor="text1"/>
          <w:sz w:val="19"/>
          <w:szCs w:val="19"/>
          <w:lang w:val="sr-Latn-CS"/>
        </w:rPr>
        <w:t>.</w:t>
      </w:r>
    </w:p>
    <w:p w14:paraId="37362AE5" w14:textId="7527C3DB" w:rsidR="007E0B43" w:rsidRPr="007E0B43" w:rsidRDefault="05A1D61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E142794" w14:textId="0351029A" w:rsidR="16427C24" w:rsidRDefault="598AFDE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3A19F936" w:rsidRPr="2F4D42CB">
        <w:rPr>
          <w:color w:val="000000" w:themeColor="text1"/>
          <w:lang w:val="sr-Latn-CS"/>
        </w:rPr>
        <w:t>.</w:t>
      </w:r>
    </w:p>
    <w:p w14:paraId="61A4FB0B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1024F340" w14:textId="70C2F4F5" w:rsidR="007E0B43" w:rsidRDefault="29B82A1A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0CC43FBF" w:rsidRPr="2F4D42CB">
        <w:rPr>
          <w:lang w:val="sr-Latn-CS"/>
        </w:rPr>
        <w:t xml:space="preserve"> je </w:t>
      </w:r>
      <w:r w:rsidR="1BE1F999" w:rsidRPr="2F4D42CB">
        <w:rPr>
          <w:lang w:val="sr-Latn-CS"/>
        </w:rPr>
        <w:t>poslao zahtev za ulazak u tim</w:t>
      </w:r>
      <w:r w:rsidR="59186F83" w:rsidRPr="2F4D42CB">
        <w:rPr>
          <w:lang w:val="sr-Latn-CS"/>
        </w:rPr>
        <w:t>.</w:t>
      </w:r>
    </w:p>
    <w:p w14:paraId="6C509D00" w14:textId="3DFAE459" w:rsidR="3C9FDE7A" w:rsidRDefault="3C9FDE7A">
      <w:pPr>
        <w:pStyle w:val="BodyText"/>
        <w:numPr>
          <w:ilvl w:val="0"/>
          <w:numId w:val="32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Izlazak iz tima</w:t>
      </w:r>
    </w:p>
    <w:p w14:paraId="2F976E43" w14:textId="074063E2" w:rsidR="3C9FDE7A" w:rsidRDefault="3C9FDE7A" w:rsidP="2F4D42CB">
      <w:pPr>
        <w:pStyle w:val="BodyText"/>
        <w:keepNext/>
        <w:ind w:left="360" w:firstLine="360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2DB6B572" w14:textId="01C19AC9" w:rsidR="5D5C0497" w:rsidRDefault="5D5C0497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3C9FDE7A" w:rsidRPr="2F4D42CB">
        <w:rPr>
          <w:lang w:val="sr-Latn-CS"/>
        </w:rPr>
        <w:t xml:space="preserve"> izlazi </w:t>
      </w:r>
      <w:r w:rsidR="65F28DDE" w:rsidRPr="2F4D42CB">
        <w:rPr>
          <w:lang w:val="sr-Latn-CS"/>
        </w:rPr>
        <w:t>iz određenog</w:t>
      </w:r>
      <w:r w:rsidR="3C9FDE7A" w:rsidRPr="2F4D42CB">
        <w:rPr>
          <w:lang w:val="sr-Latn-CS"/>
        </w:rPr>
        <w:t xml:space="preserve"> tim</w:t>
      </w:r>
      <w:r w:rsidR="15CBCB76" w:rsidRPr="2F4D42CB">
        <w:rPr>
          <w:lang w:val="sr-Latn-CS"/>
        </w:rPr>
        <w:t>a</w:t>
      </w:r>
      <w:r w:rsidR="3C9FDE7A" w:rsidRPr="2F4D42CB">
        <w:rPr>
          <w:lang w:val="sr-Latn-CS"/>
        </w:rPr>
        <w:t>.</w:t>
      </w:r>
    </w:p>
    <w:p w14:paraId="04BB7215" w14:textId="77777777" w:rsidR="3C9FDE7A" w:rsidRDefault="3C9FDE7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93DAD41" w14:textId="135DD52D" w:rsidR="3C9FDE7A" w:rsidRDefault="3C9FDE7A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4AC1C0C1" w14:textId="77777777" w:rsidR="3C9FDE7A" w:rsidRDefault="3C9FDE7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Preduslovi:</w:t>
      </w:r>
    </w:p>
    <w:p w14:paraId="2F44BD34" w14:textId="0D634B57" w:rsidR="3790C8C8" w:rsidRDefault="3790C8C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 je ulogovan u aplikaciju.</w:t>
      </w:r>
    </w:p>
    <w:p w14:paraId="4F66E9B8" w14:textId="77777777" w:rsidR="3C9FDE7A" w:rsidRDefault="3C9FDE7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7B0932B2" w14:textId="0C2EC726" w:rsidR="2684E5D3" w:rsidRDefault="2684E5D3">
      <w:pPr>
        <w:pStyle w:val="BodyText"/>
        <w:numPr>
          <w:ilvl w:val="0"/>
          <w:numId w:val="25"/>
        </w:numPr>
        <w:rPr>
          <w:lang w:val="sr-Latn-CS"/>
        </w:rPr>
      </w:pPr>
      <w:r w:rsidRPr="2F4D42CB">
        <w:rPr>
          <w:lang w:val="sr-Latn-CS"/>
        </w:rPr>
        <w:t>Član organizacije klikće na “</w:t>
      </w:r>
      <w:r w:rsidR="2811E03D" w:rsidRPr="2F4D42CB">
        <w:rPr>
          <w:lang w:val="sr-Latn-CS"/>
        </w:rPr>
        <w:t>M</w:t>
      </w:r>
      <w:r w:rsidRPr="2F4D42CB">
        <w:rPr>
          <w:lang w:val="sr-Latn-CS"/>
        </w:rPr>
        <w:t>oj profil”.</w:t>
      </w:r>
    </w:p>
    <w:p w14:paraId="360D5251" w14:textId="0CE89001" w:rsidR="2684E5D3" w:rsidRDefault="2684E5D3">
      <w:pPr>
        <w:pStyle w:val="BodyText"/>
        <w:numPr>
          <w:ilvl w:val="0"/>
          <w:numId w:val="25"/>
        </w:numPr>
        <w:rPr>
          <w:lang w:val="sr-Latn-CS"/>
        </w:rPr>
      </w:pPr>
      <w:r w:rsidRPr="2F4D42CB">
        <w:rPr>
          <w:lang w:val="sr-Latn-CS"/>
        </w:rPr>
        <w:t>Član organizacije bira opciju “M</w:t>
      </w:r>
      <w:r w:rsidR="2EC675ED" w:rsidRPr="2F4D42CB">
        <w:rPr>
          <w:lang w:val="sr-Latn-CS"/>
        </w:rPr>
        <w:t>oje uloge</w:t>
      </w:r>
      <w:r w:rsidRPr="2F4D42CB">
        <w:rPr>
          <w:lang w:val="sr-Latn-CS"/>
        </w:rPr>
        <w:t>”</w:t>
      </w:r>
      <w:r w:rsidRPr="2F4D42CB">
        <w:rPr>
          <w:color w:val="000000" w:themeColor="text1"/>
          <w:sz w:val="19"/>
          <w:szCs w:val="19"/>
          <w:lang w:val="sr-Latn-CS"/>
        </w:rPr>
        <w:t>.</w:t>
      </w:r>
    </w:p>
    <w:p w14:paraId="660F159A" w14:textId="06AF073D" w:rsidR="2684E5D3" w:rsidRDefault="2684E5D3">
      <w:pPr>
        <w:pStyle w:val="BodyText"/>
        <w:numPr>
          <w:ilvl w:val="0"/>
          <w:numId w:val="25"/>
        </w:numPr>
        <w:rPr>
          <w:lang w:val="sr-Latn-CS"/>
        </w:rPr>
      </w:pPr>
      <w:r w:rsidRPr="2F4D42CB">
        <w:rPr>
          <w:lang w:val="sr-Latn-CS"/>
        </w:rPr>
        <w:t>Član organizacije u listi timova bira opciju “Izadji” za željeni tim</w:t>
      </w:r>
      <w:r w:rsidRPr="2F4D42CB">
        <w:rPr>
          <w:color w:val="000000" w:themeColor="text1"/>
          <w:sz w:val="19"/>
          <w:szCs w:val="19"/>
          <w:lang w:val="sr-Latn-CS"/>
        </w:rPr>
        <w:t>.</w:t>
      </w:r>
    </w:p>
    <w:p w14:paraId="7CAB0F72" w14:textId="7527C3DB" w:rsidR="3C9FDE7A" w:rsidRDefault="3C9FDE7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3DDE8FFB" w14:textId="734DAE2F" w:rsidR="3C9FDE7A" w:rsidRDefault="3C9FDE7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="6A4F0DD2" w:rsidRPr="2F4D42CB">
        <w:rPr>
          <w:i/>
          <w:iCs/>
          <w:color w:val="000000" w:themeColor="text1"/>
          <w:lang w:val="sr-Latn-CS"/>
        </w:rPr>
        <w:t>Član ima nezavršene aktivnosti vezane za izabrani tim</w:t>
      </w:r>
      <w:r w:rsidRPr="2F4D42CB">
        <w:rPr>
          <w:color w:val="000000" w:themeColor="text1"/>
          <w:lang w:val="sr-Latn-CS"/>
        </w:rPr>
        <w:t>] Prikazuje se poruka „</w:t>
      </w:r>
      <w:r w:rsidR="001CC546" w:rsidRPr="2F4D42CB">
        <w:rPr>
          <w:color w:val="000000" w:themeColor="text1"/>
          <w:lang w:val="sr-Latn-CS"/>
        </w:rPr>
        <w:t>Imaš nerazrešene aktivnosti u ovom timu</w:t>
      </w:r>
      <w:r w:rsidRPr="2F4D42CB">
        <w:rPr>
          <w:color w:val="000000" w:themeColor="text1"/>
          <w:lang w:val="sr-Latn-CS"/>
        </w:rPr>
        <w:t>“.</w:t>
      </w:r>
    </w:p>
    <w:p w14:paraId="724FB34D" w14:textId="77777777" w:rsidR="3C9FDE7A" w:rsidRDefault="3C9FDE7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0C3FFA92" w14:textId="7AD40DA1" w:rsidR="2008684F" w:rsidRDefault="2008684F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3BEDBED0" w:rsidRPr="2F4D42CB">
        <w:rPr>
          <w:lang w:val="sr-Latn-CS"/>
        </w:rPr>
        <w:t xml:space="preserve"> </w:t>
      </w:r>
      <w:r w:rsidR="747164C0" w:rsidRPr="2F4D42CB">
        <w:rPr>
          <w:lang w:val="sr-Latn-CS"/>
        </w:rPr>
        <w:t>više nije u izabranom timu</w:t>
      </w:r>
      <w:r w:rsidR="3C9FDE7A" w:rsidRPr="2F4D42CB">
        <w:rPr>
          <w:lang w:val="sr-Latn-CS"/>
        </w:rPr>
        <w:t>.</w:t>
      </w:r>
    </w:p>
    <w:p w14:paraId="40D2F4F2" w14:textId="45713360" w:rsidR="00786068" w:rsidRPr="003372D3" w:rsidRDefault="4ACDFEFF" w:rsidP="2F4D42CB">
      <w:pPr>
        <w:pStyle w:val="Heading2"/>
        <w:rPr>
          <w:lang w:val="sr-Latn-CS"/>
        </w:rPr>
      </w:pPr>
      <w:bookmarkStart w:id="18" w:name="_Toc131687859"/>
      <w:r w:rsidRPr="2F4D42CB">
        <w:rPr>
          <w:lang w:val="sr-Latn-CS"/>
        </w:rPr>
        <w:t>Održavanje naloga</w:t>
      </w:r>
      <w:bookmarkEnd w:id="18"/>
    </w:p>
    <w:p w14:paraId="7D2B5455" w14:textId="5897BC2E" w:rsidR="4ACDFEFF" w:rsidRDefault="4ACDFEFF">
      <w:pPr>
        <w:pStyle w:val="ListParagraph"/>
        <w:numPr>
          <w:ilvl w:val="0"/>
          <w:numId w:val="52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Brisanje naloga</w:t>
      </w:r>
    </w:p>
    <w:p w14:paraId="6D619F6A" w14:textId="77A1D32A" w:rsidR="2F4D42CB" w:rsidRDefault="2F4D42CB" w:rsidP="2F4D42CB">
      <w:pPr>
        <w:rPr>
          <w:b/>
          <w:bCs/>
          <w:lang w:val="sr-Latn-CS"/>
        </w:rPr>
      </w:pPr>
    </w:p>
    <w:p w14:paraId="08F5DD01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4AA73377" w14:textId="750E80BD" w:rsidR="007E0B43" w:rsidRDefault="2792A662" w:rsidP="2F4D42CB">
      <w:pPr>
        <w:pStyle w:val="BodyText"/>
        <w:rPr>
          <w:lang w:val="sr-Latn-CS"/>
        </w:rPr>
      </w:pPr>
      <w:r w:rsidRPr="2F4D42CB">
        <w:rPr>
          <w:lang w:val="sr-Latn-CS"/>
        </w:rPr>
        <w:t>Administrator briše nalog</w:t>
      </w:r>
      <w:r w:rsidR="2D117BA8" w:rsidRPr="2F4D42CB">
        <w:rPr>
          <w:lang w:val="sr-Latn-CS"/>
        </w:rPr>
        <w:t>.</w:t>
      </w:r>
    </w:p>
    <w:p w14:paraId="0CD54251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2A16116" w14:textId="335DB450" w:rsidR="007E0B43" w:rsidRDefault="74D68096" w:rsidP="2F4D42CB">
      <w:pPr>
        <w:pStyle w:val="BodyText"/>
        <w:rPr>
          <w:lang w:val="sr-Latn-CS"/>
        </w:rPr>
      </w:pPr>
      <w:r w:rsidRPr="2F4D42CB">
        <w:rPr>
          <w:lang w:val="sr-Latn-CS"/>
        </w:rPr>
        <w:t>Administrator</w:t>
      </w:r>
      <w:r w:rsidR="05A1D610" w:rsidRPr="2F4D42CB">
        <w:rPr>
          <w:lang w:val="sr-Latn-CS"/>
        </w:rPr>
        <w:t>.</w:t>
      </w:r>
    </w:p>
    <w:p w14:paraId="3D515959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69189F1D" w14:textId="3FF718B0" w:rsidR="1F7143D6" w:rsidRDefault="2AE2C4F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Mora postojati nalog</w:t>
      </w:r>
      <w:r w:rsidR="4D43E478" w:rsidRPr="2F4D42CB">
        <w:rPr>
          <w:color w:val="000000" w:themeColor="text1"/>
          <w:lang w:val="sr-Latn-CS"/>
        </w:rPr>
        <w:t>.</w:t>
      </w:r>
    </w:p>
    <w:p w14:paraId="3F80E9BE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6CA699BF" w14:textId="6C54FCE4" w:rsidR="316EEC8B" w:rsidRDefault="1EA67EC2">
      <w:pPr>
        <w:pStyle w:val="BodyText"/>
        <w:numPr>
          <w:ilvl w:val="0"/>
          <w:numId w:val="3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Administrator iz bira opciju “Spisak članova”</w:t>
      </w:r>
      <w:r w:rsidR="6A2D91FF" w:rsidRPr="2F4D42CB">
        <w:rPr>
          <w:color w:val="000000" w:themeColor="text1"/>
          <w:lang w:val="sr-Latn-CS"/>
        </w:rPr>
        <w:t>.</w:t>
      </w:r>
    </w:p>
    <w:p w14:paraId="4CD7DA62" w14:textId="7B213652" w:rsidR="0EF34335" w:rsidRDefault="0A9AED1D">
      <w:pPr>
        <w:pStyle w:val="BodyText"/>
        <w:numPr>
          <w:ilvl w:val="0"/>
          <w:numId w:val="39"/>
        </w:numPr>
        <w:rPr>
          <w:color w:val="000000" w:themeColor="text1"/>
          <w:sz w:val="22"/>
          <w:szCs w:val="22"/>
          <w:lang w:val="sr-Latn-CS"/>
        </w:rPr>
      </w:pPr>
      <w:r w:rsidRPr="2F4D42CB">
        <w:rPr>
          <w:color w:val="000000" w:themeColor="text1"/>
          <w:lang w:val="sr-Latn-CS"/>
        </w:rPr>
        <w:t>Prikazuje se stranica sa listom svih članova</w:t>
      </w:r>
      <w:r w:rsidR="69314C1B" w:rsidRPr="2F4D42CB">
        <w:rPr>
          <w:color w:val="000000" w:themeColor="text1"/>
          <w:lang w:val="sr-Latn-CS"/>
        </w:rPr>
        <w:t>.</w:t>
      </w:r>
    </w:p>
    <w:p w14:paraId="361BE1E4" w14:textId="7590BCAC" w:rsidR="0EF34335" w:rsidRDefault="141B1134">
      <w:pPr>
        <w:pStyle w:val="BodyText"/>
        <w:numPr>
          <w:ilvl w:val="0"/>
          <w:numId w:val="39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u listi pronalazi nalog koji želi da obriše</w:t>
      </w:r>
      <w:r w:rsidR="4547214A" w:rsidRPr="2F4D42CB">
        <w:rPr>
          <w:color w:val="000000" w:themeColor="text1"/>
          <w:lang w:val="sr-Latn-CS"/>
        </w:rPr>
        <w:t>.</w:t>
      </w:r>
    </w:p>
    <w:p w14:paraId="77817782" w14:textId="2297973C" w:rsidR="540A1DEE" w:rsidRDefault="540A1DEE">
      <w:pPr>
        <w:pStyle w:val="BodyText"/>
        <w:numPr>
          <w:ilvl w:val="0"/>
          <w:numId w:val="39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klikće na nalog.</w:t>
      </w:r>
    </w:p>
    <w:p w14:paraId="5A730674" w14:textId="23D1899F" w:rsidR="540A1DEE" w:rsidRDefault="540A1DEE">
      <w:pPr>
        <w:pStyle w:val="BodyText"/>
        <w:numPr>
          <w:ilvl w:val="0"/>
          <w:numId w:val="39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profil člana.</w:t>
      </w:r>
    </w:p>
    <w:p w14:paraId="7936E906" w14:textId="059C46C5" w:rsidR="0B42BD96" w:rsidRDefault="465D910F">
      <w:pPr>
        <w:pStyle w:val="BodyText"/>
        <w:numPr>
          <w:ilvl w:val="0"/>
          <w:numId w:val="39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klikće na dugme “</w:t>
      </w:r>
      <w:r w:rsidR="3B8D64E9" w:rsidRPr="2F4D42CB">
        <w:rPr>
          <w:color w:val="000000" w:themeColor="text1"/>
          <w:lang w:val="sr-Latn-CS"/>
        </w:rPr>
        <w:t>Izbriši</w:t>
      </w:r>
      <w:r w:rsidRPr="2F4D42CB">
        <w:rPr>
          <w:color w:val="000000" w:themeColor="text1"/>
          <w:lang w:val="sr-Latn-CS"/>
        </w:rPr>
        <w:t>”</w:t>
      </w:r>
      <w:r w:rsidR="378A2D29" w:rsidRPr="2F4D42CB">
        <w:rPr>
          <w:color w:val="000000" w:themeColor="text1"/>
          <w:lang w:val="sr-Latn-CS"/>
        </w:rPr>
        <w:t>.</w:t>
      </w:r>
    </w:p>
    <w:p w14:paraId="02C5EBE6" w14:textId="52777A7C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443D759A" w14:textId="54808525" w:rsidR="621650D5" w:rsidRDefault="621650D5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Član ima nezavršene aktivnosti</w:t>
      </w:r>
      <w:r w:rsidRPr="2F4D42CB">
        <w:rPr>
          <w:color w:val="000000" w:themeColor="text1"/>
          <w:lang w:val="sr-Latn-CS"/>
        </w:rPr>
        <w:t>] Prikazuje se poruka „Ovaj član ima nerazrešene aktivnosti“.</w:t>
      </w:r>
    </w:p>
    <w:p w14:paraId="5C188C65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2FC88AE2" w14:textId="4470C80C" w:rsidR="007E0B43" w:rsidRDefault="5223F19C" w:rsidP="2F4D42CB">
      <w:pPr>
        <w:pStyle w:val="BodyText"/>
        <w:rPr>
          <w:lang w:val="sr-Latn-CS"/>
        </w:rPr>
      </w:pPr>
      <w:r w:rsidRPr="2F4D42CB">
        <w:rPr>
          <w:lang w:val="sr-Latn-CS"/>
        </w:rPr>
        <w:t>Obrisan je nalog</w:t>
      </w:r>
      <w:r w:rsidR="0144805A" w:rsidRPr="2F4D42CB">
        <w:rPr>
          <w:lang w:val="sr-Latn-CS"/>
        </w:rPr>
        <w:t>.</w:t>
      </w:r>
    </w:p>
    <w:p w14:paraId="735899FD" w14:textId="40266123" w:rsidR="0D81E98E" w:rsidRDefault="0D81E98E">
      <w:pPr>
        <w:pStyle w:val="BodyText"/>
        <w:numPr>
          <w:ilvl w:val="0"/>
          <w:numId w:val="58"/>
        </w:numPr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Autentifikacija članova</w:t>
      </w:r>
    </w:p>
    <w:p w14:paraId="3AF3E73B" w14:textId="6CA12BD2" w:rsidR="581F1511" w:rsidRDefault="7F32C7D6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24636CED" w14:textId="3158CF75" w:rsidR="1EC34120" w:rsidRDefault="5F655CA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Administrator vrši autentifikaciju priloženih informacija prilikom registracije </w:t>
      </w:r>
      <w:r w:rsidR="7447480E" w:rsidRPr="2F4D42CB">
        <w:rPr>
          <w:color w:val="000000" w:themeColor="text1"/>
          <w:lang w:val="sr-Latn-CS"/>
        </w:rPr>
        <w:t>člana organizacije</w:t>
      </w:r>
      <w:r w:rsidR="434CA40D" w:rsidRPr="2F4D42CB">
        <w:rPr>
          <w:color w:val="000000" w:themeColor="text1"/>
          <w:lang w:val="sr-Latn-CS"/>
        </w:rPr>
        <w:t>.</w:t>
      </w:r>
    </w:p>
    <w:p w14:paraId="73A9309B" w14:textId="2A1ADD04" w:rsidR="0D407586" w:rsidRDefault="6A5E86CF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3DDA8EDB" w14:textId="0D0396A8" w:rsidR="536D4B99" w:rsidRDefault="536D4B9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Administrator.</w:t>
      </w:r>
    </w:p>
    <w:p w14:paraId="68926E3F" w14:textId="6461C98B" w:rsidR="3DDAE3AA" w:rsidRDefault="5F6409B9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lastRenderedPageBreak/>
        <w:t>Preduslov</w:t>
      </w:r>
      <w:r w:rsidR="4AE6AB10" w:rsidRPr="2F4D42CB">
        <w:rPr>
          <w:b/>
          <w:bCs/>
          <w:color w:val="000000" w:themeColor="text1"/>
          <w:lang w:val="sr-Latn-CS"/>
        </w:rPr>
        <w:t>:</w:t>
      </w:r>
    </w:p>
    <w:p w14:paraId="769B08F9" w14:textId="5A1174CC" w:rsidR="047F0FB9" w:rsidRDefault="1A7C3AC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 je uneo potrebne informacije za registraciju</w:t>
      </w:r>
      <w:r w:rsidR="5AEE7B94" w:rsidRPr="2F4D42CB">
        <w:rPr>
          <w:color w:val="000000" w:themeColor="text1"/>
          <w:lang w:val="sr-Latn-CS"/>
        </w:rPr>
        <w:t>.</w:t>
      </w:r>
    </w:p>
    <w:p w14:paraId="6B7C9151" w14:textId="7C0FC9AA" w:rsidR="586B93E4" w:rsidRDefault="6D4FB16B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6DDE6E18" w14:textId="44FB9E48" w:rsidR="095280DC" w:rsidRDefault="1279DEEA">
      <w:pPr>
        <w:pStyle w:val="BodyText"/>
        <w:numPr>
          <w:ilvl w:val="0"/>
          <w:numId w:val="24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Administrator bira opciju “Zahtevi za autentifikaciju”</w:t>
      </w:r>
      <w:r w:rsidR="176574FC" w:rsidRPr="2F4D42CB">
        <w:rPr>
          <w:color w:val="000000" w:themeColor="text1"/>
          <w:lang w:val="sr-Latn-CS"/>
        </w:rPr>
        <w:t>.</w:t>
      </w:r>
    </w:p>
    <w:p w14:paraId="75CD0D24" w14:textId="25A8FC21" w:rsidR="4FF6ACEA" w:rsidRDefault="28EE6927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Otvara se lista sa </w:t>
      </w:r>
      <w:r w:rsidR="7A6FEA86" w:rsidRPr="2F4D42CB">
        <w:rPr>
          <w:color w:val="000000" w:themeColor="text1"/>
          <w:lang w:val="sr-Latn-CS"/>
        </w:rPr>
        <w:t xml:space="preserve">svim </w:t>
      </w:r>
      <w:r w:rsidRPr="2F4D42CB">
        <w:rPr>
          <w:color w:val="000000" w:themeColor="text1"/>
          <w:lang w:val="sr-Latn-CS"/>
        </w:rPr>
        <w:t>zahtevima za autenfikaciju</w:t>
      </w:r>
      <w:r w:rsidR="28FB9484" w:rsidRPr="2F4D42CB">
        <w:rPr>
          <w:color w:val="000000" w:themeColor="text1"/>
          <w:lang w:val="sr-Latn-CS"/>
        </w:rPr>
        <w:t>.</w:t>
      </w:r>
    </w:p>
    <w:p w14:paraId="45D8A6A4" w14:textId="28D84903" w:rsidR="33056017" w:rsidRDefault="278BF6B9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iz liste bira jedan zahtev</w:t>
      </w:r>
      <w:r w:rsidR="176574FC" w:rsidRPr="2F4D42CB">
        <w:rPr>
          <w:color w:val="000000" w:themeColor="text1"/>
          <w:lang w:val="sr-Latn-CS"/>
        </w:rPr>
        <w:t>.</w:t>
      </w:r>
    </w:p>
    <w:p w14:paraId="0BED5912" w14:textId="5AB65BD2" w:rsidR="2EA838F3" w:rsidRDefault="2EA838F3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Prikazuj</w:t>
      </w:r>
      <w:r w:rsidR="5C7445A1" w:rsidRPr="2F4D42CB">
        <w:rPr>
          <w:color w:val="000000" w:themeColor="text1"/>
          <w:lang w:val="sr-Latn-CS"/>
        </w:rPr>
        <w:t>u se informacije koje su unete prilikom registracije od strane člana</w:t>
      </w:r>
      <w:r w:rsidR="6E1DC0FC" w:rsidRPr="2F4D42CB">
        <w:rPr>
          <w:color w:val="000000" w:themeColor="text1"/>
          <w:lang w:val="sr-Latn-CS"/>
        </w:rPr>
        <w:t>.</w:t>
      </w:r>
    </w:p>
    <w:p w14:paraId="1C4775BD" w14:textId="5FD3E761" w:rsidR="31B46799" w:rsidRDefault="31B46799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bira opciju “Prihvati zahtev”.</w:t>
      </w:r>
    </w:p>
    <w:p w14:paraId="08DDA027" w14:textId="613E9984" w:rsidR="31B46799" w:rsidRDefault="31B46799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stranica za kreiranje naloga.</w:t>
      </w:r>
    </w:p>
    <w:p w14:paraId="5CA921CD" w14:textId="5302EF18" w:rsidR="31B46799" w:rsidRDefault="31B46799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unosi email i šifru koji će biti vezani za autentifikovanog člana.</w:t>
      </w:r>
    </w:p>
    <w:p w14:paraId="24E6DD1C" w14:textId="61DD0600" w:rsidR="31B46799" w:rsidRDefault="31B46799">
      <w:pPr>
        <w:pStyle w:val="BodyText"/>
        <w:numPr>
          <w:ilvl w:val="0"/>
          <w:numId w:val="2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klikće na opciju “Kreiraj nalog”.</w:t>
      </w:r>
    </w:p>
    <w:p w14:paraId="031E7E6E" w14:textId="77D9262B" w:rsidR="3EC06023" w:rsidRDefault="3204F15D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</w:t>
      </w:r>
      <w:r w:rsidR="742AB87B" w:rsidRPr="2F4D42CB">
        <w:rPr>
          <w:b/>
          <w:bCs/>
          <w:color w:val="000000" w:themeColor="text1"/>
          <w:lang w:val="sr-Latn-CS"/>
        </w:rPr>
        <w:t>:</w:t>
      </w:r>
    </w:p>
    <w:p w14:paraId="2A9E4EFB" w14:textId="21C1641F" w:rsidR="51D77CAA" w:rsidRDefault="51D77C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Administrator se ob</w:t>
      </w:r>
      <w:r w:rsidR="5084AA2B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„Polje X je prazno.“</w:t>
      </w:r>
    </w:p>
    <w:p w14:paraId="18761CCF" w14:textId="2CDFD344" w:rsidR="51D77CAA" w:rsidRDefault="51D77C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Kratka šifra</w:t>
      </w:r>
      <w:r w:rsidRPr="2F4D42CB">
        <w:rPr>
          <w:color w:val="000000" w:themeColor="text1"/>
          <w:lang w:val="sr-Latn-CS"/>
        </w:rPr>
        <w:t>] Administrator se ob</w:t>
      </w:r>
      <w:r w:rsidR="6386AAD9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„Uneta šifra je prekratka. Minimalno treba da sadrži 8 karaktera.“</w:t>
      </w:r>
    </w:p>
    <w:p w14:paraId="1D1B3B5C" w14:textId="250E533C" w:rsidR="51D77CAA" w:rsidRDefault="51D77C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Nevalidni karakteri u šifri</w:t>
      </w:r>
      <w:r w:rsidRPr="2F4D42CB">
        <w:rPr>
          <w:color w:val="000000" w:themeColor="text1"/>
          <w:lang w:val="sr-Latn-CS"/>
        </w:rPr>
        <w:t>] Administ</w:t>
      </w:r>
      <w:r w:rsidR="602754C3" w:rsidRPr="2F4D42CB">
        <w:rPr>
          <w:color w:val="000000" w:themeColor="text1"/>
          <w:lang w:val="sr-Latn-CS"/>
        </w:rPr>
        <w:t>rator</w:t>
      </w:r>
      <w:r w:rsidRPr="2F4D42CB">
        <w:rPr>
          <w:color w:val="000000" w:themeColor="text1"/>
          <w:lang w:val="sr-Latn-CS"/>
        </w:rPr>
        <w:t xml:space="preserve"> se ob</w:t>
      </w:r>
      <w:r w:rsidR="6C847B53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„Detektovan nevalidan karakter u šifri. Šifra sme da sadrži samo a-Z, 0-9 i !()?[]`~;:#$%^&amp;*+=“</w:t>
      </w:r>
    </w:p>
    <w:p w14:paraId="3BF6F321" w14:textId="435B5993" w:rsidR="51D77CAA" w:rsidRDefault="51D77C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Email adresa već u upotrebi</w:t>
      </w:r>
      <w:r w:rsidRPr="2F4D42CB">
        <w:rPr>
          <w:color w:val="000000" w:themeColor="text1"/>
          <w:lang w:val="sr-Latn-CS"/>
        </w:rPr>
        <w:t xml:space="preserve">] </w:t>
      </w:r>
      <w:r w:rsidR="773C48C3" w:rsidRPr="2F4D42CB">
        <w:rPr>
          <w:color w:val="000000" w:themeColor="text1"/>
          <w:lang w:val="sr-Latn-CS"/>
        </w:rPr>
        <w:t>Administrator</w:t>
      </w:r>
      <w:r w:rsidRPr="2F4D42CB">
        <w:rPr>
          <w:color w:val="000000" w:themeColor="text1"/>
          <w:lang w:val="sr-Latn-CS"/>
        </w:rPr>
        <w:t xml:space="preserve"> se ob</w:t>
      </w:r>
      <w:r w:rsidR="6B8402D8" w:rsidRPr="2F4D42CB">
        <w:rPr>
          <w:color w:val="000000" w:themeColor="text1"/>
          <w:lang w:val="sr-Latn-CS"/>
        </w:rPr>
        <w:t>a</w:t>
      </w:r>
      <w:r w:rsidRPr="2F4D42CB">
        <w:rPr>
          <w:color w:val="000000" w:themeColor="text1"/>
          <w:lang w:val="sr-Latn-CS"/>
        </w:rPr>
        <w:t>veštava porukom „Email adresa je zauzeta. Pokušajte ponovo.“</w:t>
      </w:r>
    </w:p>
    <w:p w14:paraId="25A58BFE" w14:textId="344A7AB1" w:rsidR="4C08B840" w:rsidRDefault="1E067470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</w:t>
      </w:r>
      <w:r w:rsidR="4DE476B2" w:rsidRPr="2F4D42CB">
        <w:rPr>
          <w:b/>
          <w:bCs/>
          <w:color w:val="000000" w:themeColor="text1"/>
          <w:lang w:val="sr-Latn-CS"/>
        </w:rPr>
        <w:t>:</w:t>
      </w:r>
    </w:p>
    <w:p w14:paraId="34ED515D" w14:textId="5BCE7F9A" w:rsidR="72FC441E" w:rsidRDefault="3AA93E76" w:rsidP="2F4D42CB">
      <w:pPr>
        <w:pStyle w:val="BodyText"/>
        <w:rPr>
          <w:sz w:val="22"/>
          <w:szCs w:val="22"/>
          <w:lang w:val="sr-Latn-CS"/>
        </w:rPr>
      </w:pPr>
      <w:r w:rsidRPr="2F4D42CB">
        <w:rPr>
          <w:color w:val="000000" w:themeColor="text1"/>
          <w:lang w:val="sr-Latn-CS"/>
        </w:rPr>
        <w:t>Izvršena je autentifikacija člana organizacije i uspešno je kreiran nalog</w:t>
      </w:r>
      <w:r w:rsidR="66EF7B32" w:rsidRPr="2F4D42CB">
        <w:rPr>
          <w:color w:val="000000" w:themeColor="text1"/>
          <w:lang w:val="sr-Latn-CS"/>
        </w:rPr>
        <w:t>.</w:t>
      </w:r>
    </w:p>
    <w:p w14:paraId="0C79FEFE" w14:textId="7B1D25B9" w:rsidR="00786068" w:rsidRPr="003372D3" w:rsidRDefault="4B9B3728" w:rsidP="2F4D42CB">
      <w:pPr>
        <w:pStyle w:val="Heading2"/>
        <w:rPr>
          <w:lang w:val="sr-Latn-CS"/>
        </w:rPr>
      </w:pPr>
      <w:bookmarkStart w:id="19" w:name="_Toc131687860"/>
      <w:r w:rsidRPr="2F4D42CB">
        <w:rPr>
          <w:lang w:val="sr-Latn-CS"/>
        </w:rPr>
        <w:t>Apliciranje za upravni odbor</w:t>
      </w:r>
      <w:bookmarkEnd w:id="19"/>
    </w:p>
    <w:p w14:paraId="5B5730E9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45308585" w14:textId="267CBFC0" w:rsidR="007E0B43" w:rsidRDefault="482D49BA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 aplicira za poziciju u upravnom odboru</w:t>
      </w:r>
      <w:r w:rsidR="38CA3399" w:rsidRPr="2F4D42CB">
        <w:rPr>
          <w:lang w:val="sr-Latn-CS"/>
        </w:rPr>
        <w:t>.</w:t>
      </w:r>
    </w:p>
    <w:p w14:paraId="37D61660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2BE3A770" w14:textId="0CF79D55" w:rsidR="007E0B43" w:rsidRDefault="3189DC89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7ECB0AF9" w:rsidRPr="2F4D42CB">
        <w:rPr>
          <w:lang w:val="sr-Latn-CS"/>
        </w:rPr>
        <w:t>.</w:t>
      </w:r>
    </w:p>
    <w:p w14:paraId="657F09BA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16BCEFA6" w14:textId="404737CE" w:rsidR="007E0B43" w:rsidRDefault="40843E29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Prijave moraju da budu otvorene</w:t>
      </w:r>
      <w:r w:rsidR="79D698DE" w:rsidRPr="2F4D42CB">
        <w:rPr>
          <w:lang w:val="sr-Latn-CS"/>
        </w:rPr>
        <w:t>.</w:t>
      </w:r>
    </w:p>
    <w:p w14:paraId="34302593" w14:textId="17895B14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91C6BEB" w14:textId="287FF69B" w:rsidR="00373231" w:rsidRDefault="3F427508">
      <w:pPr>
        <w:pStyle w:val="BodyText"/>
        <w:numPr>
          <w:ilvl w:val="0"/>
          <w:numId w:val="40"/>
        </w:numPr>
        <w:rPr>
          <w:lang w:val="sr-Latn-CS"/>
        </w:rPr>
      </w:pPr>
      <w:r w:rsidRPr="2F4D42CB">
        <w:rPr>
          <w:lang w:val="sr-Latn-CS"/>
        </w:rPr>
        <w:t>Član organizacije ulazi u “</w:t>
      </w:r>
      <w:r w:rsidR="1F46E6EF" w:rsidRPr="2F4D42CB">
        <w:rPr>
          <w:lang w:val="sr-Latn-CS"/>
        </w:rPr>
        <w:t>M</w:t>
      </w:r>
      <w:r w:rsidRPr="2F4D42CB">
        <w:rPr>
          <w:lang w:val="sr-Latn-CS"/>
        </w:rPr>
        <w:t>oj profil”</w:t>
      </w:r>
      <w:r w:rsidR="79D698DE" w:rsidRPr="2F4D42CB">
        <w:rPr>
          <w:lang w:val="sr-Latn-CS"/>
        </w:rPr>
        <w:t>.</w:t>
      </w:r>
    </w:p>
    <w:p w14:paraId="43D1272C" w14:textId="3C4E9E6D" w:rsidR="701EB251" w:rsidRDefault="701EB251">
      <w:pPr>
        <w:pStyle w:val="BodyText"/>
        <w:numPr>
          <w:ilvl w:val="0"/>
          <w:numId w:val="40"/>
        </w:numPr>
        <w:rPr>
          <w:lang w:val="sr-Latn-CS"/>
        </w:rPr>
      </w:pPr>
      <w:r w:rsidRPr="2F4D42CB">
        <w:rPr>
          <w:lang w:val="sr-Latn-CS"/>
        </w:rPr>
        <w:t>Član organizacije bira opciju “Ap</w:t>
      </w:r>
      <w:r w:rsidR="0E42D087" w:rsidRPr="2F4D42CB">
        <w:rPr>
          <w:lang w:val="sr-Latn-CS"/>
        </w:rPr>
        <w:t>l</w:t>
      </w:r>
      <w:r w:rsidRPr="2F4D42CB">
        <w:rPr>
          <w:lang w:val="sr-Latn-CS"/>
        </w:rPr>
        <w:t>iciranje za upravni odbor”.</w:t>
      </w:r>
    </w:p>
    <w:p w14:paraId="6784FC56" w14:textId="3AFC0A03" w:rsidR="701EB251" w:rsidRDefault="701EB251">
      <w:pPr>
        <w:pStyle w:val="BodyText"/>
        <w:numPr>
          <w:ilvl w:val="0"/>
          <w:numId w:val="40"/>
        </w:numPr>
        <w:rPr>
          <w:lang w:val="sr-Latn-CS"/>
        </w:rPr>
      </w:pPr>
      <w:r w:rsidRPr="2F4D42CB">
        <w:rPr>
          <w:lang w:val="sr-Latn-CS"/>
        </w:rPr>
        <w:t>Otvara se forma za pravljenje prijave za upravni odbor.</w:t>
      </w:r>
    </w:p>
    <w:p w14:paraId="0E0ECEF0" w14:textId="31BA2BE1" w:rsidR="701EB251" w:rsidRDefault="701EB251">
      <w:pPr>
        <w:pStyle w:val="BodyText"/>
        <w:numPr>
          <w:ilvl w:val="0"/>
          <w:numId w:val="40"/>
        </w:numPr>
        <w:rPr>
          <w:lang w:val="sr-Latn-CS"/>
        </w:rPr>
      </w:pPr>
      <w:r w:rsidRPr="2F4D42CB">
        <w:rPr>
          <w:lang w:val="sr-Latn-CS"/>
        </w:rPr>
        <w:t>Član organizacije popunjava formu.</w:t>
      </w:r>
    </w:p>
    <w:p w14:paraId="140AE7F2" w14:textId="120A9EA4" w:rsidR="701EB251" w:rsidRDefault="701EB251">
      <w:pPr>
        <w:pStyle w:val="BodyText"/>
        <w:numPr>
          <w:ilvl w:val="0"/>
          <w:numId w:val="40"/>
        </w:numPr>
        <w:rPr>
          <w:lang w:val="sr-Latn-CS"/>
        </w:rPr>
      </w:pPr>
      <w:r w:rsidRPr="2F4D42CB">
        <w:rPr>
          <w:lang w:val="sr-Latn-CS"/>
        </w:rPr>
        <w:t>Član organizacije klikće na dugme “Pošalji prijavu”.</w:t>
      </w:r>
    </w:p>
    <w:p w14:paraId="45ED464E" w14:textId="492A057B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156EF4F8" w14:textId="7CCAA054" w:rsidR="26CB5FC8" w:rsidRDefault="26CB5FC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organizacije se obaveštava porukom „Polje X je prazno.“</w:t>
      </w:r>
    </w:p>
    <w:p w14:paraId="07CBFB29" w14:textId="57F1AADE" w:rsidR="26CB5FC8" w:rsidRDefault="26CB5FC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lastRenderedPageBreak/>
        <w:t>[</w:t>
      </w:r>
      <w:r w:rsidR="32CD4260" w:rsidRPr="2F4D42CB">
        <w:rPr>
          <w:i/>
          <w:iCs/>
          <w:color w:val="000000" w:themeColor="text1"/>
          <w:lang w:val="sr-Latn-CS"/>
        </w:rPr>
        <w:t>Već je aplicirao za poziciju</w:t>
      </w:r>
      <w:r w:rsidRPr="2F4D42CB">
        <w:rPr>
          <w:color w:val="000000" w:themeColor="text1"/>
          <w:lang w:val="sr-Latn-CS"/>
        </w:rPr>
        <w:t>] Član organizacije se obaveštava porukom „</w:t>
      </w:r>
      <w:r w:rsidR="3CA4A8F2" w:rsidRPr="2F4D42CB">
        <w:rPr>
          <w:color w:val="000000" w:themeColor="text1"/>
          <w:lang w:val="sr-Latn-CS"/>
        </w:rPr>
        <w:t>Već ste aplicirali za izabranu poziciju</w:t>
      </w:r>
      <w:r w:rsidRPr="2F4D42CB">
        <w:rPr>
          <w:color w:val="000000" w:themeColor="text1"/>
          <w:lang w:val="sr-Latn-CS"/>
        </w:rPr>
        <w:t>.“</w:t>
      </w:r>
    </w:p>
    <w:p w14:paraId="76D322CF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FC4EBBD" w14:textId="78EB0C46" w:rsidR="007E0B43" w:rsidRDefault="1D6F27E8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>Zahtev za poziciju u upravnom odboru je poslat</w:t>
      </w:r>
      <w:r w:rsidR="411D7A62" w:rsidRPr="2F4D42CB">
        <w:rPr>
          <w:lang w:val="sr-Latn-CS"/>
        </w:rPr>
        <w:t>.</w:t>
      </w:r>
    </w:p>
    <w:p w14:paraId="5BCA9EAC" w14:textId="30CB684E" w:rsidR="00786068" w:rsidRPr="003372D3" w:rsidRDefault="0E8E98A5" w:rsidP="2F4D42CB">
      <w:pPr>
        <w:pStyle w:val="Heading2"/>
        <w:rPr>
          <w:lang w:val="sr-Latn-CS"/>
        </w:rPr>
      </w:pPr>
      <w:bookmarkStart w:id="20" w:name="_Toc131687861"/>
      <w:r w:rsidRPr="2F4D42CB">
        <w:rPr>
          <w:lang w:val="sr-Latn-CS"/>
        </w:rPr>
        <w:t>Apliciranje za organizacioni tim</w:t>
      </w:r>
      <w:bookmarkEnd w:id="20"/>
    </w:p>
    <w:p w14:paraId="109DFDA7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1E77D86" w14:textId="1ECFD2A8" w:rsidR="573F1440" w:rsidRDefault="573F1440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 aplicira za poziciju u organizacionom timu.</w:t>
      </w:r>
    </w:p>
    <w:p w14:paraId="344A8A0B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36060A2E" w14:textId="111260B6" w:rsidR="336E17E2" w:rsidRDefault="336E17E2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7CC3DFEA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5E90E221" w14:textId="51277D7F" w:rsidR="007E0B43" w:rsidRDefault="75AFABFA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Prijave za organizacioni tim moraju biti otvorene</w:t>
      </w:r>
      <w:r w:rsidR="1326BF5D" w:rsidRPr="2F4D42CB">
        <w:rPr>
          <w:lang w:val="sr-Latn-CS"/>
        </w:rPr>
        <w:t>.</w:t>
      </w:r>
    </w:p>
    <w:p w14:paraId="142DD655" w14:textId="61A57129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  <w:r w:rsidR="7ECB0AF9" w:rsidRPr="2F4D42CB">
        <w:rPr>
          <w:b/>
          <w:bCs/>
          <w:lang w:val="sr-Latn-CS"/>
        </w:rPr>
        <w:t xml:space="preserve"> </w:t>
      </w:r>
    </w:p>
    <w:p w14:paraId="291D14D7" w14:textId="2F6E070C" w:rsidR="007E0B43" w:rsidRDefault="5BCD81F4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Član organizacije iz navigacije otvara stranicu za događaj</w:t>
      </w:r>
      <w:r w:rsidR="4D2DD679" w:rsidRPr="2F4D42CB">
        <w:rPr>
          <w:lang w:val="sr-Latn-CS"/>
        </w:rPr>
        <w:t>.</w:t>
      </w:r>
    </w:p>
    <w:p w14:paraId="2727CD5B" w14:textId="4510A0B5" w:rsidR="00F93061" w:rsidRDefault="6B3AA42B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Prikazuje se stranica događaja</w:t>
      </w:r>
      <w:r w:rsidR="4D2DD679" w:rsidRPr="2F4D42CB">
        <w:rPr>
          <w:lang w:val="sr-Latn-CS"/>
        </w:rPr>
        <w:t>.</w:t>
      </w:r>
    </w:p>
    <w:p w14:paraId="0E4EFA26" w14:textId="6FA37953" w:rsidR="226FCB64" w:rsidRDefault="226FCB64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Član organizacije bira opciju “O timu”.</w:t>
      </w:r>
    </w:p>
    <w:p w14:paraId="0DC38A32" w14:textId="49A47C13" w:rsidR="226FCB64" w:rsidRDefault="226FCB64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Član organizacije klikće na opciju “Prijavi se za tim”.</w:t>
      </w:r>
    </w:p>
    <w:p w14:paraId="7F14950E" w14:textId="4D14981A" w:rsidR="72C7F9E1" w:rsidRDefault="72C7F9E1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Otvara se forma za pravljenje prijave za organizacioni tim izabranog događaja.</w:t>
      </w:r>
    </w:p>
    <w:p w14:paraId="73344909" w14:textId="29F30589" w:rsidR="72C7F9E1" w:rsidRDefault="72C7F9E1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Član organizacije popunjava formu.</w:t>
      </w:r>
    </w:p>
    <w:p w14:paraId="4523C104" w14:textId="1D8F158B" w:rsidR="72C7F9E1" w:rsidRDefault="72C7F9E1">
      <w:pPr>
        <w:pStyle w:val="BodyText"/>
        <w:numPr>
          <w:ilvl w:val="0"/>
          <w:numId w:val="41"/>
        </w:numPr>
        <w:rPr>
          <w:lang w:val="sr-Latn-CS"/>
        </w:rPr>
      </w:pPr>
      <w:r w:rsidRPr="2F4D42CB">
        <w:rPr>
          <w:lang w:val="sr-Latn-CS"/>
        </w:rPr>
        <w:t>Član organizacije klikće na dugme “Pošalji prijavu”.</w:t>
      </w:r>
    </w:p>
    <w:p w14:paraId="3C0A0091" w14:textId="0BDB3F50" w:rsidR="7ECB0AF9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78053EE" w14:textId="7CCAA054" w:rsidR="06D7DBF6" w:rsidRDefault="06D7DBF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organizacije se obaveštava porukom „Polje X je prazno.“</w:t>
      </w:r>
    </w:p>
    <w:p w14:paraId="0A4D508A" w14:textId="05A054EA" w:rsidR="06D7DBF6" w:rsidRDefault="06D7DBF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Već je aplicirao za poziciju</w:t>
      </w:r>
      <w:r w:rsidRPr="2F4D42CB">
        <w:rPr>
          <w:color w:val="000000" w:themeColor="text1"/>
          <w:lang w:val="sr-Latn-CS"/>
        </w:rPr>
        <w:t>] Član organizacije se obaveštava porukom „Već ste aplicirali za izabranu poziciju.“</w:t>
      </w:r>
    </w:p>
    <w:p w14:paraId="55551DD0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6BD539DD" w14:textId="45AEE1A2" w:rsidR="7345F6D5" w:rsidRDefault="7345F6D5" w:rsidP="2F4D42CB">
      <w:pPr>
        <w:pStyle w:val="BodyText"/>
        <w:ind w:left="0" w:firstLine="720"/>
        <w:rPr>
          <w:lang w:val="sr-Latn-CS"/>
        </w:rPr>
      </w:pPr>
      <w:r w:rsidRPr="2F4D42CB">
        <w:rPr>
          <w:lang w:val="sr-Latn-CS"/>
        </w:rPr>
        <w:t>Zahtev za poziciju u organizacionom timu je poslat.</w:t>
      </w:r>
    </w:p>
    <w:p w14:paraId="3C5D3E39" w14:textId="53A587DE" w:rsidR="0EF63792" w:rsidRDefault="72DF8E65" w:rsidP="2F4D42CB">
      <w:pPr>
        <w:pStyle w:val="Heading2"/>
        <w:rPr>
          <w:lang w:val="sr-Latn-CS"/>
        </w:rPr>
      </w:pPr>
      <w:bookmarkStart w:id="21" w:name="_Toc131687862"/>
      <w:r w:rsidRPr="2F4D42CB">
        <w:rPr>
          <w:lang w:val="sr-Latn-CS"/>
        </w:rPr>
        <w:t>Ažuriranje podataka o sebi</w:t>
      </w:r>
      <w:bookmarkEnd w:id="21"/>
    </w:p>
    <w:p w14:paraId="1D3DE95E" w14:textId="77777777" w:rsidR="00DD4C2E" w:rsidRPr="007E0B43" w:rsidRDefault="53AA624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3E51E41F" w14:textId="5342E2EC" w:rsidR="00DD4C2E" w:rsidRDefault="2EF837F2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Korisnik </w:t>
      </w:r>
      <w:r w:rsidR="3CE80724" w:rsidRPr="2F4D42CB">
        <w:rPr>
          <w:lang w:val="sr-Latn-CS"/>
        </w:rPr>
        <w:t>ažurira svoje podatke</w:t>
      </w:r>
      <w:r w:rsidRPr="2F4D42CB">
        <w:rPr>
          <w:lang w:val="sr-Latn-CS"/>
        </w:rPr>
        <w:t>.</w:t>
      </w:r>
    </w:p>
    <w:p w14:paraId="173695B4" w14:textId="77777777" w:rsidR="00DD4C2E" w:rsidRPr="007E0B43" w:rsidRDefault="53AA624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FF98A58" w14:textId="1ED65F64" w:rsidR="1F6B3AB9" w:rsidRDefault="1F6B3AB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lang w:val="sr-Latn-CS"/>
        </w:rPr>
        <w:t>Član organizacije.</w:t>
      </w:r>
    </w:p>
    <w:p w14:paraId="43E45658" w14:textId="77777777" w:rsidR="00DD4C2E" w:rsidRPr="007E0B43" w:rsidRDefault="53AA624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6FB0F285" w14:textId="631F2E04" w:rsidR="00DD4C2E" w:rsidRDefault="57D0A073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</w:t>
      </w:r>
      <w:r w:rsidR="2EF837F2" w:rsidRPr="2F4D42CB">
        <w:rPr>
          <w:lang w:val="sr-Latn-CS"/>
        </w:rPr>
        <w:t>.</w:t>
      </w:r>
    </w:p>
    <w:p w14:paraId="60702F97" w14:textId="77777777" w:rsidR="00DD4C2E" w:rsidRPr="007E0B43" w:rsidRDefault="53AA624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4A45F675" w14:textId="00766EC4" w:rsidR="00DD4C2E" w:rsidRDefault="3075F9C9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Korisnik klikće na dugme koje vodi na stranicu njegovog profila</w:t>
      </w:r>
      <w:r w:rsidR="2EF837F2" w:rsidRPr="2F4D42CB">
        <w:rPr>
          <w:lang w:val="sr-Latn-CS"/>
        </w:rPr>
        <w:t>.</w:t>
      </w:r>
    </w:p>
    <w:p w14:paraId="45B1614F" w14:textId="234998F0" w:rsidR="5D5331FE" w:rsidRDefault="5D5331FE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Otvara se stranica profila.</w:t>
      </w:r>
    </w:p>
    <w:p w14:paraId="20B1D803" w14:textId="7235A758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Korisnik klikće na dugme “</w:t>
      </w:r>
      <w:r w:rsidR="703160EA" w:rsidRPr="2F4D42CB">
        <w:rPr>
          <w:lang w:val="sr-Latn-CS"/>
        </w:rPr>
        <w:t>I</w:t>
      </w:r>
      <w:r w:rsidRPr="2F4D42CB">
        <w:rPr>
          <w:lang w:val="sr-Latn-CS"/>
        </w:rPr>
        <w:t>zmeni profil”.</w:t>
      </w:r>
    </w:p>
    <w:p w14:paraId="1196B558" w14:textId="26F44413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lastRenderedPageBreak/>
        <w:t>Otvara se stranica za izmenu profila.</w:t>
      </w:r>
    </w:p>
    <w:p w14:paraId="178C7178" w14:textId="42D456BD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Korisnik unosi ažurirane podatke.</w:t>
      </w:r>
    </w:p>
    <w:p w14:paraId="76CBAC06" w14:textId="2322B537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Korisnik klikće na dugme “</w:t>
      </w:r>
      <w:r w:rsidR="76021A2F" w:rsidRPr="2F4D42CB">
        <w:rPr>
          <w:lang w:val="sr-Latn-CS"/>
        </w:rPr>
        <w:t>A</w:t>
      </w:r>
      <w:r w:rsidRPr="2F4D42CB">
        <w:rPr>
          <w:lang w:val="sr-Latn-CS"/>
        </w:rPr>
        <w:t>žuriraj profil”.</w:t>
      </w:r>
    </w:p>
    <w:p w14:paraId="6A38F553" w14:textId="48F7F155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Vrši se validacija podataka.</w:t>
      </w:r>
    </w:p>
    <w:p w14:paraId="71FBBCC5" w14:textId="583BE060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Podaci se upisuju u bazu</w:t>
      </w:r>
    </w:p>
    <w:p w14:paraId="3B97DBC6" w14:textId="78638122" w:rsidR="3242A0CC" w:rsidRDefault="3242A0CC">
      <w:pPr>
        <w:pStyle w:val="BodyText"/>
        <w:numPr>
          <w:ilvl w:val="0"/>
          <w:numId w:val="46"/>
        </w:numPr>
        <w:rPr>
          <w:lang w:val="sr-Latn-CS"/>
        </w:rPr>
      </w:pPr>
      <w:r w:rsidRPr="2F4D42CB">
        <w:rPr>
          <w:lang w:val="sr-Latn-CS"/>
        </w:rPr>
        <w:t>Osvežava se stranica profila.</w:t>
      </w:r>
    </w:p>
    <w:p w14:paraId="689D8374" w14:textId="00C8B6DE" w:rsidR="00DD4C2E" w:rsidRPr="007E0B43" w:rsidRDefault="2EF837F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34099380" w14:textId="77777777" w:rsidR="00DD4C2E" w:rsidRDefault="53AA624C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67759CBA" w14:textId="77777777" w:rsidR="00DD4C2E" w:rsidRPr="007E0B43" w:rsidRDefault="53AA624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5C8AECAB" w14:textId="4935C0F1" w:rsidR="00DD4C2E" w:rsidRDefault="6E23FAC9" w:rsidP="1D8F9E73">
      <w:pPr>
        <w:pStyle w:val="BodyText"/>
        <w:rPr>
          <w:highlight w:val="yellow"/>
          <w:lang w:val="sr-Latn-CS"/>
        </w:rPr>
      </w:pPr>
      <w:r w:rsidRPr="2F4D42CB">
        <w:rPr>
          <w:lang w:val="sr-Latn-CS"/>
        </w:rPr>
        <w:t>Podaci o korisniku su izmenjeni</w:t>
      </w:r>
      <w:r w:rsidR="2EF837F2" w:rsidRPr="2F4D42CB">
        <w:rPr>
          <w:lang w:val="sr-Latn-CS"/>
        </w:rPr>
        <w:t>.</w:t>
      </w:r>
      <w:r w:rsidR="629DACC2">
        <w:rPr>
          <w:noProof/>
        </w:rPr>
        <w:drawing>
          <wp:inline distT="0" distB="0" distL="0" distR="0" wp14:anchorId="229AEFF3" wp14:editId="4CAB78AE">
            <wp:extent cx="5670926" cy="3485257"/>
            <wp:effectExtent l="0" t="0" r="0" b="0"/>
            <wp:docPr id="624022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926" cy="34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14BF" w14:textId="5BC218DC" w:rsidR="00786068" w:rsidRPr="003372D3" w:rsidRDefault="2EDB4BF4" w:rsidP="2F4D42CB">
      <w:pPr>
        <w:pStyle w:val="Heading2"/>
        <w:rPr>
          <w:lang w:val="sr-Latn-CS"/>
        </w:rPr>
      </w:pPr>
      <w:bookmarkStart w:id="22" w:name="_Toc131687863"/>
      <w:r w:rsidRPr="2F4D42CB">
        <w:rPr>
          <w:lang w:val="sr-Latn-CS"/>
        </w:rPr>
        <w:t>Deaktiviranje</w:t>
      </w:r>
      <w:bookmarkEnd w:id="22"/>
    </w:p>
    <w:p w14:paraId="0EF53760" w14:textId="77777777" w:rsidR="007E0B43" w:rsidRPr="007E0B43" w:rsidRDefault="2A099ABE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3B03C65A" w14:textId="13AE8BC5" w:rsidR="007E0B43" w:rsidRDefault="126D80AA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41E63F0B" w:rsidRPr="2F4D42CB">
        <w:rPr>
          <w:lang w:val="sr-Latn-CS"/>
        </w:rPr>
        <w:t xml:space="preserve"> se privremeno isključuje</w:t>
      </w:r>
      <w:r w:rsidR="65E7E7F4" w:rsidRPr="2F4D42CB">
        <w:rPr>
          <w:lang w:val="sr-Latn-CS"/>
        </w:rPr>
        <w:t xml:space="preserve"> iz rada u organizaciji</w:t>
      </w:r>
      <w:r w:rsidR="41E63F0B" w:rsidRPr="2F4D42CB">
        <w:rPr>
          <w:lang w:val="sr-Latn-CS"/>
        </w:rPr>
        <w:t>.</w:t>
      </w:r>
    </w:p>
    <w:p w14:paraId="12FEC75F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7F8F2F1" w14:textId="60F925CF" w:rsidR="007E0B43" w:rsidRDefault="2B0C1CE2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7ECB0AF9" w:rsidRPr="2F4D42CB">
        <w:rPr>
          <w:lang w:val="sr-Latn-CS"/>
        </w:rPr>
        <w:t>.</w:t>
      </w:r>
    </w:p>
    <w:p w14:paraId="47C6CA46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26739BFC" w14:textId="77777777" w:rsidR="007E0B43" w:rsidRDefault="1DB767CB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782F1E83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43F8E043" w14:textId="46D31471" w:rsidR="7224393E" w:rsidRDefault="26E201E7">
      <w:pPr>
        <w:pStyle w:val="BodyText"/>
        <w:numPr>
          <w:ilvl w:val="0"/>
          <w:numId w:val="42"/>
        </w:numPr>
        <w:rPr>
          <w:lang w:val="sr-Latn-CS"/>
        </w:rPr>
      </w:pPr>
      <w:r w:rsidRPr="2F4D42CB">
        <w:rPr>
          <w:lang w:val="sr-Latn-CS"/>
        </w:rPr>
        <w:t>Član organizacije ulazi u “</w:t>
      </w:r>
      <w:r w:rsidR="42B82CDB" w:rsidRPr="2F4D42CB">
        <w:rPr>
          <w:lang w:val="sr-Latn-CS"/>
        </w:rPr>
        <w:t>M</w:t>
      </w:r>
      <w:r w:rsidRPr="2F4D42CB">
        <w:rPr>
          <w:lang w:val="sr-Latn-CS"/>
        </w:rPr>
        <w:t>oj profil”.</w:t>
      </w:r>
    </w:p>
    <w:p w14:paraId="763368E0" w14:textId="19C62190" w:rsidR="7224393E" w:rsidRDefault="26E201E7">
      <w:pPr>
        <w:pStyle w:val="BodyText"/>
        <w:numPr>
          <w:ilvl w:val="0"/>
          <w:numId w:val="42"/>
        </w:numPr>
        <w:rPr>
          <w:color w:val="000000" w:themeColor="text1"/>
          <w:lang w:val="sr-Latn-CS"/>
        </w:rPr>
      </w:pPr>
      <w:r w:rsidRPr="2F4D42CB">
        <w:rPr>
          <w:lang w:val="sr-Latn-CS"/>
        </w:rPr>
        <w:t>Član organizacije bira opciju “Deaktiviraj se”.</w:t>
      </w:r>
    </w:p>
    <w:p w14:paraId="3F8A2A8A" w14:textId="3E51AACB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Izuzeci:</w:t>
      </w:r>
    </w:p>
    <w:p w14:paraId="21CF9BCE" w14:textId="55EAF0F4" w:rsidR="2B6700F1" w:rsidRDefault="2B6700F1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Član ima nezavršene aktivnosti</w:t>
      </w:r>
      <w:r w:rsidRPr="2F4D42CB">
        <w:rPr>
          <w:color w:val="000000" w:themeColor="text1"/>
          <w:lang w:val="sr-Latn-CS"/>
        </w:rPr>
        <w:t>] Prikazuje se poruka „Imaš nerazrešene aktivnosti“.</w:t>
      </w:r>
    </w:p>
    <w:p w14:paraId="57EB1559" w14:textId="3C92D56B" w:rsidR="007E0B43" w:rsidRPr="007E0B43" w:rsidRDefault="2A099ABE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47857F85" w14:textId="1BB19EEA" w:rsidR="001D12F8" w:rsidRDefault="68ADB01E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1444EE98" w:rsidRPr="2F4D42CB">
        <w:rPr>
          <w:lang w:val="sr-Latn-CS"/>
        </w:rPr>
        <w:t xml:space="preserve"> je stupio u neaktivni status</w:t>
      </w:r>
      <w:r w:rsidR="6A985C8D" w:rsidRPr="2F4D42CB">
        <w:rPr>
          <w:lang w:val="sr-Latn-CS"/>
        </w:rPr>
        <w:t>, i onemogućeno je zadavanje zaduženja tom članu</w:t>
      </w:r>
      <w:r w:rsidR="7ECB0AF9" w:rsidRPr="2F4D42CB">
        <w:rPr>
          <w:lang w:val="sr-Latn-CS"/>
        </w:rPr>
        <w:t>.</w:t>
      </w:r>
    </w:p>
    <w:p w14:paraId="4BFF7BCC" w14:textId="12852FD8" w:rsidR="00786068" w:rsidRPr="003372D3" w:rsidRDefault="5834CAB7" w:rsidP="2F4D42CB">
      <w:pPr>
        <w:pStyle w:val="Heading2"/>
        <w:rPr>
          <w:lang w:val="sr-Latn-CS"/>
        </w:rPr>
      </w:pPr>
      <w:bookmarkStart w:id="23" w:name="_Toc131687864"/>
      <w:r w:rsidRPr="2F4D42CB">
        <w:rPr>
          <w:lang w:val="sr-Latn-CS"/>
        </w:rPr>
        <w:t>Mutiranje obaveštenja</w:t>
      </w:r>
      <w:bookmarkEnd w:id="23"/>
    </w:p>
    <w:p w14:paraId="7B63161D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35E5DAFD" w14:textId="1A307AF9" w:rsidR="2B7290FF" w:rsidRDefault="27827F1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</w:t>
      </w:r>
      <w:r w:rsidR="0B21F93E" w:rsidRPr="2F4D42CB">
        <w:rPr>
          <w:color w:val="000000" w:themeColor="text1"/>
          <w:lang w:val="sr-Latn-CS"/>
        </w:rPr>
        <w:t xml:space="preserve"> </w:t>
      </w:r>
      <w:r w:rsidR="7E6D60AE" w:rsidRPr="2F4D42CB">
        <w:rPr>
          <w:color w:val="000000" w:themeColor="text1"/>
          <w:lang w:val="sr-Latn-CS"/>
        </w:rPr>
        <w:t>mutira</w:t>
      </w:r>
      <w:r w:rsidR="5CF2A58E" w:rsidRPr="2F4D42CB">
        <w:rPr>
          <w:color w:val="000000" w:themeColor="text1"/>
          <w:lang w:val="sr-Latn-CS"/>
        </w:rPr>
        <w:t xml:space="preserve"> </w:t>
      </w:r>
      <w:r w:rsidR="7E6D60AE" w:rsidRPr="2F4D42CB">
        <w:rPr>
          <w:color w:val="000000" w:themeColor="text1"/>
          <w:lang w:val="sr-Latn-CS"/>
        </w:rPr>
        <w:t>obaveštenja</w:t>
      </w:r>
      <w:r w:rsidR="165A6835" w:rsidRPr="2F4D42CB">
        <w:rPr>
          <w:color w:val="000000" w:themeColor="text1"/>
          <w:lang w:val="sr-Latn-CS"/>
        </w:rPr>
        <w:t>, vezana za određeni tim ili događaj</w:t>
      </w:r>
      <w:r w:rsidR="0B21F93E" w:rsidRPr="2F4D42CB">
        <w:rPr>
          <w:color w:val="000000" w:themeColor="text1"/>
          <w:lang w:val="sr-Latn-CS"/>
        </w:rPr>
        <w:t>.</w:t>
      </w:r>
    </w:p>
    <w:p w14:paraId="1B8B4274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3777B204" w14:textId="4189125E" w:rsidR="007E0B43" w:rsidRDefault="3EC1E2A7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</w:t>
      </w:r>
      <w:r w:rsidR="7ECB0AF9" w:rsidRPr="2F4D42CB">
        <w:rPr>
          <w:lang w:val="sr-Latn-CS"/>
        </w:rPr>
        <w:t>.</w:t>
      </w:r>
    </w:p>
    <w:p w14:paraId="5A240E14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536ECE65" w14:textId="4C14EDA2" w:rsidR="042AFE6A" w:rsidRDefault="39AC6233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8D45CF2" w14:textId="020AC071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7EEC6E1" w14:textId="41D4E402" w:rsidR="00CF2AB8" w:rsidRPr="00CF2AB8" w:rsidRDefault="0690A209">
      <w:pPr>
        <w:pStyle w:val="BodyText"/>
        <w:numPr>
          <w:ilvl w:val="0"/>
          <w:numId w:val="43"/>
        </w:numPr>
        <w:rPr>
          <w:lang w:val="sr-Latn-CS"/>
        </w:rPr>
      </w:pPr>
      <w:r w:rsidRPr="2F4D42CB">
        <w:rPr>
          <w:lang w:val="sr-Latn-CS"/>
        </w:rPr>
        <w:t>Član organizacije otvara navigaciju</w:t>
      </w:r>
      <w:r w:rsidR="4C62E6A2" w:rsidRPr="2F4D42CB">
        <w:rPr>
          <w:lang w:val="sr-Latn-CS"/>
        </w:rPr>
        <w:t>.</w:t>
      </w:r>
    </w:p>
    <w:p w14:paraId="6FF96622" w14:textId="652FEE41" w:rsidR="00CF2AB8" w:rsidRPr="00CF2AB8" w:rsidRDefault="4B9C84A2">
      <w:pPr>
        <w:pStyle w:val="BodyText"/>
        <w:numPr>
          <w:ilvl w:val="0"/>
          <w:numId w:val="43"/>
        </w:numPr>
        <w:rPr>
          <w:lang w:val="sr-Latn-CS"/>
        </w:rPr>
      </w:pPr>
      <w:r w:rsidRPr="2F4D42CB">
        <w:rPr>
          <w:lang w:val="sr-Latn-CS"/>
        </w:rPr>
        <w:t>Prikazuje se lista događaja</w:t>
      </w:r>
      <w:r w:rsidR="4C62E6A2" w:rsidRPr="2F4D42CB">
        <w:rPr>
          <w:lang w:val="sr-Latn-CS"/>
        </w:rPr>
        <w:t>.</w:t>
      </w:r>
    </w:p>
    <w:p w14:paraId="00AFA658" w14:textId="34F7A814" w:rsidR="4FAD6753" w:rsidRDefault="41267A5F">
      <w:pPr>
        <w:pStyle w:val="BodyText"/>
        <w:numPr>
          <w:ilvl w:val="0"/>
          <w:numId w:val="43"/>
        </w:numPr>
        <w:rPr>
          <w:lang w:val="sr-Latn-CS"/>
        </w:rPr>
      </w:pPr>
      <w:r w:rsidRPr="2F4D42CB">
        <w:rPr>
          <w:lang w:val="sr-Latn-CS"/>
        </w:rPr>
        <w:t>Član organizacije u listi pronalazi željeni d</w:t>
      </w:r>
      <w:r w:rsidR="515AC962" w:rsidRPr="2F4D42CB">
        <w:rPr>
          <w:lang w:val="sr-Latn-CS"/>
        </w:rPr>
        <w:t>ogađaj</w:t>
      </w:r>
      <w:r w:rsidRPr="2F4D42CB">
        <w:rPr>
          <w:lang w:val="sr-Latn-CS"/>
        </w:rPr>
        <w:t>.</w:t>
      </w:r>
    </w:p>
    <w:p w14:paraId="1D0BE534" w14:textId="2B4E87AA" w:rsidR="4FAD6753" w:rsidRDefault="0760250F">
      <w:pPr>
        <w:pStyle w:val="BodyText"/>
        <w:numPr>
          <w:ilvl w:val="0"/>
          <w:numId w:val="43"/>
        </w:numPr>
        <w:rPr>
          <w:lang w:val="sr-Latn-CS"/>
        </w:rPr>
      </w:pPr>
      <w:r w:rsidRPr="2F4D42CB">
        <w:rPr>
          <w:lang w:val="sr-Latn-CS"/>
        </w:rPr>
        <w:t xml:space="preserve">Član organizacije bira </w:t>
      </w:r>
      <w:r w:rsidR="5AFCA1EC" w:rsidRPr="2F4D42CB">
        <w:rPr>
          <w:lang w:val="sr-Latn-CS"/>
        </w:rPr>
        <w:t>opciju “O događaju”.</w:t>
      </w:r>
    </w:p>
    <w:p w14:paraId="7F3B32D1" w14:textId="5DCE071F" w:rsidR="4FAD6753" w:rsidRDefault="41267A5F">
      <w:pPr>
        <w:pStyle w:val="BodyText"/>
        <w:numPr>
          <w:ilvl w:val="0"/>
          <w:numId w:val="43"/>
        </w:numPr>
        <w:rPr>
          <w:lang w:val="sr-Latn-CS"/>
        </w:rPr>
      </w:pPr>
      <w:r w:rsidRPr="2F4D42CB">
        <w:rPr>
          <w:lang w:val="sr-Latn-CS"/>
        </w:rPr>
        <w:t>Član organizacije klikće na d</w:t>
      </w:r>
      <w:r w:rsidR="0C2EAF29" w:rsidRPr="2F4D42CB">
        <w:rPr>
          <w:lang w:val="sr-Latn-CS"/>
        </w:rPr>
        <w:t>ugme za mutiranje obaveštenja.</w:t>
      </w:r>
    </w:p>
    <w:p w14:paraId="60425C80" w14:textId="4E129180" w:rsidR="007E0B43" w:rsidRPr="007E0B43" w:rsidRDefault="7ECB0AF9" w:rsidP="2F4D42CB">
      <w:pPr>
        <w:pStyle w:val="BodyText"/>
        <w:keepNext/>
        <w:rPr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8F6F35F" w14:textId="2D9B67BC" w:rsidR="58640168" w:rsidRDefault="401BF5E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0EDAD996" w:rsidRPr="2F4D42CB">
        <w:rPr>
          <w:color w:val="000000" w:themeColor="text1"/>
          <w:lang w:val="sr-Latn-CS"/>
        </w:rPr>
        <w:t>.</w:t>
      </w:r>
    </w:p>
    <w:p w14:paraId="06D82BBA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98FC454" w14:textId="607406B8" w:rsidR="00A13B96" w:rsidRPr="00A13B96" w:rsidRDefault="1E5D37BA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Član organizacije</w:t>
      </w:r>
      <w:r w:rsidR="613CFA10" w:rsidRPr="2F4D42CB">
        <w:rPr>
          <w:lang w:val="sr-Latn-CS"/>
        </w:rPr>
        <w:t xml:space="preserve"> ne dobija odabrana obaveštenja</w:t>
      </w:r>
      <w:r w:rsidR="454A1D18" w:rsidRPr="2F4D42CB">
        <w:rPr>
          <w:lang w:val="sr-Latn-CS"/>
        </w:rPr>
        <w:t>.</w:t>
      </w:r>
    </w:p>
    <w:p w14:paraId="2139B696" w14:textId="2AE1C763" w:rsidR="1311FF38" w:rsidRDefault="1311FF38" w:rsidP="2F4D42CB">
      <w:pPr>
        <w:pStyle w:val="Heading2"/>
        <w:rPr>
          <w:lang w:val="sr-Latn-CS"/>
        </w:rPr>
      </w:pPr>
      <w:bookmarkStart w:id="24" w:name="_Toc131687865"/>
      <w:r w:rsidRPr="2F4D42CB">
        <w:rPr>
          <w:lang w:val="sr-Latn-CS"/>
        </w:rPr>
        <w:t>Menjanje šifre</w:t>
      </w:r>
      <w:bookmarkEnd w:id="24"/>
    </w:p>
    <w:p w14:paraId="25826849" w14:textId="7A7882C3" w:rsidR="1311FF38" w:rsidRDefault="1311FF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293C6FE" w14:textId="4AB8195E" w:rsidR="1311FF38" w:rsidRDefault="1311FF3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 menja svoju šifru.</w:t>
      </w:r>
    </w:p>
    <w:p w14:paraId="36626636" w14:textId="77777777" w:rsidR="1311FF38" w:rsidRDefault="1311FF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73F0321A" w14:textId="4189125E" w:rsidR="1311FF38" w:rsidRDefault="1311FF3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6B3C8110" w14:textId="77777777" w:rsidR="1311FF38" w:rsidRDefault="1311FF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03C0A7A" w14:textId="4C14EDA2" w:rsidR="1311FF38" w:rsidRDefault="1311FF38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5A3FA29" w14:textId="020AC071" w:rsidR="1311FF38" w:rsidRDefault="1311FF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AAF00CA" w14:textId="6E39BC6E" w:rsidR="1311FF38" w:rsidRDefault="1311FF38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 xml:space="preserve">Član organizacije otvara </w:t>
      </w:r>
      <w:r w:rsidR="644B7368" w:rsidRPr="2F4D42CB">
        <w:rPr>
          <w:lang w:val="sr-Latn-CS"/>
        </w:rPr>
        <w:t>“Moj profil”</w:t>
      </w:r>
      <w:r w:rsidRPr="2F4D42CB">
        <w:rPr>
          <w:lang w:val="sr-Latn-CS"/>
        </w:rPr>
        <w:t>.</w:t>
      </w:r>
    </w:p>
    <w:p w14:paraId="7A7F1588" w14:textId="139AA8D5" w:rsidR="1311FF38" w:rsidRDefault="1311FF38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 xml:space="preserve">Prikazuje se </w:t>
      </w:r>
      <w:r w:rsidR="4960014A" w:rsidRPr="2F4D42CB">
        <w:rPr>
          <w:lang w:val="sr-Latn-CS"/>
        </w:rPr>
        <w:t>profil člana</w:t>
      </w:r>
      <w:r w:rsidRPr="2F4D42CB">
        <w:rPr>
          <w:lang w:val="sr-Latn-CS"/>
        </w:rPr>
        <w:t>.</w:t>
      </w:r>
    </w:p>
    <w:p w14:paraId="45C7B88E" w14:textId="1BCFDE36" w:rsidR="1311FF38" w:rsidRDefault="1311FF38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 xml:space="preserve">Član organizacije </w:t>
      </w:r>
      <w:r w:rsidR="0B47976E" w:rsidRPr="2F4D42CB">
        <w:rPr>
          <w:lang w:val="sr-Latn-CS"/>
        </w:rPr>
        <w:t>bira opciju “Promeni šifru”</w:t>
      </w:r>
      <w:r w:rsidRPr="2F4D42CB">
        <w:rPr>
          <w:lang w:val="sr-Latn-CS"/>
        </w:rPr>
        <w:t>.</w:t>
      </w:r>
    </w:p>
    <w:p w14:paraId="20AE95EA" w14:textId="5B845936" w:rsidR="0552BC37" w:rsidRDefault="0552BC37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>Otvara se forma za promenu šifre</w:t>
      </w:r>
      <w:r w:rsidR="1311FF38" w:rsidRPr="2F4D42CB">
        <w:rPr>
          <w:lang w:val="sr-Latn-CS"/>
        </w:rPr>
        <w:t>.</w:t>
      </w:r>
    </w:p>
    <w:p w14:paraId="640CC45B" w14:textId="3482CF9F" w:rsidR="1311FF38" w:rsidRDefault="1311FF38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 xml:space="preserve">Član organizacije </w:t>
      </w:r>
      <w:r w:rsidR="7763AE81" w:rsidRPr="2F4D42CB">
        <w:rPr>
          <w:lang w:val="sr-Latn-CS"/>
        </w:rPr>
        <w:t>popunjava polja za staru i novu šifru</w:t>
      </w:r>
      <w:r w:rsidRPr="2F4D42CB">
        <w:rPr>
          <w:lang w:val="sr-Latn-CS"/>
        </w:rPr>
        <w:t>.</w:t>
      </w:r>
    </w:p>
    <w:p w14:paraId="4AB601FD" w14:textId="3A3D3032" w:rsidR="55109216" w:rsidRDefault="55109216">
      <w:pPr>
        <w:pStyle w:val="BodyText"/>
        <w:numPr>
          <w:ilvl w:val="0"/>
          <w:numId w:val="20"/>
        </w:numPr>
        <w:rPr>
          <w:lang w:val="sr-Latn-CS"/>
        </w:rPr>
      </w:pPr>
      <w:r w:rsidRPr="2F4D42CB">
        <w:rPr>
          <w:lang w:val="sr-Latn-CS"/>
        </w:rPr>
        <w:t>Član organizacije klikće na dugme “Promeni”.</w:t>
      </w:r>
    </w:p>
    <w:p w14:paraId="1273D2D9" w14:textId="4E129180" w:rsidR="1311FF38" w:rsidRDefault="1311FF38" w:rsidP="2F4D42CB">
      <w:pPr>
        <w:pStyle w:val="BodyText"/>
        <w:keepNext/>
      </w:pPr>
      <w:r w:rsidRPr="2F4D42CB">
        <w:rPr>
          <w:b/>
          <w:bCs/>
          <w:lang w:val="sr-Latn-CS"/>
        </w:rPr>
        <w:lastRenderedPageBreak/>
        <w:t>Izuzeci:</w:t>
      </w:r>
    </w:p>
    <w:p w14:paraId="00FC9BAF" w14:textId="0B6BFF5B" w:rsidR="5FF5DA0E" w:rsidRDefault="5FF5DA0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se obaveštava porukom „Polje X je prazno.“</w:t>
      </w:r>
    </w:p>
    <w:p w14:paraId="2B3EA7FE" w14:textId="6A7B22DE" w:rsidR="5FF5DA0E" w:rsidRDefault="5FF5DA0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Kratka šifra</w:t>
      </w:r>
      <w:r w:rsidRPr="2F4D42CB">
        <w:rPr>
          <w:color w:val="000000" w:themeColor="text1"/>
          <w:lang w:val="sr-Latn-CS"/>
        </w:rPr>
        <w:t>] Član se obaveštava porukom „Uneta šifra je prekratka. Minimalno treba da sadrži 8 karaktera.“</w:t>
      </w:r>
    </w:p>
    <w:p w14:paraId="33C28CFF" w14:textId="0A3E613F" w:rsidR="5FF5DA0E" w:rsidRDefault="5FF5DA0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Nevalidni karakteri u šifri</w:t>
      </w:r>
      <w:r w:rsidRPr="2F4D42CB">
        <w:rPr>
          <w:color w:val="000000" w:themeColor="text1"/>
          <w:lang w:val="sr-Latn-CS"/>
        </w:rPr>
        <w:t>] Član se obaveštava porukom „Detektovan nevalidan karakter u šifri. Šifra sme da sadrži samo a-Z, 0-9 i !()?[]`~;:#$%^&amp;*+=“</w:t>
      </w:r>
    </w:p>
    <w:p w14:paraId="44D41B2B" w14:textId="38239346" w:rsidR="5FF5DA0E" w:rsidRDefault="5FF5DA0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Netačna stara šifra</w:t>
      </w:r>
      <w:r w:rsidRPr="2F4D42CB">
        <w:rPr>
          <w:color w:val="000000" w:themeColor="text1"/>
          <w:lang w:val="sr-Latn-CS"/>
        </w:rPr>
        <w:t>] Član se obaveštava porukom „Pogrešna stara šifra. Pokušajte ponov</w:t>
      </w:r>
      <w:r w:rsidR="308DC9FA" w:rsidRPr="2F4D42CB">
        <w:rPr>
          <w:color w:val="000000" w:themeColor="text1"/>
          <w:lang w:val="sr-Latn-CS"/>
        </w:rPr>
        <w:t>o</w:t>
      </w:r>
      <w:r w:rsidRPr="2F4D42CB">
        <w:rPr>
          <w:color w:val="000000" w:themeColor="text1"/>
          <w:lang w:val="sr-Latn-CS"/>
        </w:rPr>
        <w:t>“</w:t>
      </w:r>
    </w:p>
    <w:p w14:paraId="0A008D1C" w14:textId="77777777" w:rsidR="1311FF38" w:rsidRDefault="1311FF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602BB96" w14:textId="4BEE4249" w:rsidR="47788D74" w:rsidRDefault="47788D74" w:rsidP="2F4D42CB">
      <w:pPr>
        <w:pStyle w:val="BodyText"/>
        <w:rPr>
          <w:lang w:val="sr-Latn-CS"/>
        </w:rPr>
      </w:pPr>
      <w:r w:rsidRPr="2F4D42CB">
        <w:rPr>
          <w:lang w:val="sr-Latn-CS"/>
        </w:rPr>
        <w:t>Promenjena je šifra za nalog člana</w:t>
      </w:r>
      <w:r w:rsidR="1311FF38" w:rsidRPr="2F4D42CB">
        <w:rPr>
          <w:lang w:val="sr-Latn-CS"/>
        </w:rPr>
        <w:t>.</w:t>
      </w:r>
    </w:p>
    <w:p w14:paraId="272BB033" w14:textId="3A24FD41" w:rsidR="6AFCB22D" w:rsidRDefault="6AFCB22D" w:rsidP="2F4D42CB">
      <w:pPr>
        <w:pStyle w:val="Heading2"/>
        <w:rPr>
          <w:lang w:val="sr-Latn-CS"/>
        </w:rPr>
      </w:pPr>
      <w:bookmarkStart w:id="25" w:name="_Toc131687866"/>
      <w:r w:rsidRPr="2F4D42CB">
        <w:rPr>
          <w:lang w:val="sr-Latn-CS"/>
        </w:rPr>
        <w:t>Pregled ulog</w:t>
      </w:r>
      <w:r w:rsidR="1AB3495A" w:rsidRPr="2F4D42CB">
        <w:rPr>
          <w:lang w:val="sr-Latn-CS"/>
        </w:rPr>
        <w:t>a</w:t>
      </w:r>
      <w:bookmarkEnd w:id="25"/>
    </w:p>
    <w:p w14:paraId="5D8C0A76" w14:textId="3998FBCF" w:rsidR="6AFCB22D" w:rsidRDefault="6AFCB22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870F3E0" w14:textId="4517FA30" w:rsidR="6AFCB22D" w:rsidRDefault="6AFCB22D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</w:t>
      </w:r>
      <w:r w:rsidR="524FAA96" w:rsidRPr="2F4D42CB">
        <w:rPr>
          <w:color w:val="000000" w:themeColor="text1"/>
          <w:lang w:val="sr-Latn-CS"/>
        </w:rPr>
        <w:t xml:space="preserve"> pregledava svoje uloge u organizaciji</w:t>
      </w:r>
      <w:r w:rsidRPr="2F4D42CB">
        <w:rPr>
          <w:color w:val="000000" w:themeColor="text1"/>
          <w:lang w:val="sr-Latn-CS"/>
        </w:rPr>
        <w:t>.</w:t>
      </w:r>
    </w:p>
    <w:p w14:paraId="066060AA" w14:textId="77777777" w:rsidR="6AFCB22D" w:rsidRDefault="6AFCB22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FDC3884" w14:textId="4189125E" w:rsidR="6AFCB22D" w:rsidRDefault="6AFCB22D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18507294" w14:textId="77777777" w:rsidR="6AFCB22D" w:rsidRDefault="6AFCB22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73082FF9" w14:textId="4C14EDA2" w:rsidR="6AFCB22D" w:rsidRDefault="6AFCB22D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702BC75E" w14:textId="020AC071" w:rsidR="6AFCB22D" w:rsidRDefault="6AFCB22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2A6B7A2" w14:textId="6E39BC6E" w:rsidR="6AFCB22D" w:rsidRDefault="6AFCB22D">
      <w:pPr>
        <w:pStyle w:val="BodyText"/>
        <w:numPr>
          <w:ilvl w:val="0"/>
          <w:numId w:val="19"/>
        </w:numPr>
        <w:rPr>
          <w:lang w:val="sr-Latn-CS"/>
        </w:rPr>
      </w:pPr>
      <w:r w:rsidRPr="2F4D42CB">
        <w:rPr>
          <w:lang w:val="sr-Latn-CS"/>
        </w:rPr>
        <w:t>Član organizacije otvara “Moj profil”.</w:t>
      </w:r>
    </w:p>
    <w:p w14:paraId="4C95CD05" w14:textId="139AA8D5" w:rsidR="6AFCB22D" w:rsidRDefault="6AFCB22D">
      <w:pPr>
        <w:pStyle w:val="BodyText"/>
        <w:numPr>
          <w:ilvl w:val="0"/>
          <w:numId w:val="19"/>
        </w:numPr>
        <w:rPr>
          <w:lang w:val="sr-Latn-CS"/>
        </w:rPr>
      </w:pPr>
      <w:r w:rsidRPr="2F4D42CB">
        <w:rPr>
          <w:lang w:val="sr-Latn-CS"/>
        </w:rPr>
        <w:t>Prikazuje se profil člana.</w:t>
      </w:r>
    </w:p>
    <w:p w14:paraId="441F87CE" w14:textId="18594CBA" w:rsidR="6AFCB22D" w:rsidRDefault="6AFCB22D">
      <w:pPr>
        <w:pStyle w:val="BodyText"/>
        <w:numPr>
          <w:ilvl w:val="0"/>
          <w:numId w:val="19"/>
        </w:numPr>
        <w:rPr>
          <w:lang w:val="sr-Latn-CS"/>
        </w:rPr>
      </w:pPr>
      <w:r w:rsidRPr="2F4D42CB">
        <w:rPr>
          <w:lang w:val="sr-Latn-CS"/>
        </w:rPr>
        <w:t>Član organizacije bira opciju “Moje uloge”.</w:t>
      </w:r>
    </w:p>
    <w:p w14:paraId="28D88484" w14:textId="4840F233" w:rsidR="6AFCB22D" w:rsidRDefault="6AFCB22D">
      <w:pPr>
        <w:pStyle w:val="BodyText"/>
        <w:numPr>
          <w:ilvl w:val="0"/>
          <w:numId w:val="19"/>
        </w:numPr>
        <w:rPr>
          <w:lang w:val="sr-Latn-CS"/>
        </w:rPr>
      </w:pPr>
      <w:r w:rsidRPr="2F4D42CB">
        <w:rPr>
          <w:lang w:val="sr-Latn-CS"/>
        </w:rPr>
        <w:t>Otvara se stranica sa ulogama člana.</w:t>
      </w:r>
    </w:p>
    <w:p w14:paraId="64B3FA40" w14:textId="4E129180" w:rsidR="6AFCB22D" w:rsidRDefault="6AFCB22D" w:rsidP="2F4D42CB">
      <w:pPr>
        <w:pStyle w:val="BodyText"/>
        <w:keepNext/>
      </w:pPr>
      <w:r w:rsidRPr="2F4D42CB">
        <w:rPr>
          <w:b/>
          <w:bCs/>
          <w:lang w:val="sr-Latn-CS"/>
        </w:rPr>
        <w:t>Izuzeci:</w:t>
      </w:r>
    </w:p>
    <w:p w14:paraId="3BA5EEBE" w14:textId="56528864" w:rsidR="47367001" w:rsidRDefault="47367001" w:rsidP="2F4D42CB">
      <w:pPr>
        <w:pStyle w:val="BodyText"/>
      </w:pPr>
      <w:r w:rsidRPr="2F4D42CB">
        <w:rPr>
          <w:color w:val="000000" w:themeColor="text1"/>
          <w:lang w:val="sr-Latn-CS"/>
        </w:rPr>
        <w:t>Nema.</w:t>
      </w:r>
    </w:p>
    <w:p w14:paraId="3C2D69AA" w14:textId="77777777" w:rsidR="6AFCB22D" w:rsidRDefault="6AFCB22D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49441C27" w14:textId="247E7922" w:rsidR="304E215A" w:rsidRDefault="304E215A" w:rsidP="2F4D42CB">
      <w:pPr>
        <w:pStyle w:val="BodyText"/>
        <w:rPr>
          <w:lang w:val="sr-Latn-CS"/>
        </w:rPr>
      </w:pPr>
      <w:r w:rsidRPr="2F4D42CB">
        <w:rPr>
          <w:lang w:val="sr-Latn-CS"/>
        </w:rPr>
        <w:t>Trenutna stranica je stranica sa ulogama člana</w:t>
      </w:r>
      <w:r w:rsidR="6AFCB22D" w:rsidRPr="2F4D42CB">
        <w:rPr>
          <w:lang w:val="sr-Latn-CS"/>
        </w:rPr>
        <w:t>.</w:t>
      </w:r>
    </w:p>
    <w:p w14:paraId="693DAF60" w14:textId="7CDF47C3" w:rsidR="2554008B" w:rsidRDefault="2554008B" w:rsidP="2F4D42CB">
      <w:pPr>
        <w:pStyle w:val="Heading2"/>
        <w:rPr>
          <w:lang w:val="sr-Latn-CS"/>
        </w:rPr>
      </w:pPr>
      <w:bookmarkStart w:id="26" w:name="_Toc131687867"/>
      <w:r w:rsidRPr="2F4D42CB">
        <w:rPr>
          <w:lang w:val="sr-Latn-CS"/>
        </w:rPr>
        <w:t>Objavljivanje internih obaveštenja za tim</w:t>
      </w:r>
      <w:bookmarkEnd w:id="26"/>
    </w:p>
    <w:p w14:paraId="3923E08A" w14:textId="7A7882C3" w:rsidR="2554008B" w:rsidRDefault="255400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E0BB8AC" w14:textId="5690D9C1" w:rsidR="2554008B" w:rsidRDefault="2554008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</w:t>
      </w:r>
      <w:r w:rsidR="5EE5D14F" w:rsidRPr="2F4D42CB">
        <w:rPr>
          <w:color w:val="000000" w:themeColor="text1"/>
          <w:lang w:val="sr-Latn-CS"/>
        </w:rPr>
        <w:t xml:space="preserve"> objavljuje interno obaveštenje za neki od timova u kom se nalazi</w:t>
      </w:r>
      <w:r w:rsidRPr="2F4D42CB">
        <w:rPr>
          <w:color w:val="000000" w:themeColor="text1"/>
          <w:lang w:val="sr-Latn-CS"/>
        </w:rPr>
        <w:t>.</w:t>
      </w:r>
    </w:p>
    <w:p w14:paraId="213B5A43" w14:textId="77777777" w:rsidR="2554008B" w:rsidRDefault="255400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359C2FE1" w14:textId="4189125E" w:rsidR="2554008B" w:rsidRDefault="2554008B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776E1814" w14:textId="77777777" w:rsidR="2554008B" w:rsidRDefault="255400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3B54A87" w14:textId="4C14EDA2" w:rsidR="2554008B" w:rsidRDefault="2554008B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0F974AC" w14:textId="020AC071" w:rsidR="2554008B" w:rsidRDefault="255400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15A8FA13" w14:textId="5C2014C5" w:rsidR="2554008B" w:rsidRDefault="2554008B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 xml:space="preserve">Član organizacije </w:t>
      </w:r>
      <w:r w:rsidR="554FFB3D" w:rsidRPr="2F4D42CB">
        <w:rPr>
          <w:lang w:val="sr-Latn-CS"/>
        </w:rPr>
        <w:t>iz navigacije bira događaj.</w:t>
      </w:r>
    </w:p>
    <w:p w14:paraId="67092C8A" w14:textId="02C0699D" w:rsidR="554FFB3D" w:rsidRDefault="554FFB3D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>Član organizacije na prikazanoj stranici bira tim u kom se nalazi.</w:t>
      </w:r>
    </w:p>
    <w:p w14:paraId="4F96C475" w14:textId="2ECCEF5C" w:rsidR="2554008B" w:rsidRDefault="2554008B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 xml:space="preserve">Prikazuje se </w:t>
      </w:r>
      <w:r w:rsidR="59D6F8B5" w:rsidRPr="2F4D42CB">
        <w:rPr>
          <w:lang w:val="sr-Latn-CS"/>
        </w:rPr>
        <w:t>stranica za izabrani tim</w:t>
      </w:r>
      <w:r w:rsidRPr="2F4D42CB">
        <w:rPr>
          <w:lang w:val="sr-Latn-CS"/>
        </w:rPr>
        <w:t>.</w:t>
      </w:r>
    </w:p>
    <w:p w14:paraId="24AD823C" w14:textId="2D1BCDEF" w:rsidR="2554008B" w:rsidRDefault="2554008B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lastRenderedPageBreak/>
        <w:t>Član organizacije bira opciju “</w:t>
      </w:r>
      <w:r w:rsidR="37403788" w:rsidRPr="2F4D42CB">
        <w:rPr>
          <w:lang w:val="sr-Latn-CS"/>
        </w:rPr>
        <w:t>Interna obaveštenja</w:t>
      </w:r>
      <w:r w:rsidRPr="2F4D42CB">
        <w:rPr>
          <w:lang w:val="sr-Latn-CS"/>
        </w:rPr>
        <w:t>”.</w:t>
      </w:r>
    </w:p>
    <w:p w14:paraId="3ACB86B7" w14:textId="26548B22" w:rsidR="34779896" w:rsidRDefault="34779896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>Član organizacije klikće dugme “Novo obaveštenje”</w:t>
      </w:r>
      <w:r w:rsidR="2554008B" w:rsidRPr="2F4D42CB">
        <w:rPr>
          <w:lang w:val="sr-Latn-CS"/>
        </w:rPr>
        <w:t>.</w:t>
      </w:r>
    </w:p>
    <w:p w14:paraId="7B5D777F" w14:textId="4C87140F" w:rsidR="5C0D0AB9" w:rsidRDefault="5C0D0AB9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>Otvara se forma za pravljenje obaveštenja.</w:t>
      </w:r>
    </w:p>
    <w:p w14:paraId="66EAE978" w14:textId="43788C12" w:rsidR="5C0D0AB9" w:rsidRDefault="5C0D0AB9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>Član organizacije popunjava formu.</w:t>
      </w:r>
    </w:p>
    <w:p w14:paraId="2B5679B0" w14:textId="63D76131" w:rsidR="2554008B" w:rsidRDefault="2554008B">
      <w:pPr>
        <w:pStyle w:val="BodyText"/>
        <w:numPr>
          <w:ilvl w:val="0"/>
          <w:numId w:val="18"/>
        </w:numPr>
        <w:rPr>
          <w:lang w:val="sr-Latn-CS"/>
        </w:rPr>
      </w:pPr>
      <w:r w:rsidRPr="2F4D42CB">
        <w:rPr>
          <w:lang w:val="sr-Latn-CS"/>
        </w:rPr>
        <w:t>Član organizacije klikće na dugme “</w:t>
      </w:r>
      <w:r w:rsidR="62786551" w:rsidRPr="2F4D42CB">
        <w:rPr>
          <w:lang w:val="sr-Latn-CS"/>
        </w:rPr>
        <w:t>Objavi</w:t>
      </w:r>
      <w:r w:rsidRPr="2F4D42CB">
        <w:rPr>
          <w:lang w:val="sr-Latn-CS"/>
        </w:rPr>
        <w:t>”.</w:t>
      </w:r>
    </w:p>
    <w:p w14:paraId="406C1E87" w14:textId="4E129180" w:rsidR="2554008B" w:rsidRDefault="2554008B" w:rsidP="2F4D42CB">
      <w:pPr>
        <w:pStyle w:val="BodyText"/>
        <w:keepNext/>
      </w:pPr>
      <w:r w:rsidRPr="2F4D42CB">
        <w:rPr>
          <w:b/>
          <w:bCs/>
          <w:lang w:val="sr-Latn-CS"/>
        </w:rPr>
        <w:t>Izuzeci:</w:t>
      </w:r>
    </w:p>
    <w:p w14:paraId="299C2461" w14:textId="0B6BFF5B" w:rsidR="2554008B" w:rsidRDefault="2554008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se obaveštava porukom „Polje X je prazno.“</w:t>
      </w:r>
    </w:p>
    <w:p w14:paraId="538E34A2" w14:textId="77777777" w:rsidR="2554008B" w:rsidRDefault="2554008B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58C8B14A" w14:textId="60D30560" w:rsidR="46D0FC07" w:rsidRDefault="46D0FC07" w:rsidP="2F4D42CB">
      <w:pPr>
        <w:pStyle w:val="BodyText"/>
        <w:rPr>
          <w:lang w:val="sr-Latn-CS"/>
        </w:rPr>
      </w:pPr>
      <w:r w:rsidRPr="2F4D42CB">
        <w:rPr>
          <w:lang w:val="sr-Latn-CS"/>
        </w:rPr>
        <w:t>Interno obaveštenje je objavljeno</w:t>
      </w:r>
      <w:r w:rsidR="2554008B" w:rsidRPr="2F4D42CB">
        <w:rPr>
          <w:lang w:val="sr-Latn-CS"/>
        </w:rPr>
        <w:t>.</w:t>
      </w:r>
    </w:p>
    <w:p w14:paraId="0A6FBF45" w14:textId="5F076A3B" w:rsidR="00BFC4AC" w:rsidRDefault="00BFC4AC" w:rsidP="2F4D42CB">
      <w:pPr>
        <w:pStyle w:val="Heading2"/>
        <w:rPr>
          <w:lang w:val="sr-Latn-CS"/>
        </w:rPr>
      </w:pPr>
      <w:bookmarkStart w:id="27" w:name="_Toc131687868"/>
      <w:r w:rsidRPr="2F4D42CB">
        <w:rPr>
          <w:lang w:val="sr-Latn-CS"/>
        </w:rPr>
        <w:t>Zahtev za objavu zvaničnih obaveštenja za tim</w:t>
      </w:r>
      <w:bookmarkEnd w:id="27"/>
    </w:p>
    <w:p w14:paraId="336B82D1" w14:textId="7A7882C3" w:rsidR="00BFC4AC" w:rsidRDefault="00BFC4A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0A256D59" w14:textId="71F32296" w:rsidR="00BFC4AC" w:rsidRDefault="00BFC4A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organizacije pravi zahtev za objavljivanje zvaničnog obaveštenja za neki od timova u kom se nalazi.</w:t>
      </w:r>
    </w:p>
    <w:p w14:paraId="2D9075BA" w14:textId="77777777" w:rsidR="00BFC4AC" w:rsidRDefault="00BFC4A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69908BA5" w14:textId="4189125E" w:rsidR="00BFC4AC" w:rsidRDefault="00BFC4AC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organizacije.</w:t>
      </w:r>
    </w:p>
    <w:p w14:paraId="6E070C54" w14:textId="77777777" w:rsidR="00BFC4AC" w:rsidRDefault="00BFC4A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B879FB6" w14:textId="4C14EDA2" w:rsidR="00BFC4AC" w:rsidRDefault="00BFC4AC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6750007F" w14:textId="020AC071" w:rsidR="00BFC4AC" w:rsidRDefault="00BFC4A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47AA8ACA" w14:textId="5C2014C5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Član organizacije iz navigacije bira događaj.</w:t>
      </w:r>
    </w:p>
    <w:p w14:paraId="79F8B0C0" w14:textId="02C0699D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Član organizacije na prikazanoj stranici bira tim u kom se nalazi.</w:t>
      </w:r>
    </w:p>
    <w:p w14:paraId="4430EBE5" w14:textId="5D958EB6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Prikazuje se stranica za izabrani tim</w:t>
      </w:r>
      <w:r w:rsidR="148D1E92" w:rsidRPr="2F4D42CB">
        <w:rPr>
          <w:lang w:val="sr-Latn-CS"/>
        </w:rPr>
        <w:t xml:space="preserve"> sa listom zvaničnih obaveštenja za tim</w:t>
      </w:r>
      <w:r w:rsidRPr="2F4D42CB">
        <w:rPr>
          <w:lang w:val="sr-Latn-CS"/>
        </w:rPr>
        <w:t>.</w:t>
      </w:r>
    </w:p>
    <w:p w14:paraId="46D79419" w14:textId="43596EBB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Član organizacije klikće dugme “Novo obaveštenje”.</w:t>
      </w:r>
    </w:p>
    <w:p w14:paraId="373E9FD1" w14:textId="4C87140F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Otvara se forma za pravljenje obaveštenja.</w:t>
      </w:r>
    </w:p>
    <w:p w14:paraId="33B4BFDE" w14:textId="43788C12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Član organizacije popunjava formu.</w:t>
      </w:r>
    </w:p>
    <w:p w14:paraId="2A7A6033" w14:textId="7FA33319" w:rsidR="00BFC4AC" w:rsidRDefault="00BFC4AC">
      <w:pPr>
        <w:pStyle w:val="BodyText"/>
        <w:numPr>
          <w:ilvl w:val="0"/>
          <w:numId w:val="17"/>
        </w:numPr>
        <w:rPr>
          <w:lang w:val="sr-Latn-CS"/>
        </w:rPr>
      </w:pPr>
      <w:r w:rsidRPr="2F4D42CB">
        <w:rPr>
          <w:lang w:val="sr-Latn-CS"/>
        </w:rPr>
        <w:t>Član organizacije klikće na dugme “</w:t>
      </w:r>
      <w:r w:rsidR="23ABF7D3" w:rsidRPr="2F4D42CB">
        <w:rPr>
          <w:lang w:val="sr-Latn-CS"/>
        </w:rPr>
        <w:t>Napravi zahtev</w:t>
      </w:r>
      <w:r w:rsidRPr="2F4D42CB">
        <w:rPr>
          <w:lang w:val="sr-Latn-CS"/>
        </w:rPr>
        <w:t>”.</w:t>
      </w:r>
    </w:p>
    <w:p w14:paraId="259A5444" w14:textId="4E129180" w:rsidR="00BFC4AC" w:rsidRDefault="00BFC4AC" w:rsidP="2F4D42CB">
      <w:pPr>
        <w:pStyle w:val="BodyText"/>
        <w:keepNext/>
      </w:pPr>
      <w:r w:rsidRPr="2F4D42CB">
        <w:rPr>
          <w:b/>
          <w:bCs/>
          <w:lang w:val="sr-Latn-CS"/>
        </w:rPr>
        <w:t>Izuzeci:</w:t>
      </w:r>
    </w:p>
    <w:p w14:paraId="2F8EFD40" w14:textId="0B6BFF5B" w:rsidR="00BFC4AC" w:rsidRDefault="00BFC4A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se obaveštava porukom „Polje X je prazno.“</w:t>
      </w:r>
    </w:p>
    <w:p w14:paraId="3A85984A" w14:textId="77777777" w:rsidR="00BFC4AC" w:rsidRDefault="00BFC4A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7B8CF9F8" w14:textId="7BBB10C5" w:rsidR="42BAC5DE" w:rsidRDefault="42BAC5DE" w:rsidP="2F4D42CB">
      <w:pPr>
        <w:pStyle w:val="BodyText"/>
        <w:rPr>
          <w:lang w:val="sr-Latn-CS"/>
        </w:rPr>
      </w:pPr>
      <w:r w:rsidRPr="2F4D42CB">
        <w:rPr>
          <w:lang w:val="sr-Latn-CS"/>
        </w:rPr>
        <w:t>Zahtev za objavljivanje zvaničn</w:t>
      </w:r>
      <w:r w:rsidR="1AB352BE" w:rsidRPr="2F4D42CB">
        <w:rPr>
          <w:lang w:val="sr-Latn-CS"/>
        </w:rPr>
        <w:t>og</w:t>
      </w:r>
      <w:r w:rsidR="00BFC4AC" w:rsidRPr="2F4D42CB">
        <w:rPr>
          <w:lang w:val="sr-Latn-CS"/>
        </w:rPr>
        <w:t xml:space="preserve"> obaveštenj</w:t>
      </w:r>
      <w:r w:rsidR="029C36F2" w:rsidRPr="2F4D42CB">
        <w:rPr>
          <w:lang w:val="sr-Latn-CS"/>
        </w:rPr>
        <w:t>a</w:t>
      </w:r>
      <w:r w:rsidR="00BFC4AC" w:rsidRPr="2F4D42CB">
        <w:rPr>
          <w:lang w:val="sr-Latn-CS"/>
        </w:rPr>
        <w:t xml:space="preserve"> je</w:t>
      </w:r>
      <w:r w:rsidR="1C8C275B" w:rsidRPr="2F4D42CB">
        <w:rPr>
          <w:lang w:val="sr-Latn-CS"/>
        </w:rPr>
        <w:t xml:space="preserve"> napravljen</w:t>
      </w:r>
      <w:r w:rsidR="00BFC4AC" w:rsidRPr="2F4D42CB">
        <w:rPr>
          <w:lang w:val="sr-Latn-CS"/>
        </w:rPr>
        <w:t>.</w:t>
      </w:r>
    </w:p>
    <w:p w14:paraId="01811091" w14:textId="6A5F76B8" w:rsidR="5483561E" w:rsidRDefault="4A507864" w:rsidP="2F4D42CB">
      <w:pPr>
        <w:pStyle w:val="Heading2"/>
        <w:rPr>
          <w:lang w:val="sr-Latn-CS"/>
        </w:rPr>
      </w:pPr>
      <w:bookmarkStart w:id="28" w:name="_Toc131687869"/>
      <w:r w:rsidRPr="2F4D42CB">
        <w:rPr>
          <w:lang w:val="sr-Latn-CS"/>
        </w:rPr>
        <w:t>Zakazivanje sastanaka za događaj</w:t>
      </w:r>
      <w:bookmarkEnd w:id="28"/>
    </w:p>
    <w:p w14:paraId="0F036546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79D9913F" w14:textId="14566425" w:rsidR="007E0B43" w:rsidRDefault="3307F487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 zakazuje sastanak</w:t>
      </w:r>
      <w:r w:rsidR="254E3F75" w:rsidRPr="2F4D42CB">
        <w:rPr>
          <w:lang w:val="sr-Latn-CS"/>
        </w:rPr>
        <w:t>.</w:t>
      </w:r>
    </w:p>
    <w:p w14:paraId="31EDC59E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D9B3DE8" w14:textId="57998F1F" w:rsidR="007E0B43" w:rsidRDefault="4522CB7F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</w:t>
      </w:r>
      <w:r w:rsidR="43370BB0" w:rsidRPr="2F4D42CB">
        <w:rPr>
          <w:lang w:val="sr-Latn-CS"/>
        </w:rPr>
        <w:t>.</w:t>
      </w:r>
    </w:p>
    <w:p w14:paraId="47298361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50ED7260" w14:textId="6A0947F3" w:rsidR="007E0B43" w:rsidRDefault="41C1F7F3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2698E90" w14:textId="5ABC5FDC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Osnovni tok:</w:t>
      </w:r>
      <w:r w:rsidR="7ECB0AF9" w:rsidRPr="2F4D42CB">
        <w:rPr>
          <w:b/>
          <w:bCs/>
          <w:lang w:val="sr-Latn-CS"/>
        </w:rPr>
        <w:t xml:space="preserve"> </w:t>
      </w:r>
    </w:p>
    <w:p w14:paraId="4A356756" w14:textId="16E0F602" w:rsidR="007E0B43" w:rsidRDefault="7325C940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 xml:space="preserve">Član organizacionog tima iz navigacije </w:t>
      </w:r>
      <w:r w:rsidR="579FE957" w:rsidRPr="2F4D42CB">
        <w:rPr>
          <w:lang w:val="sr-Latn-CS"/>
        </w:rPr>
        <w:t>otvara stranicu za kalendar</w:t>
      </w:r>
      <w:r w:rsidR="1EF6B9B3" w:rsidRPr="2F4D42CB">
        <w:rPr>
          <w:lang w:val="sr-Latn-CS"/>
        </w:rPr>
        <w:t>.</w:t>
      </w:r>
    </w:p>
    <w:p w14:paraId="28796B17" w14:textId="12F6256B" w:rsidR="00D77D96" w:rsidRDefault="69B15090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 xml:space="preserve">Član organizacionog </w:t>
      </w:r>
      <w:r w:rsidR="59B68824" w:rsidRPr="2F4D42CB">
        <w:rPr>
          <w:lang w:val="sr-Latn-CS"/>
        </w:rPr>
        <w:t>tima na kalendaru selektuje dan</w:t>
      </w:r>
      <w:r w:rsidR="5602D80E" w:rsidRPr="2F4D42CB">
        <w:rPr>
          <w:lang w:val="sr-Latn-CS"/>
        </w:rPr>
        <w:t>.</w:t>
      </w:r>
    </w:p>
    <w:p w14:paraId="78DCB0AD" w14:textId="1A11A2DB" w:rsidR="00D77D96" w:rsidRDefault="04EA592E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>Član organizacionog tima klikće na dugme “Dodaj sastanak”</w:t>
      </w:r>
      <w:r w:rsidR="609FD274" w:rsidRPr="2F4D42CB">
        <w:rPr>
          <w:lang w:val="sr-Latn-CS"/>
        </w:rPr>
        <w:t>.</w:t>
      </w:r>
    </w:p>
    <w:p w14:paraId="76C8A365" w14:textId="61911222" w:rsidR="00D77D96" w:rsidRDefault="26733105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>Otvara se forma za dodavanje sastanka</w:t>
      </w:r>
      <w:r w:rsidR="609FD274" w:rsidRPr="2F4D42CB">
        <w:rPr>
          <w:lang w:val="sr-Latn-CS"/>
        </w:rPr>
        <w:t>.</w:t>
      </w:r>
    </w:p>
    <w:p w14:paraId="3A1D8B68" w14:textId="78497213" w:rsidR="7F0B1ECB" w:rsidRDefault="7F0B1ECB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>Član organizacionog tima popunjava formu.</w:t>
      </w:r>
    </w:p>
    <w:p w14:paraId="4AAE2140" w14:textId="402D71A6" w:rsidR="7F0B1ECB" w:rsidRDefault="7F0B1ECB">
      <w:pPr>
        <w:pStyle w:val="BodyText"/>
        <w:numPr>
          <w:ilvl w:val="0"/>
          <w:numId w:val="47"/>
        </w:numPr>
        <w:rPr>
          <w:lang w:val="sr-Latn-CS"/>
        </w:rPr>
      </w:pPr>
      <w:r w:rsidRPr="2F4D42CB">
        <w:rPr>
          <w:lang w:val="sr-Latn-CS"/>
        </w:rPr>
        <w:t>Član organizacionog tima klikće da dugme “Dodaj”.</w:t>
      </w:r>
    </w:p>
    <w:p w14:paraId="643743D4" w14:textId="612FA660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E71610A" w14:textId="386928CE" w:rsidR="4029B50D" w:rsidRDefault="4029B50D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organizacionog tima se obaveštava porukom „Polje X je prazno.“</w:t>
      </w:r>
    </w:p>
    <w:p w14:paraId="6D4FD021" w14:textId="24AB2355" w:rsidR="2AAE8092" w:rsidRDefault="2AAE809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Postoji već sastanak u izabranom periodu</w:t>
      </w:r>
      <w:r w:rsidRPr="2F4D42CB">
        <w:rPr>
          <w:color w:val="000000" w:themeColor="text1"/>
          <w:lang w:val="sr-Latn-CS"/>
        </w:rPr>
        <w:t>] Član organizacionog tima se obaveštava porukom „Termin je zauzet.“</w:t>
      </w:r>
    </w:p>
    <w:p w14:paraId="3AB829C2" w14:textId="4348EA49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0DB28087" w14:textId="2CF070A2" w:rsidR="007E0B43" w:rsidRDefault="66DAAE9D" w:rsidP="2F4D42CB">
      <w:pPr>
        <w:pStyle w:val="BodyText"/>
        <w:rPr>
          <w:lang w:val="sr-Latn-CS"/>
        </w:rPr>
      </w:pPr>
      <w:r w:rsidRPr="2F4D42CB">
        <w:rPr>
          <w:lang w:val="sr-Latn-CS"/>
        </w:rPr>
        <w:t>Dodat je sastanak za određeni događaj</w:t>
      </w:r>
      <w:r w:rsidR="61362499" w:rsidRPr="2F4D42CB">
        <w:rPr>
          <w:lang w:val="sr-Latn-CS"/>
        </w:rPr>
        <w:t>.</w:t>
      </w:r>
    </w:p>
    <w:p w14:paraId="6AEE8061" w14:textId="6AF862BA" w:rsidR="0D943ED4" w:rsidRDefault="398ADE58" w:rsidP="2F4D42CB">
      <w:pPr>
        <w:pStyle w:val="Heading2"/>
        <w:rPr>
          <w:lang w:val="sr-Latn-CS"/>
        </w:rPr>
      </w:pPr>
      <w:bookmarkStart w:id="29" w:name="_Toc131687870"/>
      <w:r w:rsidRPr="2F4D42CB">
        <w:rPr>
          <w:lang w:val="sr-Latn-CS"/>
        </w:rPr>
        <w:t>Ažuri</w:t>
      </w:r>
      <w:r w:rsidR="44863F04" w:rsidRPr="2F4D42CB">
        <w:rPr>
          <w:lang w:val="sr-Latn-CS"/>
        </w:rPr>
        <w:t>ranje i</w:t>
      </w:r>
      <w:r w:rsidR="29FCC288" w:rsidRPr="2F4D42CB">
        <w:rPr>
          <w:lang w:val="sr-Latn-CS"/>
        </w:rPr>
        <w:t>nforma</w:t>
      </w:r>
      <w:r w:rsidR="10D28482" w:rsidRPr="2F4D42CB">
        <w:rPr>
          <w:lang w:val="sr-Latn-CS"/>
        </w:rPr>
        <w:t>cij</w:t>
      </w:r>
      <w:r w:rsidR="3704F47E" w:rsidRPr="2F4D42CB">
        <w:rPr>
          <w:lang w:val="sr-Latn-CS"/>
        </w:rPr>
        <w:t>a o d</w:t>
      </w:r>
      <w:r w:rsidR="01D30E17" w:rsidRPr="2F4D42CB">
        <w:rPr>
          <w:lang w:val="sr-Latn-CS"/>
        </w:rPr>
        <w:t>oga</w:t>
      </w:r>
      <w:r w:rsidR="028F0543" w:rsidRPr="2F4D42CB">
        <w:rPr>
          <w:lang w:val="sr-Latn-CS"/>
        </w:rPr>
        <w:t>đaju</w:t>
      </w:r>
      <w:bookmarkEnd w:id="29"/>
    </w:p>
    <w:p w14:paraId="1AACBA20" w14:textId="77777777" w:rsidR="006C2F57" w:rsidRPr="007E0B43" w:rsidRDefault="0A87D2C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60D0542E" w14:textId="6F4127B4" w:rsidR="70C59DA4" w:rsidRDefault="70C59DA4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 ažurira informacije o događaju.</w:t>
      </w:r>
    </w:p>
    <w:p w14:paraId="28F732E8" w14:textId="77777777" w:rsidR="006C2F57" w:rsidRPr="007E0B43" w:rsidRDefault="0A87D2C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1CC1398" w14:textId="5C492FD4" w:rsidR="006C2F57" w:rsidRDefault="53B7B6AE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</w:t>
      </w:r>
      <w:r w:rsidR="1255CC38" w:rsidRPr="2F4D42CB">
        <w:rPr>
          <w:lang w:val="sr-Latn-CS"/>
        </w:rPr>
        <w:t>.</w:t>
      </w:r>
    </w:p>
    <w:p w14:paraId="440A543C" w14:textId="77777777" w:rsidR="006C2F57" w:rsidRPr="007E0B43" w:rsidRDefault="0A87D2C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1C97E51A" w14:textId="47FA0E01" w:rsidR="006C2F57" w:rsidRDefault="45428750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</w:t>
      </w:r>
      <w:r w:rsidR="1255CC38" w:rsidRPr="2F4D42CB">
        <w:rPr>
          <w:lang w:val="sr-Latn-CS"/>
        </w:rPr>
        <w:t>.</w:t>
      </w:r>
    </w:p>
    <w:p w14:paraId="1E8F09C6" w14:textId="77777777" w:rsidR="006C2F57" w:rsidRPr="007E0B43" w:rsidRDefault="0A87D2C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3DBE0855" w14:textId="6B1D183B" w:rsidR="2DF19308" w:rsidRDefault="2DF19308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>Član organizacionog tima iz navigacije bira događaj za koji je član organizacionog tima.</w:t>
      </w:r>
    </w:p>
    <w:p w14:paraId="7B80CFA8" w14:textId="7375DA3C" w:rsidR="2AEC6619" w:rsidRDefault="2AEC6619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 xml:space="preserve">Član </w:t>
      </w:r>
      <w:r w:rsidR="00B371FB" w:rsidRPr="2F4D42CB">
        <w:rPr>
          <w:lang w:val="sr-Latn-CS"/>
        </w:rPr>
        <w:t>organizacionog</w:t>
      </w:r>
      <w:r w:rsidRPr="2F4D42CB">
        <w:rPr>
          <w:lang w:val="sr-Latn-CS"/>
        </w:rPr>
        <w:t xml:space="preserve"> tima klikće na dugme “O događaju”.</w:t>
      </w:r>
    </w:p>
    <w:p w14:paraId="45CB85C3" w14:textId="4D2B987F" w:rsidR="006C2F57" w:rsidRDefault="20AC39C9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>Član organizacionog tima bira opciju “Edit”</w:t>
      </w:r>
      <w:r w:rsidR="1255CC38" w:rsidRPr="2F4D42CB">
        <w:rPr>
          <w:lang w:val="sr-Latn-CS"/>
        </w:rPr>
        <w:t>.</w:t>
      </w:r>
    </w:p>
    <w:p w14:paraId="430349E1" w14:textId="2AE1A59A" w:rsidR="67AB54D2" w:rsidRDefault="67AB54D2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>Omogući se promena teksta sa informacijama o događaju.</w:t>
      </w:r>
    </w:p>
    <w:p w14:paraId="6ACBEDF1" w14:textId="277D994C" w:rsidR="67AB54D2" w:rsidRDefault="67AB54D2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>Član organizacionog tima menja tekst.</w:t>
      </w:r>
    </w:p>
    <w:p w14:paraId="5B6AD6C6" w14:textId="702F505F" w:rsidR="67AB54D2" w:rsidRDefault="67AB54D2">
      <w:pPr>
        <w:pStyle w:val="BodyText"/>
        <w:numPr>
          <w:ilvl w:val="0"/>
          <w:numId w:val="48"/>
        </w:numPr>
        <w:rPr>
          <w:lang w:val="sr-Latn-CS"/>
        </w:rPr>
      </w:pPr>
      <w:r w:rsidRPr="2F4D42CB">
        <w:rPr>
          <w:lang w:val="sr-Latn-CS"/>
        </w:rPr>
        <w:t>Član organizacionog tima bira opciju “Sačuvaj promene”.</w:t>
      </w:r>
    </w:p>
    <w:p w14:paraId="11E1373C" w14:textId="469D1BE3" w:rsidR="006C2F57" w:rsidRPr="007E0B43" w:rsidRDefault="1255CC3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44D0258E" w14:textId="0E79CCB6" w:rsidR="2D016B21" w:rsidRDefault="2D016B21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3E4F2BC2" w14:textId="77777777" w:rsidR="006C2F57" w:rsidRPr="007E0B43" w:rsidRDefault="0A87D2C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66411782" w14:textId="25DA92A1" w:rsidR="006C2F57" w:rsidRDefault="0213A482" w:rsidP="2F4D42CB">
      <w:pPr>
        <w:pStyle w:val="BodyText"/>
        <w:rPr>
          <w:lang w:val="sr-Latn-CS"/>
        </w:rPr>
      </w:pPr>
      <w:r w:rsidRPr="2F4D42CB">
        <w:rPr>
          <w:lang w:val="sr-Latn-CS"/>
        </w:rPr>
        <w:t>Informacije o događaju su ažurirane</w:t>
      </w:r>
      <w:r w:rsidR="1255CC38" w:rsidRPr="2F4D42CB">
        <w:rPr>
          <w:lang w:val="sr-Latn-CS"/>
        </w:rPr>
        <w:t>.</w:t>
      </w:r>
    </w:p>
    <w:p w14:paraId="2E392850" w14:textId="03C321B5" w:rsidR="00786068" w:rsidRPr="003372D3" w:rsidRDefault="6D1715A9" w:rsidP="2F4D42CB">
      <w:pPr>
        <w:pStyle w:val="Heading2"/>
        <w:rPr>
          <w:lang w:val="sr-Latn-CS"/>
        </w:rPr>
      </w:pPr>
      <w:bookmarkStart w:id="30" w:name="_Toc131687871"/>
      <w:r w:rsidRPr="2F4D42CB">
        <w:rPr>
          <w:lang w:val="sr-Latn-CS"/>
        </w:rPr>
        <w:t>Zadavanje zaduženja za događaj</w:t>
      </w:r>
      <w:bookmarkEnd w:id="30"/>
      <w:r w:rsidRPr="2F4D42CB">
        <w:rPr>
          <w:lang w:val="sr-Latn-CS"/>
        </w:rPr>
        <w:t xml:space="preserve"> </w:t>
      </w:r>
    </w:p>
    <w:p w14:paraId="323B8882" w14:textId="77777777" w:rsidR="007E0B43" w:rsidRPr="007E0B43" w:rsidRDefault="2A099ABE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1ADF4B21" w14:textId="092D1410" w:rsidR="5BAB7B40" w:rsidRDefault="6392089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lang w:val="sr-Latn-CS"/>
        </w:rPr>
        <w:t>Član organizacionog tima zadaje zaduženje vezano za događaj.</w:t>
      </w:r>
    </w:p>
    <w:p w14:paraId="7AAAE608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55A9AA1E" w14:textId="57E03192" w:rsidR="007E0B43" w:rsidRDefault="6BC0080E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</w:t>
      </w:r>
      <w:r w:rsidR="2A099ABE" w:rsidRPr="2F4D42CB">
        <w:rPr>
          <w:lang w:val="sr-Latn-CS"/>
        </w:rPr>
        <w:t>.</w:t>
      </w:r>
    </w:p>
    <w:p w14:paraId="74CCBB5B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Preduslovi:</w:t>
      </w:r>
    </w:p>
    <w:p w14:paraId="6CA93997" w14:textId="303A6FE3" w:rsidR="007E0B43" w:rsidRDefault="7DB011E5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4804AE9C" w14:textId="1C62A8C8" w:rsidR="007E0B43" w:rsidRPr="007E0B43" w:rsidRDefault="3AE03F0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</w:t>
      </w:r>
      <w:r w:rsidR="7ECB0AF9" w:rsidRPr="2F4D42CB">
        <w:rPr>
          <w:b/>
          <w:bCs/>
          <w:lang w:val="sr-Latn-CS"/>
        </w:rPr>
        <w:t>:</w:t>
      </w:r>
    </w:p>
    <w:p w14:paraId="1C832A6B" w14:textId="1F75EB5F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Član organizacionog tima iz navigacije otvara stranicu za kalendar.</w:t>
      </w:r>
    </w:p>
    <w:p w14:paraId="0CA95714" w14:textId="4CB93C9C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Član organizacionog tima na kalendaru selektuje dan kada je krajnji rok za zaduženje koje dodaje.</w:t>
      </w:r>
    </w:p>
    <w:p w14:paraId="0E2034B6" w14:textId="104A514F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Član organizacionog tima klikće na dugme “Dodaj zaduženje”.</w:t>
      </w:r>
    </w:p>
    <w:p w14:paraId="13D7E087" w14:textId="110984F4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Otvara se forma za dodavanje zaduženja.</w:t>
      </w:r>
    </w:p>
    <w:p w14:paraId="0386E767" w14:textId="78497213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Član organizacionog tima popunjava formu.</w:t>
      </w:r>
    </w:p>
    <w:p w14:paraId="7F29CCEC" w14:textId="62F437BE" w:rsidR="007E0B43" w:rsidRDefault="4D8EE6F7">
      <w:pPr>
        <w:pStyle w:val="BodyText"/>
        <w:numPr>
          <w:ilvl w:val="0"/>
          <w:numId w:val="44"/>
        </w:numPr>
        <w:rPr>
          <w:lang w:val="sr-Latn-CS"/>
        </w:rPr>
      </w:pPr>
      <w:r w:rsidRPr="2F4D42CB">
        <w:rPr>
          <w:lang w:val="sr-Latn-CS"/>
        </w:rPr>
        <w:t>Član organizacionog tima klikće da dugme “Dodaj”.</w:t>
      </w:r>
    </w:p>
    <w:p w14:paraId="72144512" w14:textId="441B4E28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57A2411" w14:textId="38BD7396" w:rsidR="5AC11071" w:rsidRDefault="5AC11071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organizacionog tima se obaveštava porukom „Polje X je prazno.“</w:t>
      </w:r>
    </w:p>
    <w:p w14:paraId="49C63119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607FFBED" w14:textId="5F40852D" w:rsidR="007E0B43" w:rsidRDefault="060A32AB" w:rsidP="2F4D42CB">
      <w:pPr>
        <w:pStyle w:val="BodyText"/>
        <w:rPr>
          <w:lang w:val="sr-Latn-CS"/>
        </w:rPr>
      </w:pPr>
      <w:r w:rsidRPr="2F4D42CB">
        <w:rPr>
          <w:lang w:val="sr-Latn-CS"/>
        </w:rPr>
        <w:t>Zaduženje vezano za događaj je dodato</w:t>
      </w:r>
      <w:r w:rsidR="5D8E0C23" w:rsidRPr="2F4D42CB">
        <w:rPr>
          <w:lang w:val="sr-Latn-CS"/>
        </w:rPr>
        <w:t>.</w:t>
      </w:r>
    </w:p>
    <w:p w14:paraId="3568AE5D" w14:textId="4085F862" w:rsidR="00786068" w:rsidRPr="003372D3" w:rsidRDefault="66312992" w:rsidP="2F4D42CB">
      <w:pPr>
        <w:pStyle w:val="Heading2"/>
        <w:rPr>
          <w:lang w:val="sr-Latn-CS"/>
        </w:rPr>
      </w:pPr>
      <w:bookmarkStart w:id="31" w:name="_Toc131687872"/>
      <w:r w:rsidRPr="2F4D42CB">
        <w:rPr>
          <w:lang w:val="sr-Latn-CS"/>
        </w:rPr>
        <w:t>O</w:t>
      </w:r>
      <w:r w:rsidR="5A4C93A6" w:rsidRPr="2F4D42CB">
        <w:rPr>
          <w:lang w:val="sr-Latn-CS"/>
        </w:rPr>
        <w:t xml:space="preserve">bjavljivanje </w:t>
      </w:r>
      <w:r w:rsidR="1581FFC6" w:rsidRPr="2F4D42CB">
        <w:rPr>
          <w:lang w:val="sr-Latn-CS"/>
        </w:rPr>
        <w:t>zvaničnih</w:t>
      </w:r>
      <w:r w:rsidR="638242C5" w:rsidRPr="2F4D42CB">
        <w:rPr>
          <w:lang w:val="sr-Latn-CS"/>
        </w:rPr>
        <w:t xml:space="preserve"> </w:t>
      </w:r>
      <w:r w:rsidR="5A4C93A6" w:rsidRPr="2F4D42CB">
        <w:rPr>
          <w:lang w:val="sr-Latn-CS"/>
        </w:rPr>
        <w:t>obaveštenja</w:t>
      </w:r>
      <w:r w:rsidR="180C454C" w:rsidRPr="2F4D42CB">
        <w:rPr>
          <w:lang w:val="sr-Latn-CS"/>
        </w:rPr>
        <w:t xml:space="preserve"> za </w:t>
      </w:r>
      <w:r w:rsidR="33D8A420" w:rsidRPr="2F4D42CB">
        <w:rPr>
          <w:lang w:val="sr-Latn-CS"/>
        </w:rPr>
        <w:t>događaj</w:t>
      </w:r>
      <w:bookmarkEnd w:id="31"/>
    </w:p>
    <w:p w14:paraId="4EB51603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5B985F73" w14:textId="04B8DAE1" w:rsidR="007E0B43" w:rsidRDefault="2166125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 objavljuje zvanično obaveštenje za događaj</w:t>
      </w:r>
      <w:r w:rsidR="63014902" w:rsidRPr="2F4D42CB">
        <w:rPr>
          <w:lang w:val="sr-Latn-CS"/>
        </w:rPr>
        <w:t>.</w:t>
      </w:r>
    </w:p>
    <w:p w14:paraId="60A81C3A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4D679FF3" w14:textId="5E91484C" w:rsidR="007E0B43" w:rsidRDefault="05CA3960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</w:t>
      </w:r>
      <w:r w:rsidR="090B31FF" w:rsidRPr="2F4D42CB">
        <w:rPr>
          <w:lang w:val="sr-Latn-CS"/>
        </w:rPr>
        <w:t>.</w:t>
      </w:r>
    </w:p>
    <w:p w14:paraId="07A9B9C6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639A3438" w14:textId="795D9639" w:rsidR="007E0B43" w:rsidRDefault="147BBAF3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7BDC2B3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6CF94A98" w14:textId="38720300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Član organizacionog tima iz navigacije bira događaj.</w:t>
      </w:r>
    </w:p>
    <w:p w14:paraId="30D1D034" w14:textId="0E479347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Otvara se stranica događaja sa listom zvaničnih obaveštenja.</w:t>
      </w:r>
    </w:p>
    <w:p w14:paraId="7190ECAC" w14:textId="4EEE9F6C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Član organizacionog tima klikće na dugme “Novo obaveštenje”.</w:t>
      </w:r>
    </w:p>
    <w:p w14:paraId="07F51034" w14:textId="5991AFA1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Otvara se forma za dodavanje novog obaveštenja.</w:t>
      </w:r>
    </w:p>
    <w:p w14:paraId="56046C2C" w14:textId="574D8585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Član organizacionog tima popunjava formu.</w:t>
      </w:r>
    </w:p>
    <w:p w14:paraId="449260CD" w14:textId="1616A66F" w:rsidR="00080F92" w:rsidRDefault="0E1DD701">
      <w:pPr>
        <w:pStyle w:val="BodyText"/>
        <w:numPr>
          <w:ilvl w:val="0"/>
          <w:numId w:val="45"/>
        </w:numPr>
        <w:rPr>
          <w:lang w:val="sr-Latn-CS"/>
        </w:rPr>
      </w:pPr>
      <w:r w:rsidRPr="2F4D42CB">
        <w:rPr>
          <w:lang w:val="sr-Latn-CS"/>
        </w:rPr>
        <w:t>Član organizacionog tima klikće da dugme “Dodaj”.</w:t>
      </w:r>
    </w:p>
    <w:p w14:paraId="5C30B291" w14:textId="667F687C" w:rsidR="007E0B43" w:rsidRPr="007E0B43" w:rsidRDefault="7ECB0AF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66A881B4" w14:textId="0719D448" w:rsidR="4163FD99" w:rsidRDefault="4163FD9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organizacionog tima se obaveštava porukom „Polje X je prazno.“</w:t>
      </w:r>
    </w:p>
    <w:p w14:paraId="782790D7" w14:textId="77777777" w:rsidR="007E0B43" w:rsidRPr="007E0B43" w:rsidRDefault="2A099ABE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748A3AC2" w14:textId="57B3492D" w:rsidR="3F32F2B0" w:rsidRDefault="3F32F2B0" w:rsidP="2F4D42CB">
      <w:pPr>
        <w:pStyle w:val="BodyText"/>
        <w:rPr>
          <w:lang w:val="sr-Latn-CS"/>
        </w:rPr>
      </w:pPr>
      <w:r w:rsidRPr="2F4D42CB">
        <w:rPr>
          <w:lang w:val="sr-Latn-CS"/>
        </w:rPr>
        <w:t>Zvanično o</w:t>
      </w:r>
      <w:r w:rsidR="689DF67E" w:rsidRPr="2F4D42CB">
        <w:rPr>
          <w:lang w:val="sr-Latn-CS"/>
        </w:rPr>
        <w:t xml:space="preserve">baveštenje je dodato na stranu </w:t>
      </w:r>
      <w:r w:rsidR="66DA4BB2" w:rsidRPr="2F4D42CB">
        <w:rPr>
          <w:lang w:val="sr-Latn-CS"/>
        </w:rPr>
        <w:t>događaja</w:t>
      </w:r>
      <w:r w:rsidR="4B3F0304" w:rsidRPr="2F4D42CB">
        <w:rPr>
          <w:lang w:val="sr-Latn-CS"/>
        </w:rPr>
        <w:t>.</w:t>
      </w:r>
    </w:p>
    <w:p w14:paraId="69E3957B" w14:textId="01665733" w:rsidR="575B8458" w:rsidRDefault="575B8458" w:rsidP="2F4D42CB">
      <w:pPr>
        <w:pStyle w:val="Heading2"/>
        <w:rPr>
          <w:lang w:val="sr-Latn-CS"/>
        </w:rPr>
      </w:pPr>
      <w:bookmarkStart w:id="32" w:name="_Toc131687873"/>
      <w:r w:rsidRPr="2F4D42CB">
        <w:rPr>
          <w:lang w:val="sr-Latn-CS"/>
        </w:rPr>
        <w:t>Objavljivanje internih obaveštenja za organizacioni tim</w:t>
      </w:r>
      <w:bookmarkEnd w:id="32"/>
    </w:p>
    <w:p w14:paraId="041645E7" w14:textId="77777777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1FDB1B9A" w14:textId="76AEFE56" w:rsidR="575B8458" w:rsidRDefault="575B845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 objavljuje interno obaveštenje za svoj organizacioni tim.</w:t>
      </w:r>
    </w:p>
    <w:p w14:paraId="364E7F1E" w14:textId="77777777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Akteri:</w:t>
      </w:r>
    </w:p>
    <w:p w14:paraId="25595F9C" w14:textId="5E91484C" w:rsidR="575B8458" w:rsidRDefault="575B845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tima.</w:t>
      </w:r>
    </w:p>
    <w:p w14:paraId="48187E43" w14:textId="77777777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781A470E" w14:textId="795D9639" w:rsidR="575B8458" w:rsidRDefault="575B8458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123AE874" w14:textId="77777777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45C99F94" w14:textId="38720300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Član organizacionog tima iz navigacije bira događaj.</w:t>
      </w:r>
    </w:p>
    <w:p w14:paraId="0C417B80" w14:textId="0E479347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Otvara se stranica događaja sa listom zvaničnih obaveštenja.</w:t>
      </w:r>
    </w:p>
    <w:p w14:paraId="5B473614" w14:textId="7D9BC544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Član organizacije klikće na dugme “Interna obaveštenja”.</w:t>
      </w:r>
    </w:p>
    <w:p w14:paraId="5E550574" w14:textId="3E2AEFF2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Otvara se stranica sa internim obaveštenjima za organizacioni tim događaja.</w:t>
      </w:r>
    </w:p>
    <w:p w14:paraId="394769A9" w14:textId="4EEE9F6C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Član organizacionog tima klikće na dugme “Novo obaveštenje”.</w:t>
      </w:r>
    </w:p>
    <w:p w14:paraId="630E3643" w14:textId="5991AFA1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Otvara se forma za dodavanje novog obaveštenja.</w:t>
      </w:r>
    </w:p>
    <w:p w14:paraId="2EF3D03D" w14:textId="574D8585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Član organizacionog tima popunjava formu.</w:t>
      </w:r>
    </w:p>
    <w:p w14:paraId="252345C8" w14:textId="1616A66F" w:rsidR="575B8458" w:rsidRDefault="575B8458">
      <w:pPr>
        <w:pStyle w:val="BodyText"/>
        <w:numPr>
          <w:ilvl w:val="0"/>
          <w:numId w:val="16"/>
        </w:numPr>
        <w:rPr>
          <w:lang w:val="sr-Latn-CS"/>
        </w:rPr>
      </w:pPr>
      <w:r w:rsidRPr="2F4D42CB">
        <w:rPr>
          <w:lang w:val="sr-Latn-CS"/>
        </w:rPr>
        <w:t>Član organizacionog tima klikće da dugme “Dodaj”.</w:t>
      </w:r>
    </w:p>
    <w:p w14:paraId="7C1BF6B0" w14:textId="667F687C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4C96BEA3" w14:textId="0719D448" w:rsidR="575B8458" w:rsidRDefault="575B845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organizacionog tima se obaveštava porukom „Polje X je prazno.“</w:t>
      </w:r>
    </w:p>
    <w:p w14:paraId="49C7A119" w14:textId="77777777" w:rsidR="575B8458" w:rsidRDefault="575B845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17FC565B" w14:textId="1B8D193A" w:rsidR="575B8458" w:rsidRDefault="575B8458" w:rsidP="2F4D42CB">
      <w:pPr>
        <w:pStyle w:val="BodyText"/>
        <w:rPr>
          <w:lang w:val="sr-Latn-CS"/>
        </w:rPr>
      </w:pPr>
      <w:r w:rsidRPr="2F4D42CB">
        <w:rPr>
          <w:lang w:val="sr-Latn-CS"/>
        </w:rPr>
        <w:t>Interno obaveštenja za organizacioni tim događaja je dodato na stranu događaja.</w:t>
      </w:r>
    </w:p>
    <w:p w14:paraId="52DE4E7D" w14:textId="6B1BD40A" w:rsidR="575B8458" w:rsidRDefault="575B8458" w:rsidP="2F4D42CB">
      <w:pPr>
        <w:pStyle w:val="Heading2"/>
        <w:rPr>
          <w:lang w:val="sr-Latn-CS"/>
        </w:rPr>
      </w:pPr>
      <w:bookmarkStart w:id="33" w:name="_Toc131687874"/>
      <w:r w:rsidRPr="2F4D42CB">
        <w:rPr>
          <w:lang w:val="sr-Latn-CS"/>
        </w:rPr>
        <w:t>Brisanje sastanaka vezanih za događaj</w:t>
      </w:r>
      <w:bookmarkEnd w:id="33"/>
    </w:p>
    <w:p w14:paraId="35325F17" w14:textId="77777777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26F4735B" w14:textId="2EF56791" w:rsidR="147400D4" w:rsidRDefault="147400D4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 otkazuje sastanak vezan za događaj za koji je u organizacionom timu.</w:t>
      </w:r>
    </w:p>
    <w:p w14:paraId="220E0100" w14:textId="77777777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0FF7079A" w14:textId="5E91484C" w:rsidR="147400D4" w:rsidRDefault="147400D4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tima.</w:t>
      </w:r>
    </w:p>
    <w:p w14:paraId="72A880FD" w14:textId="77777777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4B2933DB" w14:textId="795D9639" w:rsidR="147400D4" w:rsidRDefault="147400D4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543B0646" w14:textId="111A380A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4FAC8E07" w14:textId="63036822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Član organizacionog tima iz navigacije bira opciju za sastanke.</w:t>
      </w:r>
    </w:p>
    <w:p w14:paraId="09C3FE3B" w14:textId="18378CF4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Otvara se stranica sa listom predstojećnih sastanaka.</w:t>
      </w:r>
    </w:p>
    <w:p w14:paraId="4C85F100" w14:textId="47562C60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Član organizacionog tima u listi pronalazi sastanak vezan za događaj koji želi da otkaže.</w:t>
      </w:r>
    </w:p>
    <w:p w14:paraId="6D9A840B" w14:textId="1D5D3743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Član organizacionog tima klikće na sastanak.</w:t>
      </w:r>
    </w:p>
    <w:p w14:paraId="4FD03E3E" w14:textId="53EC08DF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Otvara se stranica sa informacijama o izabranom sastanku.</w:t>
      </w:r>
    </w:p>
    <w:p w14:paraId="16402781" w14:textId="23851CC1" w:rsidR="28114506" w:rsidRDefault="28114506" w:rsidP="2F4D42CB">
      <w:pPr>
        <w:pStyle w:val="BodyText"/>
        <w:keepNext/>
        <w:numPr>
          <w:ilvl w:val="0"/>
          <w:numId w:val="15"/>
        </w:numPr>
        <w:rPr>
          <w:lang w:val="sr-Latn-CS"/>
        </w:rPr>
      </w:pPr>
      <w:r w:rsidRPr="2F4D42CB">
        <w:rPr>
          <w:lang w:val="sr-Latn-CS"/>
        </w:rPr>
        <w:t>Član organizacionog tima bira opciju za brisanje.</w:t>
      </w:r>
    </w:p>
    <w:p w14:paraId="29856279" w14:textId="667F687C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60D6AFA" w14:textId="7B62999D" w:rsidR="59FDF314" w:rsidRDefault="59FDF314" w:rsidP="2F4D42CB">
      <w:pPr>
        <w:pStyle w:val="BodyText"/>
      </w:pPr>
      <w:r w:rsidRPr="2F4D42CB">
        <w:rPr>
          <w:color w:val="000000" w:themeColor="text1"/>
          <w:lang w:val="sr-Latn-CS"/>
        </w:rPr>
        <w:t>Nema.</w:t>
      </w:r>
    </w:p>
    <w:p w14:paraId="69283D73" w14:textId="77777777" w:rsidR="147400D4" w:rsidRDefault="147400D4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1409AD4C" w14:textId="5F97D40B" w:rsidR="147400D4" w:rsidRDefault="147400D4" w:rsidP="2F4D42CB">
      <w:pPr>
        <w:pStyle w:val="BodyText"/>
        <w:rPr>
          <w:lang w:val="sr-Latn-CS"/>
        </w:rPr>
      </w:pPr>
      <w:r w:rsidRPr="2F4D42CB">
        <w:rPr>
          <w:lang w:val="sr-Latn-CS"/>
        </w:rPr>
        <w:t>I</w:t>
      </w:r>
      <w:r w:rsidR="3FF398AB" w:rsidRPr="2F4D42CB">
        <w:rPr>
          <w:lang w:val="sr-Latn-CS"/>
        </w:rPr>
        <w:t>zabrani sastanak je izbrisan</w:t>
      </w:r>
      <w:r w:rsidRPr="2F4D42CB">
        <w:rPr>
          <w:lang w:val="sr-Latn-CS"/>
        </w:rPr>
        <w:t>.</w:t>
      </w:r>
    </w:p>
    <w:p w14:paraId="432EE779" w14:textId="16485789" w:rsidR="3EC7DC32" w:rsidRDefault="3EC7DC32" w:rsidP="2F4D42CB">
      <w:pPr>
        <w:pStyle w:val="Heading2"/>
        <w:rPr>
          <w:lang w:val="sr-Latn-CS"/>
        </w:rPr>
      </w:pPr>
      <w:bookmarkStart w:id="34" w:name="_Toc131687875"/>
      <w:r w:rsidRPr="2F4D42CB">
        <w:rPr>
          <w:lang w:val="sr-Latn-CS"/>
        </w:rPr>
        <w:lastRenderedPageBreak/>
        <w:t>Pregled zadatih zaduženja</w:t>
      </w:r>
      <w:bookmarkEnd w:id="34"/>
    </w:p>
    <w:p w14:paraId="469364DA" w14:textId="66A51114" w:rsidR="3EC7DC32" w:rsidRDefault="3EC7DC32" w:rsidP="2F4D42CB">
      <w:pPr>
        <w:pStyle w:val="BodyText"/>
        <w:ind w:left="0" w:firstLine="720"/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530F830B" w14:textId="54B0D7A5" w:rsidR="3EC7DC32" w:rsidRDefault="3EC7DC32" w:rsidP="2F4D42CB">
      <w:pPr>
        <w:pStyle w:val="BodyText"/>
        <w:ind w:left="0" w:firstLine="720"/>
        <w:rPr>
          <w:b/>
          <w:bCs/>
          <w:lang w:val="sr-Latn-CS"/>
        </w:rPr>
      </w:pPr>
      <w:r w:rsidRPr="2F4D42CB">
        <w:rPr>
          <w:lang w:val="sr-Latn-CS"/>
        </w:rPr>
        <w:t>Prikaz liste zaduženja zadatih od strane člana organizacionog tima.</w:t>
      </w:r>
    </w:p>
    <w:p w14:paraId="22E0F2F3" w14:textId="0B79C6D9" w:rsidR="3EC7DC32" w:rsidRDefault="3EC7DC32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287FF407" w14:textId="15150E95" w:rsidR="3EC7DC32" w:rsidRDefault="3EC7DC32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tima.</w:t>
      </w:r>
    </w:p>
    <w:p w14:paraId="64AF0BF7" w14:textId="28F57A22" w:rsidR="3EC7DC32" w:rsidRDefault="3EC7DC32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55F8931" w14:textId="38E19992" w:rsidR="3EC7DC32" w:rsidRDefault="3EC7DC3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1B9D30B0" w14:textId="77777777" w:rsidR="3EC7DC32" w:rsidRDefault="3EC7DC32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39A0FB63" w14:textId="1230001E" w:rsidR="3EC7DC32" w:rsidRDefault="3EC7DC32" w:rsidP="2F4D42CB">
      <w:pPr>
        <w:pStyle w:val="BodyText"/>
        <w:numPr>
          <w:ilvl w:val="0"/>
          <w:numId w:val="14"/>
        </w:numPr>
        <w:rPr>
          <w:lang w:val="sr-Latn-CS"/>
        </w:rPr>
      </w:pPr>
      <w:r w:rsidRPr="2F4D42CB">
        <w:rPr>
          <w:lang w:val="sr-Latn-CS"/>
        </w:rPr>
        <w:t>Član organizacionog tima klikće na dugme za zaduženja.</w:t>
      </w:r>
    </w:p>
    <w:p w14:paraId="7EEB66D3" w14:textId="610A7516" w:rsidR="3EC7DC32" w:rsidRDefault="3EC7DC32" w:rsidP="2F4D42CB">
      <w:pPr>
        <w:pStyle w:val="BodyText"/>
        <w:numPr>
          <w:ilvl w:val="0"/>
          <w:numId w:val="14"/>
        </w:numPr>
        <w:rPr>
          <w:lang w:val="sr-Latn-CS"/>
        </w:rPr>
      </w:pPr>
      <w:r w:rsidRPr="2F4D42CB">
        <w:rPr>
          <w:lang w:val="sr-Latn-CS"/>
        </w:rPr>
        <w:t>Otvaraju se opcije “Moja zaduženja” i “Zadata zaduženja”.</w:t>
      </w:r>
    </w:p>
    <w:p w14:paraId="7694FDEF" w14:textId="6D4EED3B" w:rsidR="3EC7DC32" w:rsidRDefault="3EC7DC32" w:rsidP="2F4D42CB">
      <w:pPr>
        <w:pStyle w:val="BodyText"/>
        <w:numPr>
          <w:ilvl w:val="0"/>
          <w:numId w:val="14"/>
        </w:numPr>
        <w:rPr>
          <w:lang w:val="sr-Latn-CS"/>
        </w:rPr>
      </w:pPr>
      <w:r w:rsidRPr="2F4D42CB">
        <w:rPr>
          <w:lang w:val="sr-Latn-CS"/>
        </w:rPr>
        <w:t>Član organizacionog tima klikće na opciju “Zadata zaduženja”.</w:t>
      </w:r>
    </w:p>
    <w:p w14:paraId="275DEE99" w14:textId="603F1D9F" w:rsidR="3EC7DC32" w:rsidRDefault="3EC7DC32" w:rsidP="2F4D42CB">
      <w:pPr>
        <w:pStyle w:val="BodyText"/>
        <w:numPr>
          <w:ilvl w:val="0"/>
          <w:numId w:val="14"/>
        </w:numPr>
        <w:rPr>
          <w:lang w:val="sr-Latn-CS"/>
        </w:rPr>
      </w:pPr>
      <w:r w:rsidRPr="2F4D42CB">
        <w:rPr>
          <w:lang w:val="sr-Latn-CS"/>
        </w:rPr>
        <w:t>Otvara se stranica sa listom zaduženja zadatih od strane člana organizacionog tima.</w:t>
      </w:r>
    </w:p>
    <w:p w14:paraId="7CDA3BCF" w14:textId="5BE6F016" w:rsidR="3EC7DC32" w:rsidRDefault="3EC7DC32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94DBEA3" w14:textId="0F69ACED" w:rsidR="3EC7DC32" w:rsidRDefault="3EC7DC3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1D8952CB" w14:textId="499F4349" w:rsidR="3EC7DC32" w:rsidRDefault="3EC7DC32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5FCADB3A" w14:textId="7DE19490" w:rsidR="3EC7DC32" w:rsidRDefault="3EC7DC32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Trenutna stranica je stranica sa listom zaduženja zadatih od strane člana organizacionog tima.</w:t>
      </w:r>
    </w:p>
    <w:p w14:paraId="3263A790" w14:textId="3DF72598" w:rsidR="5209B3AA" w:rsidRDefault="5209B3AA" w:rsidP="2F4D42CB">
      <w:pPr>
        <w:pStyle w:val="Heading2"/>
        <w:rPr>
          <w:lang w:val="sr-Latn-CS"/>
        </w:rPr>
      </w:pPr>
      <w:bookmarkStart w:id="35" w:name="_Toc131687876"/>
      <w:r w:rsidRPr="2F4D42CB">
        <w:rPr>
          <w:lang w:val="sr-Latn-CS"/>
        </w:rPr>
        <w:t>Ažuriranje zadatih zaduženja</w:t>
      </w:r>
      <w:bookmarkEnd w:id="35"/>
    </w:p>
    <w:p w14:paraId="2A655000" w14:textId="66A51114" w:rsidR="5209B3AA" w:rsidRDefault="5209B3AA" w:rsidP="2F4D42CB">
      <w:pPr>
        <w:pStyle w:val="BodyText"/>
        <w:ind w:left="0" w:firstLine="720"/>
        <w:rPr>
          <w:b/>
          <w:bCs/>
          <w:sz w:val="22"/>
          <w:szCs w:val="22"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379DE6A3" w14:textId="2703DDE9" w:rsidR="5209B3AA" w:rsidRDefault="5209B3AA" w:rsidP="2F4D42CB">
      <w:pPr>
        <w:pStyle w:val="BodyText"/>
        <w:ind w:left="0" w:firstLine="720"/>
        <w:rPr>
          <w:b/>
          <w:bCs/>
          <w:lang w:val="sr-Latn-CS"/>
        </w:rPr>
      </w:pPr>
      <w:r w:rsidRPr="2F4D42CB">
        <w:rPr>
          <w:lang w:val="sr-Latn-CS"/>
        </w:rPr>
        <w:t>Člana organizacionog tima menja informacije o zaduženju koje je zadao.</w:t>
      </w:r>
    </w:p>
    <w:p w14:paraId="2201F89D" w14:textId="0B79C6D9" w:rsidR="5209B3AA" w:rsidRDefault="5209B3AA" w:rsidP="2F4D42CB">
      <w:pPr>
        <w:pStyle w:val="BodyText"/>
        <w:ind w:left="0" w:firstLine="720"/>
        <w:rPr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BE3D91F" w14:textId="15150E95" w:rsidR="5209B3AA" w:rsidRDefault="5209B3AA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organizacionog tima.</w:t>
      </w:r>
    </w:p>
    <w:p w14:paraId="30B54E0A" w14:textId="28F57A22" w:rsidR="5209B3AA" w:rsidRDefault="5209B3AA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29AA3583" w14:textId="38E19992" w:rsidR="5209B3AA" w:rsidRDefault="5209B3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4880A873" w14:textId="77777777" w:rsidR="5209B3AA" w:rsidRDefault="5209B3AA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4056B13" w14:textId="1230001E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klikće na dugme za zaduženja.</w:t>
      </w:r>
    </w:p>
    <w:p w14:paraId="7FC32E62" w14:textId="610A7516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Otvaraju se opcije “Moja zaduženja” i “Zadata zaduženja”.</w:t>
      </w:r>
    </w:p>
    <w:p w14:paraId="21DF221B" w14:textId="6D4EED3B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klikće na opciju “Zadata zaduženja”.</w:t>
      </w:r>
    </w:p>
    <w:p w14:paraId="2B794AD6" w14:textId="603F1D9F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Otvara se stranica sa listom zaduženja zadatih od strane člana organizacionog tima.</w:t>
      </w:r>
    </w:p>
    <w:p w14:paraId="67D6A5EF" w14:textId="24591410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u listi pronalazi zaduženje koje želi da ažurira.</w:t>
      </w:r>
    </w:p>
    <w:p w14:paraId="2F86347C" w14:textId="4DAE6241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klikće na izabrano zaduženje.</w:t>
      </w:r>
    </w:p>
    <w:p w14:paraId="358D95CA" w14:textId="7E96F2AC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Otvara se detaljniji pregled izabranog zaduženja.</w:t>
      </w:r>
    </w:p>
    <w:p w14:paraId="728A0604" w14:textId="04692820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bira opciju “Izmeni”.</w:t>
      </w:r>
    </w:p>
    <w:p w14:paraId="65DCD11B" w14:textId="0C5FB12A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Otvara se forma za izmenu zaduženja.</w:t>
      </w:r>
    </w:p>
    <w:p w14:paraId="48585462" w14:textId="2DEE11DD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popunjava formu.</w:t>
      </w:r>
    </w:p>
    <w:p w14:paraId="3D1C364E" w14:textId="17910B65" w:rsidR="5209B3AA" w:rsidRDefault="5209B3AA" w:rsidP="2F4D42CB">
      <w:pPr>
        <w:pStyle w:val="BodyText"/>
        <w:numPr>
          <w:ilvl w:val="0"/>
          <w:numId w:val="13"/>
        </w:numPr>
        <w:rPr>
          <w:lang w:val="sr-Latn-CS"/>
        </w:rPr>
      </w:pPr>
      <w:r w:rsidRPr="2F4D42CB">
        <w:rPr>
          <w:lang w:val="sr-Latn-CS"/>
        </w:rPr>
        <w:t>Član organizacionog tima bira opciju “Sačuvaj izmene”.</w:t>
      </w:r>
    </w:p>
    <w:p w14:paraId="2836D5F0" w14:textId="5BE6F016" w:rsidR="5209B3AA" w:rsidRDefault="5209B3AA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lastRenderedPageBreak/>
        <w:t>Izuzeci:</w:t>
      </w:r>
    </w:p>
    <w:p w14:paraId="7EF99046" w14:textId="50D4E1C5" w:rsidR="5209B3AA" w:rsidRDefault="5209B3AA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organizacionog tima se obaveštava porukom „Polje X je prazno.“</w:t>
      </w:r>
    </w:p>
    <w:p w14:paraId="673C68C9" w14:textId="499F4349" w:rsidR="5209B3AA" w:rsidRDefault="5209B3AA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11B397C5" w14:textId="7E5EF377" w:rsidR="5209B3AA" w:rsidRDefault="5209B3AA" w:rsidP="2F4D42CB">
      <w:pPr>
        <w:pStyle w:val="BodyText"/>
        <w:rPr>
          <w:b/>
          <w:bCs/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Podaci o izabranom zaduženju su izmenjeni.</w:t>
      </w:r>
    </w:p>
    <w:p w14:paraId="69A19726" w14:textId="37CF3404" w:rsidR="3E16108B" w:rsidRDefault="3E16108B" w:rsidP="2F4D42CB">
      <w:pPr>
        <w:pStyle w:val="Heading2"/>
        <w:rPr>
          <w:lang w:val="sr-Latn-CS"/>
        </w:rPr>
      </w:pPr>
      <w:bookmarkStart w:id="36" w:name="_Toc131687877"/>
      <w:r w:rsidRPr="2F4D42CB">
        <w:rPr>
          <w:lang w:val="sr-Latn-CS"/>
        </w:rPr>
        <w:t>Zakazivanje sastanaka upravnog odbora</w:t>
      </w:r>
      <w:bookmarkEnd w:id="36"/>
      <w:r w:rsidRPr="2F4D42CB">
        <w:rPr>
          <w:lang w:val="sr-Latn-CS"/>
        </w:rPr>
        <w:t xml:space="preserve"> </w:t>
      </w:r>
    </w:p>
    <w:p w14:paraId="26D3D3E6" w14:textId="77777777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2A5D6469" w14:textId="7A2CCF21" w:rsidR="3D976AE8" w:rsidRDefault="3D976AE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upravnog odbora zakazuje sastanak za upravni odbor.</w:t>
      </w:r>
    </w:p>
    <w:p w14:paraId="2FFADF9B" w14:textId="77777777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1B396B04" w14:textId="7E15E32A" w:rsidR="3D976AE8" w:rsidRDefault="3D976AE8" w:rsidP="2F4D42CB">
      <w:pPr>
        <w:pStyle w:val="BodyText"/>
        <w:rPr>
          <w:lang w:val="sr-Latn-CS"/>
        </w:rPr>
      </w:pPr>
      <w:r w:rsidRPr="2F4D42CB">
        <w:rPr>
          <w:lang w:val="sr-Latn-CS"/>
        </w:rPr>
        <w:t>Član upravnog odbora.</w:t>
      </w:r>
    </w:p>
    <w:p w14:paraId="58519D0E" w14:textId="77777777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1FC88E3A" w14:textId="6A0947F3" w:rsidR="3D976AE8" w:rsidRDefault="3D976AE8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EA1A004" w14:textId="5ABC5FDC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 xml:space="preserve">Osnovni tok: </w:t>
      </w:r>
    </w:p>
    <w:p w14:paraId="21C3BBC3" w14:textId="1F863F82" w:rsidR="3D976AE8" w:rsidRDefault="3D976AE8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>Član upravnog odbora iz navigacije otvara stranicu za kalendar.</w:t>
      </w:r>
    </w:p>
    <w:p w14:paraId="17E47E62" w14:textId="6A6BDB0A" w:rsidR="3D976AE8" w:rsidRDefault="3D976AE8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>Član upravnog odbora na kalendaru selektuje dan.</w:t>
      </w:r>
    </w:p>
    <w:p w14:paraId="29A4ECAC" w14:textId="2BCAE0E1" w:rsidR="3D976AE8" w:rsidRDefault="3D976AE8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>Član</w:t>
      </w:r>
      <w:r w:rsidR="2E041963" w:rsidRPr="2F4D42CB">
        <w:rPr>
          <w:lang w:val="sr-Latn-CS"/>
        </w:rPr>
        <w:t xml:space="preserve"> upravnog odbora</w:t>
      </w:r>
      <w:r w:rsidRPr="2F4D42CB">
        <w:rPr>
          <w:lang w:val="sr-Latn-CS"/>
        </w:rPr>
        <w:t xml:space="preserve"> klikće na dugme “Dodaj sastanak”.</w:t>
      </w:r>
    </w:p>
    <w:p w14:paraId="51AF654E" w14:textId="01264A3D" w:rsidR="3D976AE8" w:rsidRDefault="3D976AE8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>Otvara se forma za dodavanje sastanka.</w:t>
      </w:r>
    </w:p>
    <w:p w14:paraId="1C3BC9A7" w14:textId="5CBFDC2C" w:rsidR="337DE9C7" w:rsidRDefault="337DE9C7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 xml:space="preserve">Član </w:t>
      </w:r>
      <w:r w:rsidR="199F86A2" w:rsidRPr="2F4D42CB">
        <w:rPr>
          <w:lang w:val="sr-Latn-CS"/>
        </w:rPr>
        <w:t>upravnog odbora u formi za tim bira upravni odbor.</w:t>
      </w:r>
    </w:p>
    <w:p w14:paraId="7903548D" w14:textId="4377EA4E" w:rsidR="199F86A2" w:rsidRDefault="199F86A2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>Član upravnog odbora popunjava ostatak forme.</w:t>
      </w:r>
    </w:p>
    <w:p w14:paraId="63602496" w14:textId="2A03C8DA" w:rsidR="3D976AE8" w:rsidRDefault="3D976AE8" w:rsidP="2F4D42CB">
      <w:pPr>
        <w:pStyle w:val="BodyText"/>
        <w:numPr>
          <w:ilvl w:val="0"/>
          <w:numId w:val="12"/>
        </w:numPr>
        <w:rPr>
          <w:lang w:val="sr-Latn-CS"/>
        </w:rPr>
      </w:pPr>
      <w:r w:rsidRPr="2F4D42CB">
        <w:rPr>
          <w:lang w:val="sr-Latn-CS"/>
        </w:rPr>
        <w:t xml:space="preserve">Član </w:t>
      </w:r>
      <w:r w:rsidR="51DDD56F" w:rsidRPr="2F4D42CB">
        <w:rPr>
          <w:lang w:val="sr-Latn-CS"/>
        </w:rPr>
        <w:t>upravnog odbora</w:t>
      </w:r>
      <w:r w:rsidRPr="2F4D42CB">
        <w:rPr>
          <w:lang w:val="sr-Latn-CS"/>
        </w:rPr>
        <w:t xml:space="preserve"> klikće da dugme “Dodaj”.</w:t>
      </w:r>
    </w:p>
    <w:p w14:paraId="4A7F1A48" w14:textId="612FA660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555D4B0" w14:textId="756B6077" w:rsidR="3D976AE8" w:rsidRDefault="3D976AE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 xml:space="preserve">] Član </w:t>
      </w:r>
      <w:r w:rsidR="25A04768" w:rsidRPr="2F4D42CB">
        <w:rPr>
          <w:lang w:val="sr-Latn-CS"/>
        </w:rPr>
        <w:t>upravnog odbora</w:t>
      </w:r>
      <w:r w:rsidRPr="2F4D42CB">
        <w:rPr>
          <w:color w:val="000000" w:themeColor="text1"/>
          <w:lang w:val="sr-Latn-CS"/>
        </w:rPr>
        <w:t xml:space="preserve"> se obaveštava porukom „Polje X je prazno.“</w:t>
      </w:r>
    </w:p>
    <w:p w14:paraId="26EC2D12" w14:textId="67F04B2F" w:rsidR="3D976AE8" w:rsidRDefault="3D976AE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Postoji već sastanak u izabranom periodu</w:t>
      </w:r>
      <w:r w:rsidRPr="2F4D42CB">
        <w:rPr>
          <w:color w:val="000000" w:themeColor="text1"/>
          <w:lang w:val="sr-Latn-CS"/>
        </w:rPr>
        <w:t xml:space="preserve">] Član </w:t>
      </w:r>
      <w:r w:rsidR="58446BD3" w:rsidRPr="2F4D42CB">
        <w:rPr>
          <w:lang w:val="sr-Latn-CS"/>
        </w:rPr>
        <w:t>upravnog odbora</w:t>
      </w:r>
      <w:r w:rsidRPr="2F4D42CB">
        <w:rPr>
          <w:color w:val="000000" w:themeColor="text1"/>
          <w:lang w:val="sr-Latn-CS"/>
        </w:rPr>
        <w:t xml:space="preserve"> se obaveštava porukom „Termin je zauzet.“</w:t>
      </w:r>
    </w:p>
    <w:p w14:paraId="430010E0" w14:textId="4348EA49" w:rsidR="3D976AE8" w:rsidRDefault="3D976AE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3690878A" w14:textId="78582B8F" w:rsidR="3D976AE8" w:rsidRDefault="3D976AE8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Dodat je sastanak </w:t>
      </w:r>
      <w:r w:rsidR="509C245E" w:rsidRPr="2F4D42CB">
        <w:rPr>
          <w:lang w:val="sr-Latn-CS"/>
        </w:rPr>
        <w:t>upravnog odbora</w:t>
      </w:r>
      <w:r w:rsidRPr="2F4D42CB">
        <w:rPr>
          <w:lang w:val="sr-Latn-CS"/>
        </w:rPr>
        <w:t>.</w:t>
      </w:r>
    </w:p>
    <w:p w14:paraId="7F6E3056" w14:textId="0D63298D" w:rsidR="0348A606" w:rsidRDefault="0348A606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37" w:name="_Toc131687878"/>
      <w:r w:rsidRPr="2F4D42CB">
        <w:rPr>
          <w:rFonts w:eastAsia="Arial"/>
          <w:color w:val="000000" w:themeColor="text1"/>
          <w:lang w:val="sr-Latn-CS"/>
        </w:rPr>
        <w:t>Ažuriranje kalendara</w:t>
      </w:r>
      <w:bookmarkEnd w:id="37"/>
    </w:p>
    <w:p w14:paraId="47C33A1A" w14:textId="3A1344C7" w:rsidR="75761C8A" w:rsidRDefault="75761C8A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487D755C" w14:textId="40CF51DE" w:rsidR="3BDACC72" w:rsidRDefault="3BDACC7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ažurira informacije u kalendaru</w:t>
      </w:r>
      <w:r w:rsidR="75761C8A" w:rsidRPr="2F4D42CB">
        <w:rPr>
          <w:color w:val="000000" w:themeColor="text1"/>
          <w:lang w:val="sr-Latn-CS"/>
        </w:rPr>
        <w:t>.</w:t>
      </w:r>
    </w:p>
    <w:p w14:paraId="0A9765B5" w14:textId="1A90E0E8" w:rsidR="75761C8A" w:rsidRDefault="75761C8A" w:rsidP="2F4D42CB">
      <w:pPr>
        <w:pStyle w:val="BodyText"/>
        <w:keepNext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620ECF17" w14:textId="30D29FEB" w:rsidR="09A60002" w:rsidRDefault="09A60002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75761C8A" w:rsidRPr="2F4D42CB">
        <w:rPr>
          <w:color w:val="000000" w:themeColor="text1"/>
          <w:lang w:val="sr-Latn-CS"/>
        </w:rPr>
        <w:t>.</w:t>
      </w:r>
    </w:p>
    <w:p w14:paraId="474DD657" w14:textId="14C68B99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sz w:val="22"/>
          <w:szCs w:val="22"/>
          <w:lang w:val="sr-Latn-CS"/>
        </w:rPr>
        <w:t>P</w:t>
      </w:r>
      <w:r w:rsidRPr="2F4D42CB">
        <w:rPr>
          <w:b/>
          <w:bCs/>
          <w:color w:val="000000" w:themeColor="text1"/>
          <w:lang w:val="sr-Latn-CS"/>
        </w:rPr>
        <w:t>reduslovi:</w:t>
      </w:r>
    </w:p>
    <w:p w14:paraId="0608C99F" w14:textId="6B4E4F36" w:rsidR="696E96D5" w:rsidRDefault="696E96D5" w:rsidP="2F4D42CB">
      <w:pPr>
        <w:pStyle w:val="BodyText"/>
        <w:rPr>
          <w:color w:val="000000" w:themeColor="text1"/>
          <w:sz w:val="22"/>
          <w:szCs w:val="22"/>
          <w:lang w:val="sr-Latn-CS"/>
        </w:rPr>
      </w:pPr>
      <w:r w:rsidRPr="2F4D42CB">
        <w:rPr>
          <w:color w:val="000000" w:themeColor="text1"/>
          <w:sz w:val="22"/>
          <w:szCs w:val="22"/>
          <w:lang w:val="sr-Latn-CS"/>
        </w:rPr>
        <w:t>Nema.</w:t>
      </w:r>
    </w:p>
    <w:p w14:paraId="0C34B78A" w14:textId="5AD50479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25CB1496" w14:textId="27ACF0EE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t>Član upravnog odbora iz navigacije otvara stranicu za kalendar.</w:t>
      </w:r>
    </w:p>
    <w:p w14:paraId="363822A1" w14:textId="110FE23F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t>Član upravnog odbora na kalendaru selektuje dan.</w:t>
      </w:r>
    </w:p>
    <w:p w14:paraId="0EFFCA39" w14:textId="1E97DA0F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t>Član upravnog odbora bira opciju “Dodaj dešavanje”.</w:t>
      </w:r>
    </w:p>
    <w:p w14:paraId="732B45B5" w14:textId="00D30942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lastRenderedPageBreak/>
        <w:t>Otvara se forma za dodavanje novog dešavanja na izabrani dan.</w:t>
      </w:r>
    </w:p>
    <w:p w14:paraId="68D2296B" w14:textId="741AE837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t>Član upravnog odbora popunjava formu.</w:t>
      </w:r>
    </w:p>
    <w:p w14:paraId="34FC6DBD" w14:textId="21F87EF7" w:rsidR="422D0D4C" w:rsidRDefault="422D0D4C">
      <w:pPr>
        <w:pStyle w:val="BodyText"/>
        <w:numPr>
          <w:ilvl w:val="0"/>
          <w:numId w:val="31"/>
        </w:numPr>
        <w:rPr>
          <w:lang w:val="sr-Latn-CS"/>
        </w:rPr>
      </w:pPr>
      <w:r w:rsidRPr="2F4D42CB">
        <w:rPr>
          <w:lang w:val="sr-Latn-CS"/>
        </w:rPr>
        <w:t>Član upravnog odbora klikće na dugme “Dodaj”.</w:t>
      </w:r>
    </w:p>
    <w:p w14:paraId="161A2AA7" w14:textId="78666E32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7AB3D3A2" w14:textId="05983164" w:rsidR="14331B68" w:rsidRDefault="14331B6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 xml:space="preserve">] Član </w:t>
      </w:r>
      <w:r w:rsidRPr="2F4D42CB">
        <w:rPr>
          <w:lang w:val="sr-Latn-CS"/>
        </w:rPr>
        <w:t>upravnog odbora</w:t>
      </w:r>
      <w:r w:rsidRPr="2F4D42CB">
        <w:rPr>
          <w:color w:val="000000" w:themeColor="text1"/>
          <w:lang w:val="sr-Latn-CS"/>
        </w:rPr>
        <w:t xml:space="preserve"> se obaveštava porukom „Polje X je prazno.“</w:t>
      </w:r>
    </w:p>
    <w:p w14:paraId="16DC6277" w14:textId="7C631C63" w:rsidR="75761C8A" w:rsidRDefault="75761C8A" w:rsidP="2F4D42CB">
      <w:pPr>
        <w:pStyle w:val="BodyText"/>
        <w:keepNext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4B52F706" w14:textId="4C7F413C" w:rsidR="5C6DDB90" w:rsidRDefault="5C6DDB9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Podaci u kalendaru su ažurirani</w:t>
      </w:r>
      <w:r w:rsidR="75761C8A" w:rsidRPr="2F4D42CB">
        <w:rPr>
          <w:color w:val="000000" w:themeColor="text1"/>
          <w:lang w:val="sr-Latn-CS"/>
        </w:rPr>
        <w:t>.</w:t>
      </w:r>
    </w:p>
    <w:p w14:paraId="5BF4B7E2" w14:textId="72BB2AAE" w:rsidR="36117410" w:rsidRDefault="36117410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38" w:name="_Toc131687879"/>
      <w:r w:rsidRPr="2F4D42CB">
        <w:rPr>
          <w:rFonts w:eastAsia="Arial"/>
          <w:color w:val="000000" w:themeColor="text1"/>
          <w:lang w:val="sr-Latn-CS"/>
        </w:rPr>
        <w:t>Pregled zahteva za organizacioni tim</w:t>
      </w:r>
      <w:bookmarkEnd w:id="38"/>
    </w:p>
    <w:p w14:paraId="6C9C60E9" w14:textId="40C1CF91" w:rsidR="75761C8A" w:rsidRDefault="75761C8A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17290EC6" w14:textId="27066C3B" w:rsidR="30FAC1D3" w:rsidRDefault="30FAC1D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244501F3" w:rsidRPr="2F4D42CB">
        <w:rPr>
          <w:color w:val="000000" w:themeColor="text1"/>
          <w:lang w:val="sr-Latn-CS"/>
        </w:rPr>
        <w:t xml:space="preserve"> </w:t>
      </w:r>
      <w:r w:rsidR="1C5DDBB0" w:rsidRPr="2F4D42CB">
        <w:rPr>
          <w:color w:val="000000" w:themeColor="text1"/>
          <w:lang w:val="sr-Latn-CS"/>
        </w:rPr>
        <w:t>razmatra zahtev za</w:t>
      </w:r>
      <w:r w:rsidR="303B3F1B" w:rsidRPr="2F4D42CB">
        <w:rPr>
          <w:color w:val="000000" w:themeColor="text1"/>
          <w:lang w:val="sr-Latn-CS"/>
        </w:rPr>
        <w:t xml:space="preserve"> ulaz u organizacioni tim događaja.</w:t>
      </w:r>
    </w:p>
    <w:p w14:paraId="78B6E113" w14:textId="12DB8AF7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0562117D" w14:textId="4B6E1C97" w:rsidR="5B439DDE" w:rsidRDefault="5B439DD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75761C8A" w:rsidRPr="2F4D42CB">
        <w:rPr>
          <w:color w:val="000000" w:themeColor="text1"/>
          <w:lang w:val="sr-Latn-CS"/>
        </w:rPr>
        <w:t>.</w:t>
      </w:r>
    </w:p>
    <w:p w14:paraId="6184CB2C" w14:textId="639429FE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3894E31D" w14:textId="29DDE151" w:rsidR="2BC3DCCE" w:rsidRDefault="2BC3DCC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Postoje zahtevi za organizacioni tim.</w:t>
      </w:r>
    </w:p>
    <w:p w14:paraId="3679EAF4" w14:textId="3D4BF92C" w:rsidR="75761C8A" w:rsidRDefault="75761C8A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43A6756F" w14:textId="114ACD64" w:rsidR="0B164F67" w:rsidRDefault="0B164F67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iz navigacije bira događaj</w:t>
      </w:r>
      <w:r w:rsidR="75761C8A" w:rsidRPr="2F4D42CB">
        <w:rPr>
          <w:color w:val="000000" w:themeColor="text1"/>
          <w:lang w:val="sr-Latn-CS"/>
        </w:rPr>
        <w:t>.</w:t>
      </w:r>
    </w:p>
    <w:p w14:paraId="70A8DDEF" w14:textId="319B2114" w:rsidR="7959B928" w:rsidRDefault="7959B92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stranica o događaju</w:t>
      </w:r>
      <w:r w:rsidR="75761C8A" w:rsidRPr="2F4D42CB">
        <w:rPr>
          <w:color w:val="000000" w:themeColor="text1"/>
          <w:lang w:val="sr-Latn-CS"/>
        </w:rPr>
        <w:t>.</w:t>
      </w:r>
    </w:p>
    <w:p w14:paraId="38174539" w14:textId="053C85A1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bira opciju “O događaju”.</w:t>
      </w:r>
    </w:p>
    <w:p w14:paraId="1C3286EB" w14:textId="3FBECD2F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stranica sa informacijama o događaju.</w:t>
      </w:r>
    </w:p>
    <w:p w14:paraId="3087BFB1" w14:textId="65F82A50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klikće na dugme “Prijave za tim”.</w:t>
      </w:r>
    </w:p>
    <w:p w14:paraId="2F1061D3" w14:textId="0A2BABEC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spisak prijava za organizacioni tim događaja.</w:t>
      </w:r>
    </w:p>
    <w:p w14:paraId="322749FC" w14:textId="2D6CE41F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bira jednu od prijava.</w:t>
      </w:r>
    </w:p>
    <w:p w14:paraId="413B81FB" w14:textId="11D6D5DB" w:rsidR="0B18A618" w:rsidRDefault="0B18A618">
      <w:pPr>
        <w:pStyle w:val="BodyText"/>
        <w:numPr>
          <w:ilvl w:val="0"/>
          <w:numId w:val="30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odlučuje da li da odobri prijavu.</w:t>
      </w:r>
    </w:p>
    <w:p w14:paraId="47214833" w14:textId="64322043" w:rsidR="75761C8A" w:rsidRDefault="75761C8A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4B410F11" w14:textId="5E46D920" w:rsidR="75761C8A" w:rsidRDefault="75761C8A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0626E5F1" w:rsidRPr="2F4D42CB">
        <w:rPr>
          <w:color w:val="000000" w:themeColor="text1"/>
          <w:lang w:val="sr-Latn-CS"/>
        </w:rPr>
        <w:t>.</w:t>
      </w:r>
    </w:p>
    <w:p w14:paraId="7F42E436" w14:textId="79AF660F" w:rsidR="75761C8A" w:rsidRDefault="75761C8A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67761F50" w14:textId="6F241122" w:rsidR="703573E8" w:rsidRDefault="703573E8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Zahtev za ulazak u organizacioni tim događaja je odbijen/prihvaćen</w:t>
      </w:r>
      <w:r w:rsidR="75761C8A" w:rsidRPr="2F4D42CB">
        <w:rPr>
          <w:color w:val="000000" w:themeColor="text1"/>
          <w:lang w:val="sr-Latn-CS"/>
        </w:rPr>
        <w:t>.</w:t>
      </w:r>
    </w:p>
    <w:p w14:paraId="1B4032FA" w14:textId="755A045A" w:rsidR="1DB7A757" w:rsidRDefault="1DB7A757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39" w:name="_Toc131687880"/>
      <w:r w:rsidRPr="2F4D42CB">
        <w:rPr>
          <w:rFonts w:eastAsia="Arial"/>
          <w:color w:val="000000" w:themeColor="text1"/>
          <w:lang w:val="sr-Latn-CS"/>
        </w:rPr>
        <w:t>Zadavanje zaduženja za upravni odbor</w:t>
      </w:r>
      <w:bookmarkEnd w:id="39"/>
    </w:p>
    <w:p w14:paraId="349470D8" w14:textId="77777777" w:rsidR="1DB7A757" w:rsidRDefault="1DB7A757" w:rsidP="2F4D42CB">
      <w:pPr>
        <w:pStyle w:val="BodyText"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19B83B30" w14:textId="11CD4D69" w:rsidR="1DB7A757" w:rsidRDefault="1DB7A75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zadaje zaduženje upravnom odboru.</w:t>
      </w:r>
    </w:p>
    <w:p w14:paraId="799520DA" w14:textId="4F930C2F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36454AD4" w14:textId="4F930C2F" w:rsidR="1DB7A757" w:rsidRDefault="1DB7A757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>.</w:t>
      </w:r>
    </w:p>
    <w:p w14:paraId="5CB377BB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65B3C7EE" w14:textId="303A6FE3" w:rsidR="1DB7A757" w:rsidRDefault="1DB7A757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6D3C1305" w14:textId="1C62A8C8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Osnovni tok:</w:t>
      </w:r>
    </w:p>
    <w:p w14:paraId="2E042EAC" w14:textId="625665DE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iz navigacije otvara stranicu za kalendar.</w:t>
      </w:r>
    </w:p>
    <w:p w14:paraId="4BD3BD15" w14:textId="3DD25E24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na kalendaru selektuje dan kada je krajnji rok za zaduženje koje dodaje.</w:t>
      </w:r>
    </w:p>
    <w:p w14:paraId="08F9EAC4" w14:textId="5EDF6149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klikće na dugme “Dodaj zaduženje”.</w:t>
      </w:r>
    </w:p>
    <w:p w14:paraId="1DD195B7" w14:textId="110984F4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lang w:val="sr-Latn-CS"/>
        </w:rPr>
        <w:t>Otvara se forma za dodavanje zaduženja.</w:t>
      </w:r>
    </w:p>
    <w:p w14:paraId="5A2A3E45" w14:textId="137DE1A6" w:rsidR="1DB7A757" w:rsidRDefault="1DB7A757" w:rsidP="2F4D42CB">
      <w:pPr>
        <w:pStyle w:val="BodyText"/>
        <w:numPr>
          <w:ilvl w:val="0"/>
          <w:numId w:val="11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Član upravnog odbora u formi označava da je zaduženje za upravni odbor.</w:t>
      </w:r>
    </w:p>
    <w:p w14:paraId="19AC9D11" w14:textId="1261C7B8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popunjava ostatak forme.</w:t>
      </w:r>
    </w:p>
    <w:p w14:paraId="0678959E" w14:textId="14087E41" w:rsidR="1DB7A757" w:rsidRDefault="1DB7A757" w:rsidP="2F4D42CB">
      <w:pPr>
        <w:pStyle w:val="BodyText"/>
        <w:numPr>
          <w:ilvl w:val="0"/>
          <w:numId w:val="11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klikće da dugme “Dodaj”.</w:t>
      </w:r>
    </w:p>
    <w:p w14:paraId="0692664E" w14:textId="441B4E28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2C164535" w14:textId="59EC3E36" w:rsidR="1DB7A757" w:rsidRDefault="1DB7A75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Član upravnog odbora se obaveštava porukom „Polje X je prazno.“</w:t>
      </w:r>
    </w:p>
    <w:p w14:paraId="49AE6EF7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7D77825B" w14:textId="1CA9044C" w:rsidR="1DB7A757" w:rsidRDefault="1DB7A757" w:rsidP="2F4D42CB">
      <w:pPr>
        <w:pStyle w:val="BodyText"/>
        <w:rPr>
          <w:lang w:val="sr-Latn-CS"/>
        </w:rPr>
      </w:pPr>
      <w:r w:rsidRPr="2F4D42CB">
        <w:rPr>
          <w:lang w:val="sr-Latn-CS"/>
        </w:rPr>
        <w:t>Zaduženje za upravni odbor je dodato.</w:t>
      </w:r>
    </w:p>
    <w:p w14:paraId="06A99307" w14:textId="0B5F8F8C" w:rsidR="1DB7A757" w:rsidRDefault="1DB7A757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0" w:name="_Toc131687881"/>
      <w:r w:rsidRPr="2F4D42CB">
        <w:rPr>
          <w:rFonts w:eastAsia="Arial"/>
          <w:color w:val="000000" w:themeColor="text1"/>
          <w:lang w:val="sr-Latn-CS"/>
        </w:rPr>
        <w:t>Objavljivanje zvaničnih i internih obaveštenja za upravni odbor</w:t>
      </w:r>
      <w:bookmarkEnd w:id="40"/>
    </w:p>
    <w:p w14:paraId="7BCFF5AE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4AFCED28" w14:textId="274D32BD" w:rsidR="1DB7A757" w:rsidRDefault="1DB7A757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 xml:space="preserve"> objavljuje zvanično ili interno obaveštenje upravnog odbora.</w:t>
      </w:r>
    </w:p>
    <w:p w14:paraId="3121B406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2F037908" w14:textId="3606ACD2" w:rsidR="1DB7A757" w:rsidRDefault="1DB7A757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Pr="2F4D42CB">
        <w:rPr>
          <w:lang w:val="sr-Latn-CS"/>
        </w:rPr>
        <w:t>.</w:t>
      </w:r>
    </w:p>
    <w:p w14:paraId="67AD82A6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1E7AEC25" w14:textId="795D9639" w:rsidR="1DB7A757" w:rsidRDefault="1DB7A757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3AAEE234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0322C097" w14:textId="792A4C18" w:rsidR="095A44F4" w:rsidRDefault="095A44F4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1DB7A757" w:rsidRPr="2F4D42CB">
        <w:rPr>
          <w:lang w:val="sr-Latn-CS"/>
        </w:rPr>
        <w:t xml:space="preserve"> iz navigacije bira “General”.</w:t>
      </w:r>
    </w:p>
    <w:p w14:paraId="32CAC78D" w14:textId="1DA94366" w:rsidR="1DB7A757" w:rsidRDefault="1DB7A757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lang w:val="sr-Latn-CS"/>
        </w:rPr>
        <w:t>Otvara se stranica sa listom zvaničnih obaveštenja</w:t>
      </w:r>
      <w:r w:rsidR="07DB79AA" w:rsidRPr="2F4D42CB">
        <w:rPr>
          <w:lang w:val="sr-Latn-CS"/>
        </w:rPr>
        <w:t xml:space="preserve"> upravnog odbora</w:t>
      </w:r>
      <w:r w:rsidRPr="2F4D42CB">
        <w:rPr>
          <w:lang w:val="sr-Latn-CS"/>
        </w:rPr>
        <w:t>.</w:t>
      </w:r>
    </w:p>
    <w:p w14:paraId="62AD023E" w14:textId="379154FB" w:rsidR="276E52F2" w:rsidRDefault="276E52F2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1DB7A757" w:rsidRPr="2F4D42CB">
        <w:rPr>
          <w:lang w:val="sr-Latn-CS"/>
        </w:rPr>
        <w:t xml:space="preserve"> klikće na dugme “Novo obaveštenje”.</w:t>
      </w:r>
    </w:p>
    <w:p w14:paraId="076EB050" w14:textId="5991AFA1" w:rsidR="1DB7A757" w:rsidRDefault="1DB7A757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lang w:val="sr-Latn-CS"/>
        </w:rPr>
        <w:t>Otvara se forma za dodavanje novog obaveštenja.</w:t>
      </w:r>
    </w:p>
    <w:p w14:paraId="67D730FB" w14:textId="5CFFF0BB" w:rsidR="354F991B" w:rsidRDefault="354F991B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1DB7A757" w:rsidRPr="2F4D42CB">
        <w:rPr>
          <w:lang w:val="sr-Latn-CS"/>
        </w:rPr>
        <w:t xml:space="preserve"> popunjava formu.</w:t>
      </w:r>
    </w:p>
    <w:p w14:paraId="0AE43C27" w14:textId="1753D596" w:rsidR="0C4FC6E6" w:rsidRDefault="0C4FC6E6" w:rsidP="2F4D42CB">
      <w:pPr>
        <w:pStyle w:val="BodyText"/>
        <w:numPr>
          <w:ilvl w:val="0"/>
          <w:numId w:val="10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Član upravnog odbora</w:t>
      </w:r>
      <w:r w:rsidR="1DB7A757" w:rsidRPr="2F4D42CB">
        <w:rPr>
          <w:lang w:val="sr-Latn-CS"/>
        </w:rPr>
        <w:t xml:space="preserve"> klikće da dugme “Dodaj”.</w:t>
      </w:r>
    </w:p>
    <w:p w14:paraId="299846D5" w14:textId="667F687C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7D633448" w14:textId="6A7F89EE" w:rsidR="1DB7A757" w:rsidRDefault="1DB7A75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</w:t>
      </w:r>
      <w:r w:rsidR="696CD4EB" w:rsidRPr="2F4D42CB">
        <w:rPr>
          <w:color w:val="000000" w:themeColor="text1"/>
          <w:lang w:val="sr-Latn-CS"/>
        </w:rPr>
        <w:t xml:space="preserve"> Član upravnog odbora</w:t>
      </w:r>
      <w:r w:rsidRPr="2F4D42CB">
        <w:rPr>
          <w:color w:val="000000" w:themeColor="text1"/>
          <w:lang w:val="sr-Latn-CS"/>
        </w:rPr>
        <w:t xml:space="preserve"> se obaveštava porukom „Polje X je prazno.“</w:t>
      </w:r>
    </w:p>
    <w:p w14:paraId="2D3C449F" w14:textId="77777777" w:rsidR="1DB7A757" w:rsidRDefault="1DB7A757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22703E77" w14:textId="43AF9DFE" w:rsidR="03E6A95C" w:rsidRDefault="03E6A95C" w:rsidP="2F4D42CB">
      <w:pPr>
        <w:pStyle w:val="BodyText"/>
        <w:rPr>
          <w:lang w:val="sr-Latn-CS"/>
        </w:rPr>
      </w:pPr>
      <w:r w:rsidRPr="2F4D42CB">
        <w:rPr>
          <w:lang w:val="sr-Latn-CS"/>
        </w:rPr>
        <w:t>O</w:t>
      </w:r>
      <w:r w:rsidR="1DB7A757" w:rsidRPr="2F4D42CB">
        <w:rPr>
          <w:lang w:val="sr-Latn-CS"/>
        </w:rPr>
        <w:t>baveštenje</w:t>
      </w:r>
      <w:r w:rsidR="678C9A46" w:rsidRPr="2F4D42CB">
        <w:rPr>
          <w:lang w:val="sr-Latn-CS"/>
        </w:rPr>
        <w:t xml:space="preserve"> upravnog odbora</w:t>
      </w:r>
      <w:r w:rsidR="1DB7A757" w:rsidRPr="2F4D42CB">
        <w:rPr>
          <w:lang w:val="sr-Latn-CS"/>
        </w:rPr>
        <w:t xml:space="preserve"> je dodato.</w:t>
      </w:r>
    </w:p>
    <w:p w14:paraId="5CF4F778" w14:textId="1419F6B7" w:rsidR="7A4986EB" w:rsidRDefault="7A4986EB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1" w:name="_Toc131687882"/>
      <w:r w:rsidRPr="2F4D42CB">
        <w:rPr>
          <w:rFonts w:eastAsia="Arial"/>
          <w:color w:val="000000" w:themeColor="text1"/>
          <w:lang w:val="sr-Latn-CS"/>
        </w:rPr>
        <w:t>Dodavanje sastanaka za svoj tim</w:t>
      </w:r>
      <w:bookmarkEnd w:id="41"/>
    </w:p>
    <w:p w14:paraId="09CA13CD" w14:textId="3AA410EA" w:rsidR="1169E330" w:rsidRDefault="1169E330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25150740" w14:textId="13AB53BF" w:rsidR="0C8B80B0" w:rsidRDefault="0C8B80B0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zakazuje sastanak za svoj tim.</w:t>
      </w:r>
    </w:p>
    <w:p w14:paraId="45589A12" w14:textId="7B7683C1" w:rsidR="1169E330" w:rsidRDefault="1169E33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1DCE1710" w14:textId="3CA5ED8C" w:rsidR="47EB1D16" w:rsidRDefault="47EB1D16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1169E330" w:rsidRPr="2F4D42CB">
        <w:rPr>
          <w:color w:val="000000" w:themeColor="text1"/>
          <w:lang w:val="sr-Latn-CS"/>
        </w:rPr>
        <w:t>.</w:t>
      </w:r>
    </w:p>
    <w:p w14:paraId="0822F86E" w14:textId="39C64BE2" w:rsidR="1169E330" w:rsidRDefault="1169E33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lastRenderedPageBreak/>
        <w:t>Preduslovi:</w:t>
      </w:r>
    </w:p>
    <w:p w14:paraId="67BCAEAC" w14:textId="5F02357F" w:rsidR="09D03DFC" w:rsidRDefault="09D03DFC" w:rsidP="2F4D42CB">
      <w:pPr>
        <w:pStyle w:val="BodyText"/>
      </w:pPr>
      <w:r w:rsidRPr="2F4D42CB">
        <w:rPr>
          <w:color w:val="000000" w:themeColor="text1"/>
          <w:lang w:val="sr-Latn-CS"/>
        </w:rPr>
        <w:t>Nema.</w:t>
      </w:r>
    </w:p>
    <w:p w14:paraId="5059FA93" w14:textId="5ABC5FDC" w:rsidR="0C867399" w:rsidRDefault="0C86739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 xml:space="preserve">Osnovni tok: </w:t>
      </w:r>
    </w:p>
    <w:p w14:paraId="5467ADAC" w14:textId="69BB0AB0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 iz navigacije otvara stranicu za kalendar.</w:t>
      </w:r>
    </w:p>
    <w:p w14:paraId="3B2F3B60" w14:textId="183C283B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na kalendaru selektuje dan.</w:t>
      </w:r>
    </w:p>
    <w:p w14:paraId="7BAB117B" w14:textId="5679461B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klikće na dugme “Dodaj sastanak”.</w:t>
      </w:r>
    </w:p>
    <w:p w14:paraId="54670F85" w14:textId="01264A3D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lang w:val="sr-Latn-CS"/>
        </w:rPr>
        <w:t>Otvara se forma za dodavanje sastanka.</w:t>
      </w:r>
    </w:p>
    <w:p w14:paraId="1CAE03EB" w14:textId="3AAF4B23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u formi za tim bira svoj tim.</w:t>
      </w:r>
    </w:p>
    <w:p w14:paraId="441A704D" w14:textId="1809DB84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popunjava ostatak forme.</w:t>
      </w:r>
    </w:p>
    <w:p w14:paraId="7C081691" w14:textId="340A0BC4" w:rsidR="0C867399" w:rsidRDefault="0C867399" w:rsidP="2F4D42CB">
      <w:pPr>
        <w:pStyle w:val="BodyText"/>
        <w:numPr>
          <w:ilvl w:val="0"/>
          <w:numId w:val="9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klikće da dugme “Dodaj”.</w:t>
      </w:r>
    </w:p>
    <w:p w14:paraId="50F27678" w14:textId="612FA660" w:rsidR="0C867399" w:rsidRDefault="0C867399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6FEA1282" w14:textId="735DA978" w:rsidR="0C867399" w:rsidRDefault="0C86739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Koordinator se obaveštava porukom „Polje X je prazno.“</w:t>
      </w:r>
    </w:p>
    <w:p w14:paraId="15A134A9" w14:textId="4ED4E277" w:rsidR="0C867399" w:rsidRDefault="0C86739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Postoji već sastanak u izabranom periodu</w:t>
      </w:r>
      <w:r w:rsidRPr="2F4D42CB">
        <w:rPr>
          <w:color w:val="000000" w:themeColor="text1"/>
          <w:lang w:val="sr-Latn-CS"/>
        </w:rPr>
        <w:t>] Koordinator se obaveštava porukom „Termin je zauzet.“</w:t>
      </w:r>
    </w:p>
    <w:p w14:paraId="703DD039" w14:textId="570ACB4D" w:rsidR="1169E330" w:rsidRDefault="1169E33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60316369" w14:textId="33C09D82" w:rsidR="1AE20069" w:rsidRDefault="1AE20069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Dodat je sastanak za tim</w:t>
      </w:r>
      <w:r w:rsidR="1169E330" w:rsidRPr="2F4D42CB">
        <w:rPr>
          <w:color w:val="000000" w:themeColor="text1"/>
          <w:lang w:val="sr-Latn-CS"/>
        </w:rPr>
        <w:t>.</w:t>
      </w:r>
    </w:p>
    <w:p w14:paraId="38F4C89A" w14:textId="6DDBB2CF" w:rsidR="5EA022D3" w:rsidRDefault="5EA022D3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2" w:name="_Toc131687883"/>
      <w:r w:rsidRPr="2F4D42CB">
        <w:rPr>
          <w:rFonts w:eastAsia="Arial"/>
          <w:color w:val="000000" w:themeColor="text1"/>
          <w:lang w:val="sr-Latn-CS"/>
        </w:rPr>
        <w:t>Dodavanje zaduženja za svoj tim</w:t>
      </w:r>
      <w:bookmarkEnd w:id="42"/>
    </w:p>
    <w:p w14:paraId="7DE75680" w14:textId="2D246A0D" w:rsidR="1169E330" w:rsidRDefault="1169E330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6A8C647D" w14:textId="3031D93C" w:rsidR="1885B02E" w:rsidRDefault="1885B02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zadaje zaduženje vezano za njegov tim</w:t>
      </w:r>
      <w:r w:rsidR="1169E330" w:rsidRPr="2F4D42CB">
        <w:rPr>
          <w:color w:val="000000" w:themeColor="text1"/>
          <w:lang w:val="sr-Latn-CS"/>
        </w:rPr>
        <w:t>.</w:t>
      </w:r>
    </w:p>
    <w:p w14:paraId="7EE930FC" w14:textId="5965665D" w:rsidR="1169E330" w:rsidRDefault="1169E330" w:rsidP="2F4D42CB">
      <w:pPr>
        <w:pStyle w:val="BodyText"/>
        <w:keepNext/>
        <w:rPr>
          <w:b/>
          <w:bCs/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4558157E" w14:textId="15F16D6D" w:rsidR="73F5CD80" w:rsidRDefault="73F5CD8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1169E330" w:rsidRPr="2F4D42CB">
        <w:rPr>
          <w:color w:val="000000" w:themeColor="text1"/>
          <w:lang w:val="sr-Latn-CS"/>
        </w:rPr>
        <w:t>.</w:t>
      </w:r>
    </w:p>
    <w:p w14:paraId="1DCF7799" w14:textId="140A7E6F" w:rsidR="1169E330" w:rsidRDefault="1169E330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6154E60B" w14:textId="4B49F0F7" w:rsidR="0369A798" w:rsidRDefault="0369A79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328CEDA1" w14:textId="1C62A8C8" w:rsidR="0369A798" w:rsidRDefault="0369A79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19BAC352" w14:textId="18B62561" w:rsidR="35C59223" w:rsidRDefault="35C59223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</w:t>
      </w:r>
      <w:r w:rsidR="0369A798" w:rsidRPr="2F4D42CB">
        <w:rPr>
          <w:lang w:val="sr-Latn-CS"/>
        </w:rPr>
        <w:t>iz navigacije otvara stranicu za kalendar.</w:t>
      </w:r>
    </w:p>
    <w:p w14:paraId="65853C73" w14:textId="2AC17519" w:rsidR="468C3C20" w:rsidRDefault="468C3C20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</w:t>
      </w:r>
      <w:r w:rsidR="0369A798" w:rsidRPr="2F4D42CB">
        <w:rPr>
          <w:lang w:val="sr-Latn-CS"/>
        </w:rPr>
        <w:t>na kalendaru selektuje dan kada je krajnji rok za zaduženje koje dodaje.</w:t>
      </w:r>
    </w:p>
    <w:p w14:paraId="4AF74219" w14:textId="1FE978DA" w:rsidR="2E22C42D" w:rsidRDefault="2E22C42D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0369A798" w:rsidRPr="2F4D42CB">
        <w:rPr>
          <w:lang w:val="sr-Latn-CS"/>
        </w:rPr>
        <w:t xml:space="preserve"> klikće na dugme “Dodaj zaduženje”.</w:t>
      </w:r>
    </w:p>
    <w:p w14:paraId="622BC013" w14:textId="110984F4" w:rsidR="0369A798" w:rsidRDefault="0369A798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lang w:val="sr-Latn-CS"/>
        </w:rPr>
        <w:t>Otvara se forma za dodavanje zaduženja.</w:t>
      </w:r>
    </w:p>
    <w:p w14:paraId="3D80C2B9" w14:textId="3BBCFD32" w:rsidR="30773521" w:rsidRDefault="30773521" w:rsidP="2F4D42CB">
      <w:pPr>
        <w:pStyle w:val="BodyText"/>
        <w:numPr>
          <w:ilvl w:val="0"/>
          <w:numId w:val="8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0369A798" w:rsidRPr="2F4D42CB">
        <w:rPr>
          <w:color w:val="000000" w:themeColor="text1"/>
          <w:lang w:val="sr-Latn-CS"/>
        </w:rPr>
        <w:t xml:space="preserve"> u formi označava da je zaduženje za </w:t>
      </w:r>
      <w:r w:rsidR="4B00895C" w:rsidRPr="2F4D42CB">
        <w:rPr>
          <w:color w:val="000000" w:themeColor="text1"/>
          <w:lang w:val="sr-Latn-CS"/>
        </w:rPr>
        <w:t>njegov tim</w:t>
      </w:r>
      <w:r w:rsidR="0369A798" w:rsidRPr="2F4D42CB">
        <w:rPr>
          <w:color w:val="000000" w:themeColor="text1"/>
          <w:lang w:val="sr-Latn-CS"/>
        </w:rPr>
        <w:t>.</w:t>
      </w:r>
    </w:p>
    <w:p w14:paraId="2D80060B" w14:textId="1544B596" w:rsidR="302D1999" w:rsidRDefault="302D1999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0369A798" w:rsidRPr="2F4D42CB">
        <w:rPr>
          <w:lang w:val="sr-Latn-CS"/>
        </w:rPr>
        <w:t xml:space="preserve"> popunjava ostatak forme.</w:t>
      </w:r>
    </w:p>
    <w:p w14:paraId="10A6BF7E" w14:textId="6C0EF95D" w:rsidR="5CC93EFF" w:rsidRDefault="5CC93EFF" w:rsidP="2F4D42CB">
      <w:pPr>
        <w:pStyle w:val="BodyText"/>
        <w:numPr>
          <w:ilvl w:val="0"/>
          <w:numId w:val="8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0369A798" w:rsidRPr="2F4D42CB">
        <w:rPr>
          <w:lang w:val="sr-Latn-CS"/>
        </w:rPr>
        <w:t xml:space="preserve"> klikće da dugme “Dodaj”.</w:t>
      </w:r>
    </w:p>
    <w:p w14:paraId="76B9E36B" w14:textId="441B4E28" w:rsidR="0369A798" w:rsidRDefault="0369A79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6AC4FA56" w14:textId="347E27FD" w:rsidR="0369A798" w:rsidRDefault="0369A798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 xml:space="preserve">] </w:t>
      </w:r>
      <w:r w:rsidR="70214626" w:rsidRPr="2F4D42CB">
        <w:rPr>
          <w:color w:val="000000" w:themeColor="text1"/>
          <w:lang w:val="sr-Latn-CS"/>
        </w:rPr>
        <w:t>Koordinator</w:t>
      </w:r>
      <w:r w:rsidRPr="2F4D42CB">
        <w:rPr>
          <w:color w:val="000000" w:themeColor="text1"/>
          <w:lang w:val="sr-Latn-CS"/>
        </w:rPr>
        <w:t xml:space="preserve"> se obaveštava porukom „Polje X je prazno.”</w:t>
      </w:r>
    </w:p>
    <w:p w14:paraId="57EB1DC8" w14:textId="0F931BB8" w:rsidR="1169E330" w:rsidRDefault="1169E330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397C3FAB" w14:textId="4E11846A" w:rsidR="2BB31810" w:rsidRDefault="2BB31810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Zaduženje vezano za tim je dodato</w:t>
      </w:r>
      <w:r w:rsidR="1169E330" w:rsidRPr="2F4D42CB">
        <w:rPr>
          <w:color w:val="000000" w:themeColor="text1"/>
          <w:lang w:val="sr-Latn-CS"/>
        </w:rPr>
        <w:t>.</w:t>
      </w:r>
    </w:p>
    <w:p w14:paraId="4AA27FC5" w14:textId="723F59C8" w:rsidR="259BE2FC" w:rsidRDefault="259BE2FC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3" w:name="_Toc131687884"/>
      <w:r w:rsidRPr="2F4D42CB">
        <w:rPr>
          <w:rFonts w:eastAsia="Arial"/>
          <w:color w:val="000000" w:themeColor="text1"/>
          <w:lang w:val="sr-Latn-CS"/>
        </w:rPr>
        <w:lastRenderedPageBreak/>
        <w:t>Ažuriranje informacija o svom timu</w:t>
      </w:r>
      <w:bookmarkEnd w:id="43"/>
    </w:p>
    <w:p w14:paraId="4C363381" w14:textId="77777777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Kratak opis:</w:t>
      </w:r>
    </w:p>
    <w:p w14:paraId="784D8D74" w14:textId="2FD646B1" w:rsidR="7AD10DB8" w:rsidRDefault="7AD10DB8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 xml:space="preserve"> ažurira informacije o </w:t>
      </w:r>
      <w:r w:rsidR="7B022847" w:rsidRPr="2F4D42CB">
        <w:rPr>
          <w:lang w:val="sr-Latn-CS"/>
        </w:rPr>
        <w:t>svom timu</w:t>
      </w:r>
      <w:r w:rsidR="259BE2FC" w:rsidRPr="2F4D42CB">
        <w:rPr>
          <w:lang w:val="sr-Latn-CS"/>
        </w:rPr>
        <w:t>.</w:t>
      </w:r>
    </w:p>
    <w:p w14:paraId="1F322239" w14:textId="77777777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4300F9E7" w14:textId="0D1F0566" w:rsidR="4E69A340" w:rsidRDefault="4E69A340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>.</w:t>
      </w:r>
    </w:p>
    <w:p w14:paraId="6AB9B755" w14:textId="77777777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3704B3AD" w14:textId="47FA0E01" w:rsidR="259BE2FC" w:rsidRDefault="259BE2FC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5E1B4B47" w14:textId="77777777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3A2EFC0D" w14:textId="0B13F06F" w:rsidR="51F27EBE" w:rsidRDefault="51F27EBE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 xml:space="preserve"> iz navigacije bira </w:t>
      </w:r>
      <w:r w:rsidR="775BDED1" w:rsidRPr="2F4D42CB">
        <w:rPr>
          <w:lang w:val="sr-Latn-CS"/>
        </w:rPr>
        <w:t>“General”</w:t>
      </w:r>
      <w:r w:rsidR="259BE2FC" w:rsidRPr="2F4D42CB">
        <w:rPr>
          <w:lang w:val="sr-Latn-CS"/>
        </w:rPr>
        <w:t>.</w:t>
      </w:r>
    </w:p>
    <w:p w14:paraId="11D2D2BA" w14:textId="200FE1B3" w:rsidR="1261CF1F" w:rsidRDefault="1261CF1F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lang w:val="sr-Latn-CS"/>
        </w:rPr>
        <w:t>Otvara se stranica svih timova u organizaciji.</w:t>
      </w:r>
    </w:p>
    <w:p w14:paraId="650EB9DA" w14:textId="6CE7E390" w:rsidR="1261CF1F" w:rsidRDefault="1261CF1F" w:rsidP="2F4D42CB">
      <w:pPr>
        <w:pStyle w:val="BodyText"/>
        <w:numPr>
          <w:ilvl w:val="0"/>
          <w:numId w:val="7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bira svoj tim.</w:t>
      </w:r>
    </w:p>
    <w:p w14:paraId="53CCDB6F" w14:textId="7D4C795F" w:rsidR="60894F2B" w:rsidRDefault="60894F2B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 xml:space="preserve"> klikće na dugme “O </w:t>
      </w:r>
      <w:r w:rsidR="178EEE32" w:rsidRPr="2F4D42CB">
        <w:rPr>
          <w:lang w:val="sr-Latn-CS"/>
        </w:rPr>
        <w:t>timu</w:t>
      </w:r>
      <w:r w:rsidR="259BE2FC" w:rsidRPr="2F4D42CB">
        <w:rPr>
          <w:lang w:val="sr-Latn-CS"/>
        </w:rPr>
        <w:t>”.</w:t>
      </w:r>
    </w:p>
    <w:p w14:paraId="456500D6" w14:textId="221E58C8" w:rsidR="6BBA73B2" w:rsidRDefault="6BBA73B2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 xml:space="preserve"> bira opciju “Edit”.</w:t>
      </w:r>
    </w:p>
    <w:p w14:paraId="138D006A" w14:textId="753EDDC5" w:rsidR="259BE2FC" w:rsidRDefault="259BE2FC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lang w:val="sr-Latn-CS"/>
        </w:rPr>
        <w:t xml:space="preserve">Omogući se promena teksta sa informacijama o </w:t>
      </w:r>
      <w:r w:rsidR="3BC380CE" w:rsidRPr="2F4D42CB">
        <w:rPr>
          <w:lang w:val="sr-Latn-CS"/>
        </w:rPr>
        <w:t>timu</w:t>
      </w:r>
      <w:r w:rsidRPr="2F4D42CB">
        <w:rPr>
          <w:lang w:val="sr-Latn-CS"/>
        </w:rPr>
        <w:t>.</w:t>
      </w:r>
    </w:p>
    <w:p w14:paraId="4A6E22D3" w14:textId="40FC596B" w:rsidR="3BDE74FF" w:rsidRDefault="3BDE74FF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</w:t>
      </w:r>
      <w:r w:rsidR="259BE2FC" w:rsidRPr="2F4D42CB">
        <w:rPr>
          <w:lang w:val="sr-Latn-CS"/>
        </w:rPr>
        <w:t>tima menja tekst.</w:t>
      </w:r>
    </w:p>
    <w:p w14:paraId="66CF62E2" w14:textId="267ACB21" w:rsidR="0CEBAEC4" w:rsidRDefault="0CEBAEC4" w:rsidP="2F4D42CB">
      <w:pPr>
        <w:pStyle w:val="BodyText"/>
        <w:numPr>
          <w:ilvl w:val="0"/>
          <w:numId w:val="7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="259BE2FC" w:rsidRPr="2F4D42CB">
        <w:rPr>
          <w:lang w:val="sr-Latn-CS"/>
        </w:rPr>
        <w:t xml:space="preserve"> bira opciju “Sačuvaj promene”.</w:t>
      </w:r>
    </w:p>
    <w:p w14:paraId="2BF81CB8" w14:textId="469D1BE3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Izuzeci:</w:t>
      </w:r>
    </w:p>
    <w:p w14:paraId="0D4760FD" w14:textId="0E79CCB6" w:rsidR="259BE2FC" w:rsidRDefault="259BE2F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1D4968DC" w14:textId="77777777" w:rsidR="259BE2FC" w:rsidRDefault="259BE2FC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5811EE17" w14:textId="1AF4702A" w:rsidR="259BE2FC" w:rsidRDefault="259BE2FC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Informacije o </w:t>
      </w:r>
      <w:r w:rsidR="74470A1A" w:rsidRPr="2F4D42CB">
        <w:rPr>
          <w:lang w:val="sr-Latn-CS"/>
        </w:rPr>
        <w:t>timu</w:t>
      </w:r>
      <w:r w:rsidRPr="2F4D42CB">
        <w:rPr>
          <w:lang w:val="sr-Latn-CS"/>
        </w:rPr>
        <w:t xml:space="preserve"> su ažurirane.</w:t>
      </w:r>
    </w:p>
    <w:p w14:paraId="03A91784" w14:textId="63DBF5CA" w:rsidR="1D4F2740" w:rsidRDefault="1D4F2740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4" w:name="_Toc131687885"/>
      <w:r w:rsidRPr="2F4D42CB">
        <w:rPr>
          <w:rFonts w:eastAsia="Arial"/>
          <w:color w:val="000000" w:themeColor="text1"/>
          <w:lang w:val="sr-Latn-CS"/>
        </w:rPr>
        <w:t>Objavljivanje zvaničnih obaveštenja za svoj tim</w:t>
      </w:r>
      <w:bookmarkEnd w:id="44"/>
    </w:p>
    <w:p w14:paraId="1394B4AD" w14:textId="0B7A299E" w:rsidR="1D4F2740" w:rsidRDefault="1D4F2740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objavljuje zvanično obaveštenje za svoj tim.</w:t>
      </w:r>
    </w:p>
    <w:p w14:paraId="3AC6EFE5" w14:textId="77777777" w:rsidR="1D4F2740" w:rsidRDefault="1D4F274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Akteri:</w:t>
      </w:r>
    </w:p>
    <w:p w14:paraId="6A29EB2F" w14:textId="02EC0D0E" w:rsidR="1D4F2740" w:rsidRDefault="1D4F2740" w:rsidP="2F4D42CB">
      <w:pPr>
        <w:pStyle w:val="BodyText"/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>.</w:t>
      </w:r>
    </w:p>
    <w:p w14:paraId="323EEEC8" w14:textId="77777777" w:rsidR="1D4F2740" w:rsidRDefault="1D4F274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Preduslovi:</w:t>
      </w:r>
    </w:p>
    <w:p w14:paraId="081F6FFD" w14:textId="795D9639" w:rsidR="1D4F2740" w:rsidRDefault="1D4F2740" w:rsidP="2F4D42CB">
      <w:pPr>
        <w:pStyle w:val="BodyText"/>
        <w:rPr>
          <w:lang w:val="sr-Latn-CS"/>
        </w:rPr>
      </w:pPr>
      <w:r w:rsidRPr="2F4D42CB">
        <w:rPr>
          <w:lang w:val="sr-Latn-CS"/>
        </w:rPr>
        <w:t>Nema.</w:t>
      </w:r>
    </w:p>
    <w:p w14:paraId="7997088C" w14:textId="77777777" w:rsidR="1D4F2740" w:rsidRDefault="1D4F274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Osnovni tok:</w:t>
      </w:r>
    </w:p>
    <w:p w14:paraId="2B9E7166" w14:textId="373B7BBF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iz navigacije bira “General”.</w:t>
      </w:r>
    </w:p>
    <w:p w14:paraId="79AA9918" w14:textId="200FE1B3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lang w:val="sr-Latn-CS"/>
        </w:rPr>
        <w:t>Otvara se stranica svih timova u organizaciji.</w:t>
      </w:r>
    </w:p>
    <w:p w14:paraId="788FEFCD" w14:textId="00A3E90A" w:rsidR="1D4F2740" w:rsidRDefault="1D4F2740" w:rsidP="2F4D42CB">
      <w:pPr>
        <w:pStyle w:val="BodyText"/>
        <w:numPr>
          <w:ilvl w:val="0"/>
          <w:numId w:val="6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bira svoj tim.</w:t>
      </w:r>
    </w:p>
    <w:p w14:paraId="49B87EAD" w14:textId="3AAD1FCA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lang w:val="sr-Latn-CS"/>
        </w:rPr>
        <w:t>Otvara se stranica tima sa listom zvaničnih obaveštenja.</w:t>
      </w:r>
    </w:p>
    <w:p w14:paraId="29AA685A" w14:textId="4C05B240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klikće na dugme “Novo obaveštenje”.</w:t>
      </w:r>
    </w:p>
    <w:p w14:paraId="78EAC5E1" w14:textId="5991AFA1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lang w:val="sr-Latn-CS"/>
        </w:rPr>
        <w:t>Otvara se forma za dodavanje novog obaveštenja.</w:t>
      </w:r>
    </w:p>
    <w:p w14:paraId="62ED7893" w14:textId="1C7D8043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popunjava formu.</w:t>
      </w:r>
    </w:p>
    <w:p w14:paraId="46510433" w14:textId="3DC8360C" w:rsidR="1D4F2740" w:rsidRDefault="1D4F2740" w:rsidP="2F4D42CB">
      <w:pPr>
        <w:pStyle w:val="BodyText"/>
        <w:numPr>
          <w:ilvl w:val="0"/>
          <w:numId w:val="6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klikće da dugme “Dodaj”.</w:t>
      </w:r>
    </w:p>
    <w:p w14:paraId="5EB9D109" w14:textId="667F687C" w:rsidR="1D4F2740" w:rsidRDefault="1D4F274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lastRenderedPageBreak/>
        <w:t>Izuzeci:</w:t>
      </w:r>
    </w:p>
    <w:p w14:paraId="24EC56BC" w14:textId="31FBDA23" w:rsidR="1D4F2740" w:rsidRDefault="1D4F2740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Koordinator se obaveštava porukom „Polje X je prazno.“</w:t>
      </w:r>
    </w:p>
    <w:p w14:paraId="52217857" w14:textId="77777777" w:rsidR="1D4F2740" w:rsidRDefault="1D4F2740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Posledice:</w:t>
      </w:r>
    </w:p>
    <w:p w14:paraId="06115F8B" w14:textId="20CEF75D" w:rsidR="1D4F2740" w:rsidRDefault="1D4F2740" w:rsidP="2F4D42CB">
      <w:pPr>
        <w:pStyle w:val="BodyText"/>
        <w:rPr>
          <w:lang w:val="sr-Latn-CS"/>
        </w:rPr>
      </w:pPr>
      <w:r w:rsidRPr="2F4D42CB">
        <w:rPr>
          <w:lang w:val="sr-Latn-CS"/>
        </w:rPr>
        <w:t>Zvanično obaveštenje je dodato na stranu tima.</w:t>
      </w:r>
    </w:p>
    <w:p w14:paraId="6F0A5342" w14:textId="1B42D2FC" w:rsidR="3BCAB12C" w:rsidRDefault="3BCAB12C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5" w:name="_Toc131687886"/>
      <w:r w:rsidRPr="2F4D42CB">
        <w:rPr>
          <w:rFonts w:eastAsia="Arial"/>
          <w:color w:val="000000" w:themeColor="text1"/>
          <w:lang w:val="sr-Latn-CS"/>
        </w:rPr>
        <w:t>Prihvatanje prijava za tim</w:t>
      </w:r>
      <w:bookmarkEnd w:id="45"/>
    </w:p>
    <w:p w14:paraId="1B3CD8E2" w14:textId="40C1CF91" w:rsidR="3BCAB12C" w:rsidRDefault="3BCAB12C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567E4CB6" w14:textId="21C56AEB" w:rsidR="3BCAB12C" w:rsidRDefault="3BCAB12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razmatra zahtev za ulaz u njegov tim.</w:t>
      </w:r>
    </w:p>
    <w:p w14:paraId="079FDDD9" w14:textId="12DB8AF7" w:rsidR="3BCAB12C" w:rsidRDefault="3BCAB12C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3A6A1F8E" w14:textId="6BA9E33D" w:rsidR="3BCAB12C" w:rsidRDefault="3BCAB12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Koordinator.</w:t>
      </w:r>
    </w:p>
    <w:p w14:paraId="5DB47FAE" w14:textId="639429FE" w:rsidR="3BCAB12C" w:rsidRDefault="3BCAB12C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0C990471" w14:textId="6F303FE6" w:rsidR="3BCAB12C" w:rsidRDefault="3BCAB12C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Postoje zahtevi za ulazak u njegov tim.</w:t>
      </w:r>
    </w:p>
    <w:p w14:paraId="45B0A9DE" w14:textId="3D4BF92C" w:rsidR="3BCAB12C" w:rsidRDefault="3BCAB12C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79761460" w14:textId="4EC88EA3" w:rsidR="3BCAB12C" w:rsidRDefault="3BCAB12C" w:rsidP="2F4D42CB">
      <w:pPr>
        <w:pStyle w:val="BodyText"/>
        <w:numPr>
          <w:ilvl w:val="0"/>
          <w:numId w:val="5"/>
        </w:numPr>
        <w:rPr>
          <w:lang w:val="sr-Latn-CS"/>
        </w:rPr>
      </w:pPr>
      <w:r w:rsidRPr="2F4D42CB">
        <w:rPr>
          <w:color w:val="000000" w:themeColor="text1"/>
          <w:lang w:val="sr-Latn-CS"/>
        </w:rPr>
        <w:t>Koordinator</w:t>
      </w:r>
      <w:r w:rsidRPr="2F4D42CB">
        <w:rPr>
          <w:lang w:val="sr-Latn-CS"/>
        </w:rPr>
        <w:t xml:space="preserve"> iz navigacije bira “General”.</w:t>
      </w:r>
    </w:p>
    <w:p w14:paraId="29F35A80" w14:textId="200FE1B3" w:rsidR="3BCAB12C" w:rsidRDefault="3BCAB12C" w:rsidP="2F4D42CB">
      <w:pPr>
        <w:pStyle w:val="BodyText"/>
        <w:numPr>
          <w:ilvl w:val="0"/>
          <w:numId w:val="5"/>
        </w:numPr>
        <w:rPr>
          <w:lang w:val="sr-Latn-CS"/>
        </w:rPr>
      </w:pPr>
      <w:r w:rsidRPr="2F4D42CB">
        <w:rPr>
          <w:lang w:val="sr-Latn-CS"/>
        </w:rPr>
        <w:t>Otvara se stranica svih timova u organizaciji.</w:t>
      </w:r>
    </w:p>
    <w:p w14:paraId="4A2136A9" w14:textId="40675274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bira svoj tim.</w:t>
      </w:r>
    </w:p>
    <w:p w14:paraId="07D79D17" w14:textId="5D0292E1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bira opciju “O timu”.</w:t>
      </w:r>
    </w:p>
    <w:p w14:paraId="4EA3BAC0" w14:textId="706F6C52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stranica sa informacijama o timu.</w:t>
      </w:r>
    </w:p>
    <w:p w14:paraId="100D04E4" w14:textId="662D9991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klikće na dugme “Prijave za tim”.</w:t>
      </w:r>
    </w:p>
    <w:p w14:paraId="0E397FCD" w14:textId="565AF06F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spisak prijava za tim.</w:t>
      </w:r>
    </w:p>
    <w:p w14:paraId="14ED7A88" w14:textId="2F166F39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bira jednu od prijava.</w:t>
      </w:r>
    </w:p>
    <w:p w14:paraId="0866830F" w14:textId="0ECEA71A" w:rsidR="3BCAB12C" w:rsidRDefault="3BCAB12C" w:rsidP="2F4D42CB">
      <w:pPr>
        <w:pStyle w:val="BodyText"/>
        <w:numPr>
          <w:ilvl w:val="0"/>
          <w:numId w:val="5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Koordinator odlučuje da li da odobri prijavu.</w:t>
      </w:r>
    </w:p>
    <w:p w14:paraId="71799D79" w14:textId="64322043" w:rsidR="3BCAB12C" w:rsidRDefault="3BCAB12C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49F0BEEF" w14:textId="5E46D920" w:rsidR="3BCAB12C" w:rsidRDefault="3BCAB12C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043187DA" w14:textId="79AF660F" w:rsidR="3BCAB12C" w:rsidRDefault="3BCAB12C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6152D18A" w14:textId="64927F86" w:rsidR="3BCAB12C" w:rsidRDefault="3BCAB12C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Zahtev za ulazak u tim je odbijen/prihvaćen.</w:t>
      </w:r>
    </w:p>
    <w:p w14:paraId="22F9672F" w14:textId="08713E2C" w:rsidR="245F15E7" w:rsidRDefault="245F15E7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6" w:name="_Toc131687887"/>
      <w:r w:rsidRPr="2F4D42CB">
        <w:rPr>
          <w:rFonts w:eastAsia="Arial"/>
          <w:color w:val="000000" w:themeColor="text1"/>
          <w:lang w:val="sr-Latn-CS"/>
        </w:rPr>
        <w:t>B</w:t>
      </w:r>
      <w:r w:rsidR="03221190" w:rsidRPr="2F4D42CB">
        <w:rPr>
          <w:rFonts w:eastAsia="Arial"/>
          <w:color w:val="000000" w:themeColor="text1"/>
          <w:lang w:val="sr-Latn-CS"/>
        </w:rPr>
        <w:t xml:space="preserve">risanje </w:t>
      </w:r>
      <w:r w:rsidR="5687A137" w:rsidRPr="2F4D42CB">
        <w:rPr>
          <w:rFonts w:eastAsia="Arial"/>
          <w:color w:val="000000" w:themeColor="text1"/>
          <w:lang w:val="sr-Latn-CS"/>
        </w:rPr>
        <w:t>događaja</w:t>
      </w:r>
      <w:bookmarkEnd w:id="46"/>
    </w:p>
    <w:p w14:paraId="2FF5483D" w14:textId="5DE0EB41" w:rsidR="16D5C633" w:rsidRDefault="16D5C633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16FB4727" w14:textId="4D73F813" w:rsidR="5AB503C2" w:rsidRDefault="5AB503C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</w:t>
      </w:r>
      <w:r w:rsidR="6FA13BFD" w:rsidRPr="2F4D42CB">
        <w:rPr>
          <w:color w:val="000000" w:themeColor="text1"/>
          <w:lang w:val="sr-Latn-CS"/>
        </w:rPr>
        <w:t xml:space="preserve"> briše </w:t>
      </w:r>
      <w:r w:rsidR="7AE291B9" w:rsidRPr="2F4D42CB">
        <w:rPr>
          <w:color w:val="000000" w:themeColor="text1"/>
          <w:lang w:val="sr-Latn-CS"/>
        </w:rPr>
        <w:t>događaj</w:t>
      </w:r>
      <w:r w:rsidR="16D5C633" w:rsidRPr="2F4D42CB">
        <w:rPr>
          <w:color w:val="000000" w:themeColor="text1"/>
          <w:lang w:val="sr-Latn-CS"/>
        </w:rPr>
        <w:t>.</w:t>
      </w:r>
    </w:p>
    <w:p w14:paraId="66DE41F6" w14:textId="0ECAF2E4" w:rsidR="16D5C633" w:rsidRDefault="16D5C633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4C28A524" w14:textId="026F8882" w:rsidR="7633629E" w:rsidRDefault="7633629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</w:t>
      </w:r>
      <w:r w:rsidR="16D5C633" w:rsidRPr="2F4D42CB">
        <w:rPr>
          <w:color w:val="000000" w:themeColor="text1"/>
          <w:lang w:val="sr-Latn-CS"/>
        </w:rPr>
        <w:t>.</w:t>
      </w:r>
    </w:p>
    <w:p w14:paraId="0E112E1C" w14:textId="0D3E5539" w:rsidR="16D5C633" w:rsidRDefault="16D5C633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569EFB46" w14:textId="53E5604B" w:rsidR="16D5C633" w:rsidRDefault="16D5C63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</w:t>
      </w:r>
      <w:r w:rsidR="00CC9552" w:rsidRPr="2F4D42CB">
        <w:rPr>
          <w:color w:val="000000" w:themeColor="text1"/>
          <w:lang w:val="sr-Latn-CS"/>
        </w:rPr>
        <w:t>stoji događaj</w:t>
      </w:r>
      <w:r w:rsidRPr="2F4D42CB">
        <w:rPr>
          <w:color w:val="000000" w:themeColor="text1"/>
          <w:lang w:val="sr-Latn-CS"/>
        </w:rPr>
        <w:t>.</w:t>
      </w:r>
    </w:p>
    <w:p w14:paraId="25484CC0" w14:textId="04CD2E9C" w:rsidR="16D5C633" w:rsidRDefault="16D5C633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2620580A" w14:textId="72BBC5F3" w:rsidR="12F35290" w:rsidRDefault="12F35290" w:rsidP="2F4D42CB">
      <w:pPr>
        <w:pStyle w:val="BodyText"/>
        <w:numPr>
          <w:ilvl w:val="0"/>
          <w:numId w:val="3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iz navigacije otvara podešavanja</w:t>
      </w:r>
      <w:r w:rsidR="16D5C633" w:rsidRPr="2F4D42CB">
        <w:rPr>
          <w:color w:val="000000" w:themeColor="text1"/>
          <w:lang w:val="sr-Latn-CS"/>
        </w:rPr>
        <w:t>.</w:t>
      </w:r>
    </w:p>
    <w:p w14:paraId="783332DE" w14:textId="76831301" w:rsidR="54EC76A6" w:rsidRDefault="54EC76A6" w:rsidP="2F4D42CB">
      <w:pPr>
        <w:pStyle w:val="BodyText"/>
        <w:numPr>
          <w:ilvl w:val="0"/>
          <w:numId w:val="3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Prikazuje se lista događaja</w:t>
      </w:r>
      <w:r w:rsidR="16D5C633" w:rsidRPr="2F4D42CB">
        <w:rPr>
          <w:color w:val="000000" w:themeColor="text1"/>
          <w:lang w:val="sr-Latn-CS"/>
        </w:rPr>
        <w:t>.</w:t>
      </w:r>
    </w:p>
    <w:p w14:paraId="047065B7" w14:textId="6D11CB2F" w:rsidR="498E48AE" w:rsidRDefault="498E48AE" w:rsidP="2F4D42CB">
      <w:pPr>
        <w:pStyle w:val="BodyText"/>
        <w:numPr>
          <w:ilvl w:val="0"/>
          <w:numId w:val="3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lastRenderedPageBreak/>
        <w:t>Predsednik za željeni događaj bira opciju “Izbriši”.</w:t>
      </w:r>
    </w:p>
    <w:p w14:paraId="601CB78E" w14:textId="48F3C165" w:rsidR="16D5C633" w:rsidRDefault="16D5C633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C9CA466" w14:textId="7AABDE43" w:rsidR="16D5C633" w:rsidRDefault="16D5C63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  <w:r w:rsidR="2F34070D" w:rsidRPr="2F4D42CB">
        <w:rPr>
          <w:color w:val="000000" w:themeColor="text1"/>
          <w:lang w:val="sr-Latn-CS"/>
        </w:rPr>
        <w:t>.</w:t>
      </w:r>
    </w:p>
    <w:p w14:paraId="1E834C34" w14:textId="70218575" w:rsidR="16D5C633" w:rsidRDefault="16D5C633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763E8403" w14:textId="6A066D4E" w:rsidR="7899471E" w:rsidRDefault="7899471E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Događaj</w:t>
      </w:r>
      <w:r w:rsidR="464D0F9D" w:rsidRPr="2F4D42CB">
        <w:rPr>
          <w:color w:val="000000" w:themeColor="text1"/>
          <w:lang w:val="sr-Latn-CS"/>
        </w:rPr>
        <w:t xml:space="preserve"> je obrisan</w:t>
      </w:r>
      <w:r w:rsidR="16D5C633" w:rsidRPr="2F4D42CB">
        <w:rPr>
          <w:color w:val="000000" w:themeColor="text1"/>
          <w:lang w:val="sr-Latn-CS"/>
        </w:rPr>
        <w:t>.</w:t>
      </w:r>
    </w:p>
    <w:p w14:paraId="6B198036" w14:textId="0F924755" w:rsidR="5DF8EDA4" w:rsidRDefault="5DF8EDA4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7" w:name="_Toc131687888"/>
      <w:r w:rsidRPr="2F4D42CB">
        <w:rPr>
          <w:rFonts w:eastAsia="Arial"/>
          <w:color w:val="000000" w:themeColor="text1"/>
          <w:lang w:val="sr-Latn-CS"/>
        </w:rPr>
        <w:t xml:space="preserve">Dodavanje </w:t>
      </w:r>
      <w:r w:rsidR="7904E898" w:rsidRPr="2F4D42CB">
        <w:rPr>
          <w:rFonts w:eastAsia="Arial"/>
          <w:color w:val="000000" w:themeColor="text1"/>
          <w:lang w:val="sr-Latn-CS"/>
        </w:rPr>
        <w:t>događaja</w:t>
      </w:r>
      <w:bookmarkEnd w:id="47"/>
    </w:p>
    <w:p w14:paraId="3C4495BE" w14:textId="3560BF51" w:rsidR="0390190F" w:rsidRDefault="0390190F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5628909D" w14:textId="6A678A02" w:rsidR="263D90E7" w:rsidRDefault="263D90E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dodaje nov</w:t>
      </w:r>
      <w:r w:rsidR="56B6F382" w:rsidRPr="2F4D42CB">
        <w:rPr>
          <w:color w:val="000000" w:themeColor="text1"/>
          <w:lang w:val="sr-Latn-CS"/>
        </w:rPr>
        <w:t>i događaj</w:t>
      </w:r>
      <w:r w:rsidR="0390190F" w:rsidRPr="2F4D42CB">
        <w:rPr>
          <w:color w:val="000000" w:themeColor="text1"/>
          <w:lang w:val="sr-Latn-CS"/>
        </w:rPr>
        <w:t>.</w:t>
      </w:r>
    </w:p>
    <w:p w14:paraId="3C4218B5" w14:textId="09568D31" w:rsidR="0390190F" w:rsidRDefault="0390190F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5B87A4D0" w14:textId="5F102CE0" w:rsidR="1B84B774" w:rsidRDefault="1B84B774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</w:t>
      </w:r>
      <w:r w:rsidR="0390190F" w:rsidRPr="2F4D42CB">
        <w:rPr>
          <w:color w:val="000000" w:themeColor="text1"/>
          <w:lang w:val="sr-Latn-CS"/>
        </w:rPr>
        <w:t>.</w:t>
      </w:r>
    </w:p>
    <w:p w14:paraId="48D3DFDD" w14:textId="540130C3" w:rsidR="0390190F" w:rsidRDefault="0390190F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11DE7FD5" w14:textId="1923182E" w:rsidR="2D9D2A93" w:rsidRDefault="2D9D2A93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26852C65" w14:textId="2868E7E4" w:rsidR="0390190F" w:rsidRDefault="0390190F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71C2C34C" w14:textId="62475AB6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iz navigacije otvara podešavanja.</w:t>
      </w:r>
    </w:p>
    <w:p w14:paraId="4DDD06FA" w14:textId="250BB9DE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Prikazuje se lista događaja.</w:t>
      </w:r>
    </w:p>
    <w:p w14:paraId="5FBFF278" w14:textId="61495D4C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za željeni događaj bira opciju za dodavanje novog događaja.</w:t>
      </w:r>
    </w:p>
    <w:p w14:paraId="62E81696" w14:textId="2F699BD6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Otvara se forma za dodavanje novog događaja.</w:t>
      </w:r>
    </w:p>
    <w:p w14:paraId="3E409947" w14:textId="76781270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popunjava formu.</w:t>
      </w:r>
    </w:p>
    <w:p w14:paraId="51987D21" w14:textId="5486451B" w:rsidR="7EECC4EE" w:rsidRDefault="7EECC4EE" w:rsidP="2F4D42CB">
      <w:pPr>
        <w:pStyle w:val="BodyText"/>
        <w:numPr>
          <w:ilvl w:val="0"/>
          <w:numId w:val="2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klikće na opciju “Dodaj”.</w:t>
      </w:r>
    </w:p>
    <w:p w14:paraId="6A4D1059" w14:textId="0F339272" w:rsidR="0390190F" w:rsidRDefault="0390190F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37D7A2A" w14:textId="0952CD3B" w:rsidR="4D2B5ED7" w:rsidRDefault="4D2B5ED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[</w:t>
      </w:r>
      <w:r w:rsidRPr="2F4D42CB">
        <w:rPr>
          <w:i/>
          <w:iCs/>
          <w:color w:val="000000" w:themeColor="text1"/>
          <w:lang w:val="sr-Latn-CS"/>
        </w:rPr>
        <w:t>Prazno jedno od polja</w:t>
      </w:r>
      <w:r w:rsidRPr="2F4D42CB">
        <w:rPr>
          <w:color w:val="000000" w:themeColor="text1"/>
          <w:lang w:val="sr-Latn-CS"/>
        </w:rPr>
        <w:t>] Predsednik se obaveštava porukom „Polje X je prazno.”</w:t>
      </w:r>
    </w:p>
    <w:p w14:paraId="705A6A44" w14:textId="43E1B3AF" w:rsidR="0390190F" w:rsidRDefault="0390190F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4A6380AE" w14:textId="6F8C8AF5" w:rsidR="43784C1B" w:rsidRDefault="43784C1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Nov</w:t>
      </w:r>
      <w:r w:rsidR="4021EA05" w:rsidRPr="2F4D42CB">
        <w:rPr>
          <w:color w:val="000000" w:themeColor="text1"/>
          <w:lang w:val="sr-Latn-CS"/>
        </w:rPr>
        <w:t>i događaj</w:t>
      </w:r>
      <w:r w:rsidRPr="2F4D42CB">
        <w:rPr>
          <w:color w:val="000000" w:themeColor="text1"/>
          <w:lang w:val="sr-Latn-CS"/>
        </w:rPr>
        <w:t xml:space="preserve"> je uspešno dodat.</w:t>
      </w:r>
    </w:p>
    <w:p w14:paraId="708CFAE5" w14:textId="121879F8" w:rsidR="2A449D97" w:rsidRDefault="2A449D97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8" w:name="_Toc131687889"/>
      <w:r w:rsidRPr="2F4D42CB">
        <w:rPr>
          <w:rFonts w:eastAsia="Arial"/>
          <w:color w:val="000000" w:themeColor="text1"/>
          <w:lang w:val="sr-Latn-CS"/>
        </w:rPr>
        <w:t>Arhiviranje događaja</w:t>
      </w:r>
      <w:bookmarkEnd w:id="48"/>
    </w:p>
    <w:p w14:paraId="33D16B75" w14:textId="64B47732" w:rsidR="2A449D97" w:rsidRDefault="2A449D97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3B681674" w14:textId="4355F66C" w:rsidR="2A449D97" w:rsidRDefault="2A449D9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arhivira događaj, tako da ne bude više vidljiv ostalim članovima.</w:t>
      </w:r>
    </w:p>
    <w:p w14:paraId="4C84CAD8" w14:textId="27A1DB01" w:rsidR="2A449D97" w:rsidRDefault="2A449D97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7AFE455E" w14:textId="665BA805" w:rsidR="2A449D97" w:rsidRDefault="2A449D9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Predsednik.</w:t>
      </w:r>
    </w:p>
    <w:p w14:paraId="3ACE8029" w14:textId="4F71C01D" w:rsidR="2A449D97" w:rsidRDefault="2A449D97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4CC65F28" w14:textId="423EC7D6" w:rsidR="2A449D97" w:rsidRDefault="2A449D9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Postoji događaj.</w:t>
      </w:r>
    </w:p>
    <w:p w14:paraId="43331935" w14:textId="48F52EFA" w:rsidR="2A449D97" w:rsidRDefault="2A449D97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4E8D466C" w14:textId="48F52EFA" w:rsidR="2A449D97" w:rsidRDefault="2A449D97" w:rsidP="2F4D42CB">
      <w:pPr>
        <w:pStyle w:val="BodyText"/>
        <w:numPr>
          <w:ilvl w:val="0"/>
          <w:numId w:val="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iz navigacije otvara podešavanja.</w:t>
      </w:r>
    </w:p>
    <w:p w14:paraId="2082A1D1" w14:textId="48F52EFA" w:rsidR="2A449D97" w:rsidRDefault="2A449D97" w:rsidP="2F4D42CB">
      <w:pPr>
        <w:pStyle w:val="BodyText"/>
        <w:numPr>
          <w:ilvl w:val="0"/>
          <w:numId w:val="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Prikazuje se lista događaja.</w:t>
      </w:r>
    </w:p>
    <w:p w14:paraId="5CFBB2BC" w14:textId="48F52EFA" w:rsidR="2A449D97" w:rsidRDefault="2A449D97" w:rsidP="2F4D42CB">
      <w:pPr>
        <w:pStyle w:val="BodyText"/>
        <w:numPr>
          <w:ilvl w:val="0"/>
          <w:numId w:val="4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Predsednik za željeni događaj bira opciju “Arhiviraj”.</w:t>
      </w:r>
    </w:p>
    <w:p w14:paraId="49702C8C" w14:textId="6CD31479" w:rsidR="2A449D97" w:rsidRDefault="2A449D97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lastRenderedPageBreak/>
        <w:t>Izuzeci:</w:t>
      </w:r>
    </w:p>
    <w:p w14:paraId="3186A649" w14:textId="674E862B" w:rsidR="2A449D97" w:rsidRDefault="2A449D97" w:rsidP="2F4D42CB">
      <w:pPr>
        <w:pStyle w:val="BodyText"/>
      </w:pPr>
      <w:r w:rsidRPr="2F4D42CB">
        <w:rPr>
          <w:color w:val="000000" w:themeColor="text1"/>
          <w:lang w:val="sr-Latn-CS"/>
        </w:rPr>
        <w:t>Nema.</w:t>
      </w:r>
    </w:p>
    <w:p w14:paraId="3D239E4E" w14:textId="6E66A762" w:rsidR="2A449D97" w:rsidRDefault="2A449D97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5B71EAAE" w14:textId="2C672872" w:rsidR="2A449D97" w:rsidRDefault="2A449D97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Događaj je arhiviran.</w:t>
      </w:r>
    </w:p>
    <w:p w14:paraId="0831F4F2" w14:textId="6AEF9BCB" w:rsidR="15630912" w:rsidRDefault="15630912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49" w:name="_Toc131687890"/>
      <w:r w:rsidRPr="2F4D42CB">
        <w:rPr>
          <w:rFonts w:eastAsia="Arial"/>
          <w:color w:val="000000" w:themeColor="text1"/>
          <w:lang w:val="sr-Latn-CS"/>
        </w:rPr>
        <w:t>Pregled zahteva za upravni odbor</w:t>
      </w:r>
      <w:bookmarkEnd w:id="49"/>
    </w:p>
    <w:p w14:paraId="50142B01" w14:textId="40C1CF91" w:rsidR="15630912" w:rsidRDefault="15630912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2E563941" w14:textId="13685A2C" w:rsidR="15630912" w:rsidRDefault="1563091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 razmatra zahtev za ulaz u upravni odbor.</w:t>
      </w:r>
    </w:p>
    <w:p w14:paraId="2548F7BF" w14:textId="12DB8AF7" w:rsidR="15630912" w:rsidRDefault="15630912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3AC0DF2A" w14:textId="5F493D66" w:rsidR="15630912" w:rsidRDefault="1563091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Administrator.</w:t>
      </w:r>
    </w:p>
    <w:p w14:paraId="2435C8FF" w14:textId="639429FE" w:rsidR="15630912" w:rsidRDefault="15630912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7DE1BA94" w14:textId="065A2390" w:rsidR="15630912" w:rsidRDefault="15630912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Postoje zahtevi za upravni odbor.</w:t>
      </w:r>
    </w:p>
    <w:p w14:paraId="74ED0C4F" w14:textId="3D4BF92C" w:rsidR="15630912" w:rsidRDefault="15630912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716FD9FC" w14:textId="554AB7E1" w:rsidR="188F37B7" w:rsidRDefault="188F37B7" w:rsidP="2F4D42CB">
      <w:pPr>
        <w:pStyle w:val="BodyText"/>
        <w:numPr>
          <w:ilvl w:val="0"/>
          <w:numId w:val="1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</w:t>
      </w:r>
      <w:r w:rsidR="15630912" w:rsidRPr="2F4D42CB">
        <w:rPr>
          <w:color w:val="000000" w:themeColor="text1"/>
          <w:lang w:val="sr-Latn-CS"/>
        </w:rPr>
        <w:t xml:space="preserve"> bira opciju “</w:t>
      </w:r>
      <w:r w:rsidR="596E061B" w:rsidRPr="2F4D42CB">
        <w:rPr>
          <w:color w:val="000000" w:themeColor="text1"/>
          <w:lang w:val="sr-Latn-CS"/>
        </w:rPr>
        <w:t>Zahtevi za upravni odbor</w:t>
      </w:r>
      <w:r w:rsidR="15630912" w:rsidRPr="2F4D42CB">
        <w:rPr>
          <w:color w:val="000000" w:themeColor="text1"/>
          <w:lang w:val="sr-Latn-CS"/>
        </w:rPr>
        <w:t>”.</w:t>
      </w:r>
    </w:p>
    <w:p w14:paraId="0158312E" w14:textId="1A6ABB57" w:rsidR="15630912" w:rsidRDefault="15630912" w:rsidP="2F4D42CB">
      <w:pPr>
        <w:pStyle w:val="BodyText"/>
        <w:numPr>
          <w:ilvl w:val="0"/>
          <w:numId w:val="1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Otvara se spisak prijava za </w:t>
      </w:r>
      <w:r w:rsidR="19B045A8" w:rsidRPr="2F4D42CB">
        <w:rPr>
          <w:color w:val="000000" w:themeColor="text1"/>
          <w:lang w:val="sr-Latn-CS"/>
        </w:rPr>
        <w:t>upravni odbor</w:t>
      </w:r>
      <w:r w:rsidRPr="2F4D42CB">
        <w:rPr>
          <w:color w:val="000000" w:themeColor="text1"/>
          <w:lang w:val="sr-Latn-CS"/>
        </w:rPr>
        <w:t>.</w:t>
      </w:r>
    </w:p>
    <w:p w14:paraId="3D6719CF" w14:textId="4740709A" w:rsidR="48910D93" w:rsidRDefault="48910D93" w:rsidP="2F4D42CB">
      <w:pPr>
        <w:pStyle w:val="BodyText"/>
        <w:numPr>
          <w:ilvl w:val="0"/>
          <w:numId w:val="1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</w:t>
      </w:r>
      <w:r w:rsidR="15630912" w:rsidRPr="2F4D42CB">
        <w:rPr>
          <w:color w:val="000000" w:themeColor="text1"/>
          <w:lang w:val="sr-Latn-CS"/>
        </w:rPr>
        <w:t xml:space="preserve"> bira jednu od prijava.</w:t>
      </w:r>
    </w:p>
    <w:p w14:paraId="72A49FEF" w14:textId="05887C0B" w:rsidR="3C68F3C3" w:rsidRDefault="3C68F3C3" w:rsidP="2F4D42CB">
      <w:pPr>
        <w:pStyle w:val="BodyText"/>
        <w:numPr>
          <w:ilvl w:val="0"/>
          <w:numId w:val="1"/>
        </w:numPr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</w:t>
      </w:r>
      <w:r w:rsidR="15630912" w:rsidRPr="2F4D42CB">
        <w:rPr>
          <w:color w:val="000000" w:themeColor="text1"/>
          <w:lang w:val="sr-Latn-CS"/>
        </w:rPr>
        <w:t xml:space="preserve"> odlučuje da li da odobri prijavu.</w:t>
      </w:r>
    </w:p>
    <w:p w14:paraId="1CA799F0" w14:textId="64322043" w:rsidR="15630912" w:rsidRDefault="15630912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1494108E" w14:textId="5E46D920" w:rsidR="15630912" w:rsidRDefault="15630912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3F81E4B1" w14:textId="79AF660F" w:rsidR="15630912" w:rsidRDefault="15630912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0357A02E" w14:textId="0F6D504D" w:rsidR="15630912" w:rsidRDefault="15630912" w:rsidP="2F4D42CB">
      <w:pPr>
        <w:pStyle w:val="BodyText"/>
        <w:ind w:left="360" w:firstLine="360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Zahtev za ulazak u </w:t>
      </w:r>
      <w:r w:rsidR="4B9063BC" w:rsidRPr="2F4D42CB">
        <w:rPr>
          <w:color w:val="000000" w:themeColor="text1"/>
          <w:lang w:val="sr-Latn-CS"/>
        </w:rPr>
        <w:t>upravni odbor</w:t>
      </w:r>
      <w:r w:rsidRPr="2F4D42CB">
        <w:rPr>
          <w:color w:val="000000" w:themeColor="text1"/>
          <w:lang w:val="sr-Latn-CS"/>
        </w:rPr>
        <w:t xml:space="preserve"> je odbijen/prihvaćen.</w:t>
      </w:r>
    </w:p>
    <w:p w14:paraId="6C23080A" w14:textId="6451C79C" w:rsidR="3862B763" w:rsidRDefault="3862B763" w:rsidP="2F4D42CB">
      <w:pPr>
        <w:pStyle w:val="Heading2"/>
        <w:rPr>
          <w:rFonts w:eastAsia="Arial"/>
          <w:color w:val="000000" w:themeColor="text1"/>
          <w:lang w:val="sr-Latn-CS"/>
        </w:rPr>
      </w:pPr>
      <w:bookmarkStart w:id="50" w:name="_Toc131687891"/>
      <w:r w:rsidRPr="2F4D42CB">
        <w:rPr>
          <w:rFonts w:eastAsia="Arial"/>
          <w:color w:val="000000" w:themeColor="text1"/>
          <w:lang w:val="sr-Latn-CS"/>
        </w:rPr>
        <w:t>Održavanje sistema</w:t>
      </w:r>
      <w:bookmarkEnd w:id="50"/>
    </w:p>
    <w:p w14:paraId="024BBE40" w14:textId="531CD6D9" w:rsidR="0B96ADD4" w:rsidRDefault="0B96ADD4" w:rsidP="2F4D42CB">
      <w:pPr>
        <w:pStyle w:val="BodyText"/>
        <w:keepNext/>
        <w:ind w:left="360" w:firstLine="360"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Kratak opis:</w:t>
      </w:r>
    </w:p>
    <w:p w14:paraId="22046194" w14:textId="55706E34" w:rsidR="5B098F1B" w:rsidRDefault="5B098F1B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 xml:space="preserve">Prikaz naslovne strane </w:t>
      </w:r>
      <w:r w:rsidR="5D11FD6C" w:rsidRPr="2F4D42CB">
        <w:rPr>
          <w:color w:val="000000" w:themeColor="text1"/>
          <w:lang w:val="sr-Latn-CS"/>
        </w:rPr>
        <w:t>aplikacije</w:t>
      </w:r>
      <w:r w:rsidRPr="2F4D42CB">
        <w:rPr>
          <w:color w:val="000000" w:themeColor="text1"/>
          <w:lang w:val="sr-Latn-CS"/>
        </w:rPr>
        <w:t>.</w:t>
      </w:r>
    </w:p>
    <w:p w14:paraId="5FFE51CF" w14:textId="37187CB7" w:rsidR="0B96ADD4" w:rsidRDefault="0B96ADD4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Akteri:</w:t>
      </w:r>
    </w:p>
    <w:p w14:paraId="75DB402F" w14:textId="3AA13C06" w:rsidR="0B96ADD4" w:rsidRDefault="0B96ADD4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Administrator.</w:t>
      </w:r>
    </w:p>
    <w:p w14:paraId="56EBAC78" w14:textId="66571511" w:rsidR="0B96ADD4" w:rsidRDefault="0B96ADD4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Preduslovi:</w:t>
      </w:r>
    </w:p>
    <w:p w14:paraId="6EFEEA8A" w14:textId="7DC98AED" w:rsidR="030A1DA4" w:rsidRDefault="030A1DA4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Nema.</w:t>
      </w:r>
    </w:p>
    <w:p w14:paraId="7100918F" w14:textId="5885CBC2" w:rsidR="0B96ADD4" w:rsidRDefault="0B96ADD4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Osnovni tok:</w:t>
      </w:r>
    </w:p>
    <w:p w14:paraId="17112CFE" w14:textId="02394E03" w:rsidR="1B85C456" w:rsidRDefault="1B85C456">
      <w:pPr>
        <w:pStyle w:val="BodyText"/>
        <w:numPr>
          <w:ilvl w:val="0"/>
          <w:numId w:val="29"/>
        </w:numPr>
        <w:rPr>
          <w:lang w:val="sr"/>
        </w:rPr>
      </w:pPr>
      <w:r w:rsidRPr="2F4D42CB">
        <w:rPr>
          <w:lang w:val="sr"/>
        </w:rPr>
        <w:t>Administrator održava sistem funkcionalnim.</w:t>
      </w:r>
    </w:p>
    <w:p w14:paraId="3FC7C0A1" w14:textId="3DBEA100" w:rsidR="1B85C456" w:rsidRDefault="1B85C456">
      <w:pPr>
        <w:pStyle w:val="BodyText"/>
        <w:numPr>
          <w:ilvl w:val="0"/>
          <w:numId w:val="29"/>
        </w:numPr>
        <w:rPr>
          <w:lang w:val="sr"/>
        </w:rPr>
      </w:pPr>
      <w:r w:rsidRPr="2F4D42CB">
        <w:rPr>
          <w:lang w:val="sr"/>
        </w:rPr>
        <w:t>Administrator vrši testiranje sistema u cilju pouzdanosti istog.</w:t>
      </w:r>
    </w:p>
    <w:p w14:paraId="7CC49C25" w14:textId="29CA019F" w:rsidR="1B85C456" w:rsidRDefault="1B85C456">
      <w:pPr>
        <w:pStyle w:val="BodyText"/>
        <w:numPr>
          <w:ilvl w:val="0"/>
          <w:numId w:val="29"/>
        </w:numPr>
        <w:rPr>
          <w:lang w:val="sr"/>
        </w:rPr>
      </w:pPr>
      <w:r w:rsidRPr="2F4D42CB">
        <w:rPr>
          <w:lang w:val="sr"/>
        </w:rPr>
        <w:t>Administrator sluša primedbe korisnika sistema kako bi obezbedio što bolje korisničko iskustvo.</w:t>
      </w:r>
    </w:p>
    <w:p w14:paraId="1A7F5BF7" w14:textId="66A68EF6" w:rsidR="0B96ADD4" w:rsidRDefault="0B96ADD4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Izuzeci:</w:t>
      </w:r>
    </w:p>
    <w:p w14:paraId="653DD0E0" w14:textId="7859C9D0" w:rsidR="0B96ADD4" w:rsidRDefault="0B96ADD4" w:rsidP="2F4D42CB">
      <w:pPr>
        <w:pStyle w:val="BodyText"/>
        <w:rPr>
          <w:color w:val="000000" w:themeColor="text1"/>
          <w:lang w:val="sr-Latn-CS"/>
        </w:rPr>
      </w:pPr>
      <w:r w:rsidRPr="2F4D42CB">
        <w:rPr>
          <w:color w:val="000000" w:themeColor="text1"/>
          <w:lang w:val="sr-Latn-CS"/>
        </w:rPr>
        <w:t>Nema</w:t>
      </w:r>
    </w:p>
    <w:p w14:paraId="54FBDC27" w14:textId="1A8FEF76" w:rsidR="0B96ADD4" w:rsidRDefault="0B96ADD4" w:rsidP="2F4D42CB">
      <w:pPr>
        <w:pStyle w:val="BodyText"/>
        <w:keepNext/>
        <w:rPr>
          <w:color w:val="000000" w:themeColor="text1"/>
          <w:lang w:val="sr-Latn-CS"/>
        </w:rPr>
      </w:pPr>
      <w:r w:rsidRPr="2F4D42CB">
        <w:rPr>
          <w:b/>
          <w:bCs/>
          <w:color w:val="000000" w:themeColor="text1"/>
          <w:lang w:val="sr-Latn-CS"/>
        </w:rPr>
        <w:t>Posledice:</w:t>
      </w:r>
    </w:p>
    <w:p w14:paraId="1E5DF002" w14:textId="6C4A247F" w:rsidR="1212D5FE" w:rsidRDefault="1212D5FE" w:rsidP="2F4D42CB">
      <w:pPr>
        <w:pStyle w:val="BodyText"/>
        <w:rPr>
          <w:lang w:val="sr"/>
        </w:rPr>
      </w:pPr>
      <w:r w:rsidRPr="2F4D42CB">
        <w:rPr>
          <w:lang w:val="sr"/>
        </w:rPr>
        <w:t xml:space="preserve">Zadovoljni korisnici </w:t>
      </w:r>
      <w:r w:rsidR="25119842" w:rsidRPr="2F4D42CB">
        <w:rPr>
          <w:lang w:val="sr"/>
        </w:rPr>
        <w:t>aplikacije.</w:t>
      </w:r>
    </w:p>
    <w:p w14:paraId="4986215B" w14:textId="77777777" w:rsidR="006E5E1D" w:rsidRDefault="6030CE98" w:rsidP="06613263">
      <w:pPr>
        <w:pStyle w:val="Heading1"/>
        <w:rPr>
          <w:lang w:val="sr-Latn-CS"/>
        </w:rPr>
      </w:pPr>
      <w:bookmarkStart w:id="51" w:name="_Toc163018916"/>
      <w:bookmarkStart w:id="52" w:name="_Toc131687892"/>
      <w:r w:rsidRPr="2F4D42CB">
        <w:rPr>
          <w:lang w:val="sr-Latn-CS"/>
        </w:rPr>
        <w:lastRenderedPageBreak/>
        <w:t>Dodatni zahtevi</w:t>
      </w:r>
      <w:bookmarkEnd w:id="51"/>
      <w:bookmarkEnd w:id="52"/>
    </w:p>
    <w:p w14:paraId="10BD4693" w14:textId="77777777" w:rsidR="00834900" w:rsidRPr="003372D3" w:rsidRDefault="6027B95E" w:rsidP="06613263">
      <w:pPr>
        <w:pStyle w:val="Heading2"/>
        <w:rPr>
          <w:lang w:val="sr-Latn-CS"/>
        </w:rPr>
      </w:pPr>
      <w:bookmarkStart w:id="53" w:name="_Toc163018917"/>
      <w:bookmarkStart w:id="54" w:name="_Toc131687893"/>
      <w:r w:rsidRPr="2F4D42CB">
        <w:rPr>
          <w:lang w:val="sr-Latn-CS"/>
        </w:rPr>
        <w:t>Funkcionalnost</w:t>
      </w:r>
      <w:bookmarkEnd w:id="53"/>
      <w:bookmarkEnd w:id="54"/>
    </w:p>
    <w:p w14:paraId="61E500A6" w14:textId="77777777" w:rsidR="006E5E1D" w:rsidRDefault="00132780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specificirani funkcionalni zahtevi koji su zajednički za više slučajeva korišćenja</w:t>
      </w:r>
      <w:r w:rsidR="006E5E1D" w:rsidRPr="06613263">
        <w:rPr>
          <w:lang w:val="sr-Latn-CS"/>
        </w:rPr>
        <w:t>.</w:t>
      </w:r>
    </w:p>
    <w:p w14:paraId="09A3F2C1" w14:textId="188EB4A7" w:rsidR="00167FDF" w:rsidRDefault="2FCA8E67" w:rsidP="06613263">
      <w:pPr>
        <w:pStyle w:val="BodyText"/>
        <w:rPr>
          <w:lang w:val="sr-Latn-CS"/>
        </w:rPr>
      </w:pPr>
      <w:r w:rsidRPr="06613263">
        <w:rPr>
          <w:lang w:val="sr-Latn-CS"/>
        </w:rPr>
        <w:t>Organeeztec aplikacija</w:t>
      </w:r>
      <w:r w:rsidR="00167FDF" w:rsidRPr="06613263">
        <w:rPr>
          <w:lang w:val="sr-Latn-CS"/>
        </w:rPr>
        <w:t xml:space="preserve"> </w:t>
      </w:r>
      <w:r w:rsidR="00DD0501" w:rsidRPr="06613263">
        <w:rPr>
          <w:lang w:val="sr-Latn-CS"/>
        </w:rPr>
        <w:t>ne zahteva nikakve dodatne funkcionalnosti</w:t>
      </w:r>
      <w:r w:rsidR="00167FDF" w:rsidRPr="06613263">
        <w:rPr>
          <w:lang w:val="sr-Latn-CS"/>
        </w:rPr>
        <w:t>.</w:t>
      </w:r>
    </w:p>
    <w:p w14:paraId="072E30AE" w14:textId="77777777" w:rsidR="00834900" w:rsidRDefault="3984037C" w:rsidP="06613263">
      <w:pPr>
        <w:pStyle w:val="Heading2"/>
        <w:rPr>
          <w:lang w:val="sr-Latn-CS"/>
        </w:rPr>
      </w:pPr>
      <w:bookmarkStart w:id="55" w:name="_Toc131687894"/>
      <w:r w:rsidRPr="2F4D42CB">
        <w:rPr>
          <w:lang w:val="sr-Latn-CS"/>
        </w:rPr>
        <w:t>Upotrebivost</w:t>
      </w:r>
      <w:bookmarkEnd w:id="55"/>
    </w:p>
    <w:p w14:paraId="24B766D5" w14:textId="3D327D5D" w:rsidR="00834900" w:rsidRDefault="00132780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specificirani zahtevi</w:t>
      </w:r>
      <w:r w:rsidR="00E41E1D" w:rsidRPr="06613263">
        <w:rPr>
          <w:lang w:val="sr-Latn-CS"/>
        </w:rPr>
        <w:t xml:space="preserve"> koji su vezani za, ili utiču na </w:t>
      </w:r>
      <w:r w:rsidRPr="06613263">
        <w:rPr>
          <w:lang w:val="sr-Latn-CS"/>
        </w:rPr>
        <w:t>upotreb</w:t>
      </w:r>
      <w:r w:rsidR="22E9F4D4" w:rsidRPr="06613263">
        <w:rPr>
          <w:lang w:val="sr-Latn-CS"/>
        </w:rPr>
        <w:t>lj</w:t>
      </w:r>
      <w:r w:rsidRPr="06613263">
        <w:rPr>
          <w:lang w:val="sr-Latn-CS"/>
        </w:rPr>
        <w:t>ivost sistema koji se razvija.</w:t>
      </w:r>
    </w:p>
    <w:p w14:paraId="7F16637B" w14:textId="77777777" w:rsidR="001517F6" w:rsidRPr="001517F6" w:rsidRDefault="001517F6" w:rsidP="06613263">
      <w:pPr>
        <w:pStyle w:val="BodyText"/>
        <w:keepNext/>
        <w:rPr>
          <w:b/>
          <w:bCs/>
          <w:lang w:val="sr-Latn-CS"/>
        </w:rPr>
      </w:pPr>
      <w:r w:rsidRPr="06613263">
        <w:rPr>
          <w:b/>
          <w:bCs/>
          <w:lang w:val="sr-Latn-CS"/>
        </w:rPr>
        <w:t>Korisnički interfejs prilagođen korisniku:</w:t>
      </w:r>
    </w:p>
    <w:p w14:paraId="1035815C" w14:textId="14A30F88" w:rsidR="001517F6" w:rsidRDefault="00F220C7" w:rsidP="06613263">
      <w:pPr>
        <w:pStyle w:val="BodyText"/>
        <w:rPr>
          <w:lang w:val="sr-Latn-CS"/>
        </w:rPr>
      </w:pPr>
      <w:r w:rsidRPr="06613263">
        <w:rPr>
          <w:lang w:val="sr-Latn-CS"/>
        </w:rPr>
        <w:t>Korisnički interfejs</w:t>
      </w:r>
      <w:r w:rsidR="3A41A65E" w:rsidRPr="06613263">
        <w:rPr>
          <w:lang w:val="sr-Latn-CS"/>
        </w:rPr>
        <w:t xml:space="preserve"> aplikacije Organeeztec</w:t>
      </w:r>
      <w:r w:rsidRPr="06613263">
        <w:rPr>
          <w:lang w:val="sr-Latn-CS"/>
        </w:rPr>
        <w:t xml:space="preserve"> će biti dizajniran tako da bude omogućeno jednostavno i intuitivno korišćenje bez potrebe za organizovanjem dodatne obuke. </w:t>
      </w:r>
    </w:p>
    <w:p w14:paraId="7D9B0F9B" w14:textId="77777777" w:rsidR="00834900" w:rsidRPr="003372D3" w:rsidRDefault="3984037C" w:rsidP="06613263">
      <w:pPr>
        <w:pStyle w:val="Heading2"/>
        <w:rPr>
          <w:lang w:val="sr-Latn-CS"/>
        </w:rPr>
      </w:pPr>
      <w:bookmarkStart w:id="56" w:name="_Toc131687895"/>
      <w:r w:rsidRPr="2F4D42CB">
        <w:rPr>
          <w:lang w:val="sr-Latn-CS"/>
        </w:rPr>
        <w:t>Pouzdanost</w:t>
      </w:r>
      <w:bookmarkEnd w:id="56"/>
    </w:p>
    <w:p w14:paraId="4FE76D72" w14:textId="77777777" w:rsidR="00834900" w:rsidRDefault="00E41E1D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specificirani zahtevi u pogledu pouzdanosti sistema koji se razvija.</w:t>
      </w:r>
    </w:p>
    <w:p w14:paraId="7FD587E7" w14:textId="77777777" w:rsidR="001517F6" w:rsidRPr="001517F6" w:rsidRDefault="001517F6" w:rsidP="06613263">
      <w:pPr>
        <w:pStyle w:val="BodyText"/>
        <w:keepNext/>
        <w:rPr>
          <w:b/>
          <w:bCs/>
          <w:lang w:val="sr-Latn-CS"/>
        </w:rPr>
      </w:pPr>
      <w:r w:rsidRPr="06613263">
        <w:rPr>
          <w:b/>
          <w:bCs/>
          <w:lang w:val="sr-Latn-CS"/>
        </w:rPr>
        <w:t>Dostupnost:</w:t>
      </w:r>
    </w:p>
    <w:p w14:paraId="166A5181" w14:textId="2AAD0462" w:rsidR="001517F6" w:rsidRDefault="102FA248" w:rsidP="06613263">
      <w:pPr>
        <w:pStyle w:val="BodyText"/>
        <w:rPr>
          <w:lang w:val="sr-Latn-CS"/>
        </w:rPr>
      </w:pPr>
      <w:r w:rsidRPr="06613263">
        <w:rPr>
          <w:lang w:val="sr-Latn-CS"/>
        </w:rPr>
        <w:t xml:space="preserve">Organeeztec aplikacija </w:t>
      </w:r>
      <w:r w:rsidR="00456A20" w:rsidRPr="06613263">
        <w:rPr>
          <w:lang w:val="sr-Latn-CS"/>
        </w:rPr>
        <w:t>će biti dostup</w:t>
      </w:r>
      <w:r w:rsidR="76959A2E" w:rsidRPr="06613263">
        <w:rPr>
          <w:lang w:val="sr-Latn-CS"/>
        </w:rPr>
        <w:t>na</w:t>
      </w:r>
      <w:r w:rsidR="00456A20" w:rsidRPr="06613263">
        <w:rPr>
          <w:lang w:val="sr-Latn-CS"/>
        </w:rPr>
        <w:t xml:space="preserve"> 24 časa dnevno, 7 dana u nedelji. Vreme kada nije dostup</w:t>
      </w:r>
      <w:r w:rsidR="62F33D83" w:rsidRPr="06613263">
        <w:rPr>
          <w:lang w:val="sr-Latn-CS"/>
        </w:rPr>
        <w:t>na</w:t>
      </w:r>
      <w:r w:rsidR="00456A20" w:rsidRPr="06613263">
        <w:rPr>
          <w:lang w:val="sr-Latn-CS"/>
        </w:rPr>
        <w:t xml:space="preserve"> ne sme da pređe 20%.</w:t>
      </w:r>
    </w:p>
    <w:p w14:paraId="533D4662" w14:textId="77777777" w:rsidR="001517F6" w:rsidRPr="001517F6" w:rsidRDefault="001517F6" w:rsidP="06613263">
      <w:pPr>
        <w:pStyle w:val="BodyText"/>
        <w:keepNext/>
        <w:rPr>
          <w:b/>
          <w:bCs/>
          <w:lang w:val="sr-Latn-CS"/>
        </w:rPr>
      </w:pPr>
      <w:r w:rsidRPr="06613263">
        <w:rPr>
          <w:b/>
          <w:bCs/>
          <w:lang w:val="sr-Latn-CS"/>
        </w:rPr>
        <w:t>Srednje vreme između otkaza:</w:t>
      </w:r>
    </w:p>
    <w:p w14:paraId="67120DA8" w14:textId="746A08EF" w:rsidR="001517F6" w:rsidRDefault="00456A20" w:rsidP="06613263">
      <w:pPr>
        <w:pStyle w:val="BodyText"/>
        <w:rPr>
          <w:lang w:val="sr-Latn-CS"/>
        </w:rPr>
      </w:pPr>
      <w:r w:rsidRPr="06613263">
        <w:rPr>
          <w:lang w:val="sr-Latn-CS"/>
        </w:rPr>
        <w:t>Srednje vreme između dva sukcesivna otkaza ne sme da padne ispod 80 sati.</w:t>
      </w:r>
    </w:p>
    <w:p w14:paraId="06F4DAEB" w14:textId="77777777" w:rsidR="00834900" w:rsidRPr="003372D3" w:rsidRDefault="3984037C" w:rsidP="06613263">
      <w:pPr>
        <w:pStyle w:val="Heading2"/>
        <w:rPr>
          <w:lang w:val="sr-Latn-CS"/>
        </w:rPr>
      </w:pPr>
      <w:bookmarkStart w:id="57" w:name="_Toc131687896"/>
      <w:r w:rsidRPr="2F4D42CB">
        <w:rPr>
          <w:lang w:val="sr-Latn-CS"/>
        </w:rPr>
        <w:t>Performanse</w:t>
      </w:r>
      <w:bookmarkEnd w:id="57"/>
    </w:p>
    <w:p w14:paraId="4837834C" w14:textId="77777777" w:rsidR="00834900" w:rsidRDefault="00E41E1D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specificirani zahtevi koji definišu željene performanse sistema koji se razvija.</w:t>
      </w:r>
    </w:p>
    <w:p w14:paraId="70E92C7F" w14:textId="77777777" w:rsidR="001517F6" w:rsidRPr="001517F6" w:rsidRDefault="001517F6" w:rsidP="06613263">
      <w:pPr>
        <w:pStyle w:val="BodyText"/>
        <w:keepNext/>
        <w:rPr>
          <w:b/>
          <w:bCs/>
          <w:lang w:val="sr-Latn-CS"/>
        </w:rPr>
      </w:pPr>
      <w:r w:rsidRPr="06613263">
        <w:rPr>
          <w:b/>
          <w:bCs/>
          <w:lang w:val="sr-Latn-CS"/>
        </w:rPr>
        <w:t>Broj korisnika koji simultano pristupaju:</w:t>
      </w:r>
    </w:p>
    <w:p w14:paraId="4EE9030D" w14:textId="04E0C565" w:rsidR="001517F6" w:rsidRDefault="00037080" w:rsidP="06613263">
      <w:pPr>
        <w:pStyle w:val="BodyText"/>
        <w:rPr>
          <w:lang w:val="sr-Latn-CS"/>
        </w:rPr>
      </w:pPr>
      <w:r w:rsidRPr="06613263">
        <w:rPr>
          <w:lang w:val="sr-Latn-CS"/>
        </w:rPr>
        <w:t>Sistem će da podrži do 1000 simultanih pristupa korisnika</w:t>
      </w:r>
      <w:r w:rsidR="00206198" w:rsidRPr="06613263">
        <w:rPr>
          <w:lang w:val="sr-Latn-CS"/>
        </w:rPr>
        <w:t xml:space="preserve"> </w:t>
      </w:r>
      <w:r w:rsidR="6BEE652A" w:rsidRPr="06613263">
        <w:rPr>
          <w:lang w:val="sr-Latn-CS"/>
        </w:rPr>
        <w:t>aplikaciji</w:t>
      </w:r>
      <w:r w:rsidRPr="06613263">
        <w:rPr>
          <w:lang w:val="sr-Latn-CS"/>
        </w:rPr>
        <w:t>.</w:t>
      </w:r>
      <w:r w:rsidR="00F220C7" w:rsidRPr="06613263">
        <w:rPr>
          <w:lang w:val="sr-Latn-CS"/>
        </w:rPr>
        <w:t xml:space="preserve"> </w:t>
      </w:r>
    </w:p>
    <w:p w14:paraId="541957DD" w14:textId="77777777" w:rsidR="001517F6" w:rsidRPr="001517F6" w:rsidRDefault="001517F6" w:rsidP="06613263">
      <w:pPr>
        <w:pStyle w:val="BodyText"/>
        <w:keepNext/>
        <w:rPr>
          <w:b/>
          <w:bCs/>
          <w:lang w:val="sr-Latn-CS"/>
        </w:rPr>
      </w:pPr>
      <w:r w:rsidRPr="06613263">
        <w:rPr>
          <w:b/>
          <w:bCs/>
          <w:lang w:val="sr-Latn-CS"/>
        </w:rPr>
        <w:t xml:space="preserve">Vreme odziva </w:t>
      </w:r>
      <w:r w:rsidR="00456A20" w:rsidRPr="06613263">
        <w:rPr>
          <w:b/>
          <w:bCs/>
          <w:lang w:val="sr-Latn-CS"/>
        </w:rPr>
        <w:t xml:space="preserve">za pristup </w:t>
      </w:r>
      <w:r w:rsidRPr="06613263">
        <w:rPr>
          <w:b/>
          <w:bCs/>
          <w:lang w:val="sr-Latn-CS"/>
        </w:rPr>
        <w:t>baz</w:t>
      </w:r>
      <w:r w:rsidR="00456A20" w:rsidRPr="06613263">
        <w:rPr>
          <w:b/>
          <w:bCs/>
          <w:lang w:val="sr-Latn-CS"/>
        </w:rPr>
        <w:t>i</w:t>
      </w:r>
      <w:r w:rsidRPr="06613263">
        <w:rPr>
          <w:b/>
          <w:bCs/>
          <w:lang w:val="sr-Latn-CS"/>
        </w:rPr>
        <w:t xml:space="preserve"> podataka:</w:t>
      </w:r>
    </w:p>
    <w:p w14:paraId="7596993A" w14:textId="0AE3EFD3" w:rsidR="001517F6" w:rsidRDefault="00677488" w:rsidP="06613263">
      <w:pPr>
        <w:pStyle w:val="BodyText"/>
        <w:rPr>
          <w:lang w:val="sr-Latn-CS"/>
        </w:rPr>
      </w:pPr>
      <w:r w:rsidRPr="06613263">
        <w:rPr>
          <w:lang w:val="sr-Latn-CS"/>
        </w:rPr>
        <w:t>Vreme potrebno za pristupanje bazi podataka u cilju izvršenj</w:t>
      </w:r>
      <w:r w:rsidR="00415E2D" w:rsidRPr="06613263">
        <w:rPr>
          <w:lang w:val="sr-Latn-CS"/>
        </w:rPr>
        <w:t>a</w:t>
      </w:r>
      <w:r w:rsidRPr="06613263">
        <w:rPr>
          <w:lang w:val="sr-Latn-CS"/>
        </w:rPr>
        <w:t xml:space="preserve"> nekog upita ne sme da</w:t>
      </w:r>
      <w:r w:rsidR="00AF2AFF" w:rsidRPr="06613263">
        <w:rPr>
          <w:lang w:val="sr-Latn-CS"/>
        </w:rPr>
        <w:t xml:space="preserve"> bude</w:t>
      </w:r>
      <w:r w:rsidRPr="06613263">
        <w:rPr>
          <w:lang w:val="sr-Latn-CS"/>
        </w:rPr>
        <w:t xml:space="preserve"> veće od </w:t>
      </w:r>
      <w:r w:rsidR="09618AD3" w:rsidRPr="06613263">
        <w:rPr>
          <w:lang w:val="sr-Latn-CS"/>
        </w:rPr>
        <w:t>10</w:t>
      </w:r>
      <w:r w:rsidRPr="06613263">
        <w:rPr>
          <w:lang w:val="sr-Latn-CS"/>
        </w:rPr>
        <w:t xml:space="preserve"> sekundi.</w:t>
      </w:r>
    </w:p>
    <w:p w14:paraId="10DCFB28" w14:textId="77777777" w:rsidR="00834900" w:rsidRPr="003372D3" w:rsidRDefault="4A20430A" w:rsidP="06613263">
      <w:pPr>
        <w:pStyle w:val="Heading2"/>
        <w:rPr>
          <w:lang w:val="sr-Latn-CS"/>
        </w:rPr>
      </w:pPr>
      <w:bookmarkStart w:id="58" w:name="_Toc131687897"/>
      <w:r w:rsidRPr="2F4D42CB">
        <w:rPr>
          <w:lang w:val="sr-Latn-CS"/>
        </w:rPr>
        <w:t>Podrška i održavanje</w:t>
      </w:r>
      <w:bookmarkEnd w:id="58"/>
    </w:p>
    <w:p w14:paraId="19C01F88" w14:textId="77777777" w:rsidR="00834900" w:rsidRDefault="00E41E1D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specificirani zahtevi koji treba da poboljšaju stepen podrške i mogućnost održavanja sistema koji se razvija.</w:t>
      </w:r>
    </w:p>
    <w:p w14:paraId="48BD5074" w14:textId="3AB3671A" w:rsidR="00114E2C" w:rsidRDefault="77362BEA" w:rsidP="06613263">
      <w:pPr>
        <w:pStyle w:val="BodyText"/>
        <w:rPr>
          <w:lang w:val="sr-Latn-CS"/>
        </w:rPr>
      </w:pPr>
      <w:r w:rsidRPr="06613263">
        <w:rPr>
          <w:lang w:val="sr-Latn-CS"/>
        </w:rPr>
        <w:t>Organeeztec aplikaciji</w:t>
      </w:r>
      <w:r w:rsidR="00114E2C" w:rsidRPr="06613263">
        <w:rPr>
          <w:lang w:val="sr-Latn-CS"/>
        </w:rPr>
        <w:t xml:space="preserve"> ne zahteva posebnu podršku i održavanje.</w:t>
      </w:r>
    </w:p>
    <w:p w14:paraId="3DDD9387" w14:textId="77777777" w:rsidR="00834900" w:rsidRPr="003372D3" w:rsidRDefault="3984037C" w:rsidP="06613263">
      <w:pPr>
        <w:pStyle w:val="Heading2"/>
        <w:rPr>
          <w:lang w:val="sr-Latn-CS"/>
        </w:rPr>
      </w:pPr>
      <w:bookmarkStart w:id="59" w:name="_Toc131687898"/>
      <w:r w:rsidRPr="2F4D42CB">
        <w:rPr>
          <w:lang w:val="sr-Latn-CS"/>
        </w:rPr>
        <w:t>Ograničenja</w:t>
      </w:r>
      <w:bookmarkEnd w:id="59"/>
    </w:p>
    <w:p w14:paraId="2BCC7FAD" w14:textId="77777777" w:rsidR="00834900" w:rsidRDefault="00E41E1D" w:rsidP="06613263">
      <w:pPr>
        <w:pStyle w:val="BodyText"/>
        <w:rPr>
          <w:lang w:val="sr-Latn-CS"/>
        </w:rPr>
      </w:pPr>
      <w:r w:rsidRPr="06613263">
        <w:rPr>
          <w:lang w:val="sr-Latn-CS"/>
        </w:rPr>
        <w:t>U ovom odeljku su specificirana ograničenja kojih se treba pridržavati pri projektovanju sistema koji se razvija.</w:t>
      </w:r>
    </w:p>
    <w:p w14:paraId="203CEF88" w14:textId="77777777" w:rsidR="00456A20" w:rsidRPr="001517F6" w:rsidRDefault="11E452D8" w:rsidP="2F4D42CB">
      <w:pPr>
        <w:pStyle w:val="BodyText"/>
        <w:keepNext/>
        <w:rPr>
          <w:b/>
          <w:bCs/>
          <w:lang w:val="sr-Latn-CS"/>
        </w:rPr>
      </w:pPr>
      <w:r w:rsidRPr="2F4D42CB">
        <w:rPr>
          <w:b/>
          <w:bCs/>
          <w:lang w:val="sr-Latn-CS"/>
        </w:rPr>
        <w:t>Hardverska platforma</w:t>
      </w:r>
      <w:r w:rsidR="5EE9901E" w:rsidRPr="2F4D42CB">
        <w:rPr>
          <w:b/>
          <w:bCs/>
          <w:lang w:val="sr-Latn-CS"/>
        </w:rPr>
        <w:t>:</w:t>
      </w:r>
    </w:p>
    <w:p w14:paraId="33B534BA" w14:textId="0E9F49D0" w:rsidR="00A8646C" w:rsidRPr="00A8646C" w:rsidRDefault="11E452D8" w:rsidP="2F4D42CB">
      <w:pPr>
        <w:pStyle w:val="BodyText"/>
        <w:rPr>
          <w:lang w:val="sr-Latn-CS"/>
        </w:rPr>
      </w:pPr>
      <w:r w:rsidRPr="2F4D42CB">
        <w:rPr>
          <w:lang w:val="sr-Latn-CS"/>
        </w:rPr>
        <w:t xml:space="preserve">Klijentski deo </w:t>
      </w:r>
      <w:r w:rsidR="72540AFA" w:rsidRPr="2F4D42CB">
        <w:rPr>
          <w:lang w:val="sr-Latn-CS"/>
        </w:rPr>
        <w:t>apllikacije</w:t>
      </w:r>
      <w:r w:rsidRPr="2F4D42CB">
        <w:rPr>
          <w:lang w:val="sr-Latn-CS"/>
        </w:rPr>
        <w:t xml:space="preserve"> treba da ima mogućnost izvršavanja na </w:t>
      </w:r>
      <w:r w:rsidR="2505063F" w:rsidRPr="2F4D42CB">
        <w:rPr>
          <w:lang w:val="sr-Latn-CS"/>
        </w:rPr>
        <w:t xml:space="preserve">Android uređaju koji ima </w:t>
      </w:r>
      <w:r w:rsidR="1A04C404" w:rsidRPr="2F4D42CB">
        <w:rPr>
          <w:lang w:val="sr-Latn-CS"/>
        </w:rPr>
        <w:t>minimum Android 5.0 operativni sistem</w:t>
      </w:r>
      <w:r w:rsidR="663A78F1" w:rsidRPr="2F4D42CB">
        <w:rPr>
          <w:lang w:val="sr-Latn-CS"/>
        </w:rPr>
        <w:t xml:space="preserve"> sa 512MB ram memorije</w:t>
      </w:r>
      <w:r w:rsidRPr="2F4D42CB">
        <w:rPr>
          <w:lang w:val="sr-Latn-CS"/>
        </w:rPr>
        <w:t xml:space="preserve">. </w:t>
      </w:r>
    </w:p>
    <w:p w14:paraId="22859297" w14:textId="24CDB4BA" w:rsidR="6FC46472" w:rsidRDefault="6FC46472" w:rsidP="2F4D42CB">
      <w:pPr>
        <w:pStyle w:val="BodyText"/>
        <w:rPr>
          <w:lang w:val="sr-Latn-CS"/>
        </w:rPr>
      </w:pPr>
      <w:r w:rsidRPr="2F4D42CB">
        <w:rPr>
          <w:lang w:val="sr-Latn-CS"/>
        </w:rPr>
        <w:t>Serverski deo aplikacije će se izvršavati na Firebase platformi.</w:t>
      </w:r>
    </w:p>
    <w:p w14:paraId="7E2AB227" w14:textId="18E2F02E" w:rsidR="00834900" w:rsidRPr="00397DD2" w:rsidRDefault="00834900" w:rsidP="1D8F9E73">
      <w:pPr>
        <w:pStyle w:val="BodyText"/>
        <w:rPr>
          <w:highlight w:val="yellow"/>
          <w:lang w:val="sr-Latn-CS"/>
        </w:rPr>
      </w:pPr>
    </w:p>
    <w:sectPr w:rsidR="00834900" w:rsidRPr="00397DD2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807D8" w14:textId="77777777" w:rsidR="006E24C5" w:rsidRDefault="006E24C5">
      <w:r>
        <w:separator/>
      </w:r>
    </w:p>
  </w:endnote>
  <w:endnote w:type="continuationSeparator" w:id="0">
    <w:p w14:paraId="48A350C2" w14:textId="77777777" w:rsidR="006E24C5" w:rsidRDefault="006E24C5">
      <w:r>
        <w:continuationSeparator/>
      </w:r>
    </w:p>
  </w:endnote>
  <w:endnote w:type="continuationNotice" w:id="1">
    <w:p w14:paraId="7BC82B0D" w14:textId="77777777" w:rsidR="006E24C5" w:rsidRDefault="006E24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960776" w:rsidRDefault="009607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01652C" w14:textId="77777777" w:rsidR="00960776" w:rsidRDefault="009607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DEA03C" w14:paraId="74ED716E" w14:textId="77777777" w:rsidTr="55DEA03C">
      <w:trPr>
        <w:trHeight w:val="300"/>
      </w:trPr>
      <w:tc>
        <w:tcPr>
          <w:tcW w:w="3120" w:type="dxa"/>
        </w:tcPr>
        <w:p w14:paraId="3B4684F2" w14:textId="4756F412" w:rsidR="55DEA03C" w:rsidRDefault="55DEA03C" w:rsidP="55DEA03C">
          <w:pPr>
            <w:pStyle w:val="Header"/>
            <w:ind w:left="-115"/>
          </w:pPr>
        </w:p>
      </w:tc>
      <w:tc>
        <w:tcPr>
          <w:tcW w:w="3120" w:type="dxa"/>
        </w:tcPr>
        <w:p w14:paraId="68F50755" w14:textId="0B634ECE" w:rsidR="55DEA03C" w:rsidRDefault="55DEA03C" w:rsidP="55DEA03C">
          <w:pPr>
            <w:pStyle w:val="Header"/>
            <w:jc w:val="center"/>
          </w:pPr>
        </w:p>
      </w:tc>
      <w:tc>
        <w:tcPr>
          <w:tcW w:w="3120" w:type="dxa"/>
        </w:tcPr>
        <w:p w14:paraId="6E082FF0" w14:textId="1CE2A9E0" w:rsidR="55DEA03C" w:rsidRDefault="55DEA03C" w:rsidP="55DEA03C">
          <w:pPr>
            <w:pStyle w:val="Header"/>
            <w:ind w:right="-115"/>
            <w:jc w:val="right"/>
          </w:pPr>
        </w:p>
      </w:tc>
    </w:tr>
  </w:tbl>
  <w:p w14:paraId="3D593722" w14:textId="10A61D3B" w:rsidR="55DEA03C" w:rsidRDefault="55DEA03C" w:rsidP="55DEA0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960776" w:rsidRPr="003372D3" w14:paraId="610A231E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960776" w:rsidRPr="003372D3" w:rsidRDefault="00960776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0101B0DB" w14:textId="3BAF2CEF" w:rsidR="00960776" w:rsidRPr="003372D3" w:rsidRDefault="00960776">
          <w:pPr>
            <w:jc w:val="center"/>
            <w:rPr>
              <w:lang w:val="sr-Latn-CS"/>
            </w:rPr>
          </w:pPr>
          <w:r w:rsidRPr="003372D3">
            <w:rPr>
              <w:rFonts w:ascii="Symbol" w:eastAsia="Symbol" w:hAnsi="Symbol" w:cs="Symbol"/>
              <w:lang w:val="sr-Latn-CS"/>
            </w:rPr>
            <w:t></w:t>
          </w:r>
          <w:r w:rsidR="00390A9C">
            <w:rPr>
              <w:lang w:val="sr-Latn-CS"/>
            </w:rPr>
            <w:t>eezTec-IT</w:t>
          </w:r>
          <w:r w:rsidRPr="003372D3">
            <w:rPr>
              <w:lang w:val="sr-Latn-CS"/>
            </w:rPr>
            <w:t>, 20</w:t>
          </w:r>
          <w:r>
            <w:rPr>
              <w:lang w:val="sr-Latn-CS"/>
            </w:rPr>
            <w:t>2</w:t>
          </w:r>
          <w:r w:rsidR="00390A9C">
            <w:rPr>
              <w:lang w:val="sr-Latn-CS"/>
            </w:rPr>
            <w:t>3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4128DE13" w14:textId="77777777" w:rsidR="00960776" w:rsidRPr="003372D3" w:rsidRDefault="00960776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>
            <w:rPr>
              <w:rStyle w:val="PageNumber"/>
              <w:noProof/>
              <w:lang w:val="sr-Latn-CS"/>
            </w:rPr>
            <w:fldChar w:fldCharType="begin"/>
          </w:r>
          <w:r>
            <w:rPr>
              <w:rStyle w:val="PageNumber"/>
              <w:noProof/>
              <w:lang w:val="sr-Latn-CS"/>
            </w:rPr>
            <w:instrText>NUMPAGES  \* MERGEFORMAT</w:instrText>
          </w:r>
          <w:r>
            <w:rPr>
              <w:rStyle w:val="PageNumber"/>
              <w:noProof/>
              <w:lang w:val="sr-Latn-CS"/>
            </w:rPr>
            <w:fldChar w:fldCharType="separate"/>
          </w:r>
          <w:r>
            <w:rPr>
              <w:rStyle w:val="PageNumber"/>
              <w:noProof/>
              <w:lang w:val="sr-Latn-CS"/>
            </w:rPr>
            <w:t>19</w:t>
          </w:r>
          <w:r>
            <w:rPr>
              <w:rStyle w:val="PageNumber"/>
              <w:noProof/>
              <w:lang w:val="sr-Latn-CS"/>
            </w:rPr>
            <w:fldChar w:fldCharType="end"/>
          </w:r>
        </w:p>
      </w:tc>
    </w:tr>
  </w:tbl>
  <w:p w14:paraId="1FC39945" w14:textId="77777777" w:rsidR="00960776" w:rsidRPr="003372D3" w:rsidRDefault="00960776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056E" w14:textId="77777777" w:rsidR="00960776" w:rsidRDefault="009607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0BDDF" w14:textId="77777777" w:rsidR="006E24C5" w:rsidRDefault="006E24C5">
      <w:r>
        <w:separator/>
      </w:r>
    </w:p>
  </w:footnote>
  <w:footnote w:type="continuationSeparator" w:id="0">
    <w:p w14:paraId="09911357" w14:textId="77777777" w:rsidR="006E24C5" w:rsidRDefault="006E24C5">
      <w:r>
        <w:continuationSeparator/>
      </w:r>
    </w:p>
  </w:footnote>
  <w:footnote w:type="continuationNotice" w:id="1">
    <w:p w14:paraId="1229D700" w14:textId="77777777" w:rsidR="006E24C5" w:rsidRDefault="006E24C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960776" w:rsidRDefault="00960776">
    <w:pPr>
      <w:rPr>
        <w:sz w:val="24"/>
      </w:rPr>
    </w:pPr>
  </w:p>
  <w:p w14:paraId="4DDBEF00" w14:textId="77777777" w:rsidR="00960776" w:rsidRDefault="00960776">
    <w:pPr>
      <w:pBdr>
        <w:top w:val="single" w:sz="6" w:space="1" w:color="auto"/>
      </w:pBdr>
      <w:rPr>
        <w:sz w:val="24"/>
      </w:rPr>
    </w:pPr>
  </w:p>
  <w:p w14:paraId="6E2593B9" w14:textId="16B53F7B" w:rsidR="00960776" w:rsidRDefault="06613263" w:rsidP="06613263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  <w:lang w:val="sr-Latn-CS"/>
      </w:rPr>
    </w:pPr>
    <w:proofErr w:type="spellStart"/>
    <w:r w:rsidRPr="06613263">
      <w:rPr>
        <w:rFonts w:ascii="Arial" w:hAnsi="Arial"/>
        <w:b/>
        <w:bCs/>
        <w:sz w:val="36"/>
        <w:szCs w:val="36"/>
      </w:rPr>
      <w:t>eezTec</w:t>
    </w:r>
    <w:proofErr w:type="spellEnd"/>
    <w:r w:rsidRPr="06613263">
      <w:rPr>
        <w:rFonts w:ascii="Arial" w:hAnsi="Arial"/>
        <w:b/>
        <w:bCs/>
        <w:sz w:val="36"/>
        <w:szCs w:val="36"/>
      </w:rPr>
      <w:t>-IT</w:t>
    </w:r>
  </w:p>
  <w:p w14:paraId="0C528934" w14:textId="0B73A249" w:rsidR="00960776" w:rsidRDefault="0096077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</w:p>
  <w:p w14:paraId="3461D779" w14:textId="77777777" w:rsidR="00960776" w:rsidRDefault="00960776">
    <w:pPr>
      <w:pBdr>
        <w:bottom w:val="single" w:sz="6" w:space="1" w:color="auto"/>
      </w:pBdr>
      <w:jc w:val="right"/>
      <w:rPr>
        <w:sz w:val="24"/>
      </w:rPr>
    </w:pPr>
  </w:p>
  <w:p w14:paraId="3CF2D8B6" w14:textId="77777777" w:rsidR="00960776" w:rsidRDefault="009607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60776" w:rsidRPr="003372D3" w14:paraId="2565E51A" w14:textId="77777777">
      <w:tc>
        <w:tcPr>
          <w:tcW w:w="6379" w:type="dxa"/>
        </w:tcPr>
        <w:p w14:paraId="2FD056B1" w14:textId="1CF15EDF" w:rsidR="00960776" w:rsidRPr="003372D3" w:rsidRDefault="00390A9C">
          <w:pPr>
            <w:rPr>
              <w:lang w:val="sr-Latn-CS"/>
            </w:rPr>
          </w:pPr>
          <w:r>
            <w:rPr>
              <w:lang w:val="sr-Latn-CS"/>
            </w:rPr>
            <w:t>Organeeztec</w:t>
          </w:r>
        </w:p>
      </w:tc>
      <w:tc>
        <w:tcPr>
          <w:tcW w:w="3179" w:type="dxa"/>
        </w:tcPr>
        <w:p w14:paraId="06F89D34" w14:textId="77777777" w:rsidR="00960776" w:rsidRPr="003372D3" w:rsidRDefault="00960776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960776" w:rsidRPr="003372D3" w14:paraId="3EA82502" w14:textId="77777777">
      <w:tc>
        <w:tcPr>
          <w:tcW w:w="6379" w:type="dxa"/>
        </w:tcPr>
        <w:p w14:paraId="66B23904" w14:textId="0C8B687C" w:rsidR="00960776" w:rsidRPr="003372D3" w:rsidRDefault="00960776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2A8852F8" w14:textId="64893E40" w:rsidR="00960776" w:rsidRPr="003372D3" w:rsidRDefault="00960776" w:rsidP="00390A9C">
          <w:pPr>
            <w:ind w:firstLine="96"/>
            <w:rPr>
              <w:lang w:val="sr-Latn-CS"/>
            </w:rPr>
          </w:pPr>
          <w:r>
            <w:rPr>
              <w:lang w:val="sr-Latn-CS"/>
            </w:rPr>
            <w:t>Datum:  6</w:t>
          </w:r>
          <w:r w:rsidRPr="003372D3">
            <w:rPr>
              <w:lang w:val="sr-Latn-CS"/>
            </w:rPr>
            <w:t>.0</w:t>
          </w:r>
          <w:r>
            <w:rPr>
              <w:lang w:val="sr-Latn-CS"/>
            </w:rPr>
            <w:t>4</w:t>
          </w:r>
          <w:r w:rsidRPr="003372D3">
            <w:rPr>
              <w:lang w:val="sr-Latn-CS"/>
            </w:rPr>
            <w:t>.20</w:t>
          </w:r>
          <w:r>
            <w:rPr>
              <w:lang w:val="sr-Latn-CS"/>
            </w:rPr>
            <w:t>2</w:t>
          </w:r>
          <w:r w:rsidR="00390A9C">
            <w:rPr>
              <w:lang w:val="sr-Latn-CS"/>
            </w:rPr>
            <w:t>3</w:t>
          </w:r>
          <w:r w:rsidRPr="003372D3">
            <w:rPr>
              <w:lang w:val="sr-Latn-CS"/>
            </w:rPr>
            <w:t>. god.</w:t>
          </w:r>
        </w:p>
      </w:tc>
    </w:tr>
    <w:tr w:rsidR="00960776" w:rsidRPr="003372D3" w14:paraId="6617C161" w14:textId="77777777">
      <w:tc>
        <w:tcPr>
          <w:tcW w:w="9558" w:type="dxa"/>
          <w:gridSpan w:val="2"/>
        </w:tcPr>
        <w:p w14:paraId="7E9A89FB" w14:textId="4A5BAB3C" w:rsidR="00960776" w:rsidRPr="003372D3" w:rsidRDefault="00390A9C">
          <w:pPr>
            <w:rPr>
              <w:lang w:val="sr-Latn-CS"/>
            </w:rPr>
          </w:pPr>
          <w:r>
            <w:rPr>
              <w:lang w:val="sr-Latn-CS"/>
            </w:rPr>
            <w:t>eezTec-IT</w:t>
          </w:r>
          <w:r w:rsidR="00960776">
            <w:rPr>
              <w:lang w:val="sr-Latn-CS"/>
            </w:rPr>
            <w:t xml:space="preserve">- </w:t>
          </w:r>
          <w:r>
            <w:rPr>
              <w:lang w:val="sr-Latn-CS"/>
            </w:rPr>
            <w:t>Organeeztec</w:t>
          </w:r>
          <w:r w:rsidR="00960776">
            <w:rPr>
              <w:lang w:val="sr-Latn-CS"/>
            </w:rPr>
            <w:t xml:space="preserve"> -</w:t>
          </w:r>
          <w:r>
            <w:rPr>
              <w:lang w:val="sr-Latn-CS"/>
            </w:rPr>
            <w:t xml:space="preserve"> </w:t>
          </w:r>
          <w:r w:rsidR="00960776">
            <w:rPr>
              <w:lang w:val="sr-Latn-CS"/>
            </w:rPr>
            <w:t>0</w:t>
          </w:r>
          <w:r w:rsidR="00D51F82">
            <w:rPr>
              <w:lang w:val="sr-Latn-CS"/>
            </w:rPr>
            <w:t>4</w:t>
          </w:r>
        </w:p>
      </w:tc>
    </w:tr>
  </w:tbl>
  <w:p w14:paraId="2946DB82" w14:textId="77777777" w:rsidR="00960776" w:rsidRPr="003372D3" w:rsidRDefault="00960776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78278" w14:textId="77777777" w:rsidR="00960776" w:rsidRDefault="009607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1357"/>
    <w:multiLevelType w:val="hybridMultilevel"/>
    <w:tmpl w:val="73785544"/>
    <w:lvl w:ilvl="0" w:tplc="A5B2081A">
      <w:start w:val="1"/>
      <w:numFmt w:val="decimal"/>
      <w:lvlText w:val="%1."/>
      <w:lvlJc w:val="left"/>
      <w:pPr>
        <w:ind w:left="1800" w:hanging="360"/>
      </w:pPr>
    </w:lvl>
    <w:lvl w:ilvl="1" w:tplc="2DA693B2">
      <w:start w:val="1"/>
      <w:numFmt w:val="lowerLetter"/>
      <w:lvlText w:val="%2."/>
      <w:lvlJc w:val="left"/>
      <w:pPr>
        <w:ind w:left="2520" w:hanging="360"/>
      </w:pPr>
    </w:lvl>
    <w:lvl w:ilvl="2" w:tplc="AC2A55AA">
      <w:start w:val="1"/>
      <w:numFmt w:val="lowerRoman"/>
      <w:lvlText w:val="%3."/>
      <w:lvlJc w:val="right"/>
      <w:pPr>
        <w:ind w:left="3240" w:hanging="180"/>
      </w:pPr>
    </w:lvl>
    <w:lvl w:ilvl="3" w:tplc="AAF8636E">
      <w:start w:val="1"/>
      <w:numFmt w:val="decimal"/>
      <w:lvlText w:val="%4."/>
      <w:lvlJc w:val="left"/>
      <w:pPr>
        <w:ind w:left="3960" w:hanging="360"/>
      </w:pPr>
    </w:lvl>
    <w:lvl w:ilvl="4" w:tplc="087E4550">
      <w:start w:val="1"/>
      <w:numFmt w:val="lowerLetter"/>
      <w:lvlText w:val="%5."/>
      <w:lvlJc w:val="left"/>
      <w:pPr>
        <w:ind w:left="4680" w:hanging="360"/>
      </w:pPr>
    </w:lvl>
    <w:lvl w:ilvl="5" w:tplc="9BD84302">
      <w:start w:val="1"/>
      <w:numFmt w:val="lowerRoman"/>
      <w:lvlText w:val="%6."/>
      <w:lvlJc w:val="right"/>
      <w:pPr>
        <w:ind w:left="5400" w:hanging="180"/>
      </w:pPr>
    </w:lvl>
    <w:lvl w:ilvl="6" w:tplc="FFD4377C">
      <w:start w:val="1"/>
      <w:numFmt w:val="decimal"/>
      <w:lvlText w:val="%7."/>
      <w:lvlJc w:val="left"/>
      <w:pPr>
        <w:ind w:left="6120" w:hanging="360"/>
      </w:pPr>
    </w:lvl>
    <w:lvl w:ilvl="7" w:tplc="F0128480">
      <w:start w:val="1"/>
      <w:numFmt w:val="lowerLetter"/>
      <w:lvlText w:val="%8."/>
      <w:lvlJc w:val="left"/>
      <w:pPr>
        <w:ind w:left="6840" w:hanging="360"/>
      </w:pPr>
    </w:lvl>
    <w:lvl w:ilvl="8" w:tplc="91CCCA5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670166"/>
    <w:multiLevelType w:val="hybridMultilevel"/>
    <w:tmpl w:val="9CE21040"/>
    <w:lvl w:ilvl="0" w:tplc="F5044FA6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FAF08614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31A4ED58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1212964E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C3041EBC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8C4A7D56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F0E2A84A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D1EAAD10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E80A86F0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2" w15:restartNumberingAfterBreak="0">
    <w:nsid w:val="04735D1F"/>
    <w:multiLevelType w:val="hybridMultilevel"/>
    <w:tmpl w:val="8422AE62"/>
    <w:lvl w:ilvl="0" w:tplc="640CB536">
      <w:start w:val="1"/>
      <w:numFmt w:val="decimal"/>
      <w:lvlText w:val="%1."/>
      <w:lvlJc w:val="left"/>
      <w:pPr>
        <w:ind w:left="1800" w:hanging="360"/>
      </w:pPr>
    </w:lvl>
    <w:lvl w:ilvl="1" w:tplc="4962BB04">
      <w:start w:val="1"/>
      <w:numFmt w:val="lowerLetter"/>
      <w:lvlText w:val="%2."/>
      <w:lvlJc w:val="left"/>
      <w:pPr>
        <w:ind w:left="2520" w:hanging="360"/>
      </w:pPr>
    </w:lvl>
    <w:lvl w:ilvl="2" w:tplc="0FAA6A4E">
      <w:start w:val="1"/>
      <w:numFmt w:val="lowerRoman"/>
      <w:lvlText w:val="%3."/>
      <w:lvlJc w:val="right"/>
      <w:pPr>
        <w:ind w:left="3240" w:hanging="180"/>
      </w:pPr>
    </w:lvl>
    <w:lvl w:ilvl="3" w:tplc="C6320DC8">
      <w:start w:val="1"/>
      <w:numFmt w:val="decimal"/>
      <w:lvlText w:val="%4."/>
      <w:lvlJc w:val="left"/>
      <w:pPr>
        <w:ind w:left="3960" w:hanging="360"/>
      </w:pPr>
    </w:lvl>
    <w:lvl w:ilvl="4" w:tplc="232A855E">
      <w:start w:val="1"/>
      <w:numFmt w:val="lowerLetter"/>
      <w:lvlText w:val="%5."/>
      <w:lvlJc w:val="left"/>
      <w:pPr>
        <w:ind w:left="4680" w:hanging="360"/>
      </w:pPr>
    </w:lvl>
    <w:lvl w:ilvl="5" w:tplc="0994DBE2">
      <w:start w:val="1"/>
      <w:numFmt w:val="lowerRoman"/>
      <w:lvlText w:val="%6."/>
      <w:lvlJc w:val="right"/>
      <w:pPr>
        <w:ind w:left="5400" w:hanging="180"/>
      </w:pPr>
    </w:lvl>
    <w:lvl w:ilvl="6" w:tplc="1B32AC9E">
      <w:start w:val="1"/>
      <w:numFmt w:val="decimal"/>
      <w:lvlText w:val="%7."/>
      <w:lvlJc w:val="left"/>
      <w:pPr>
        <w:ind w:left="6120" w:hanging="360"/>
      </w:pPr>
    </w:lvl>
    <w:lvl w:ilvl="7" w:tplc="DBD62CF6">
      <w:start w:val="1"/>
      <w:numFmt w:val="lowerLetter"/>
      <w:lvlText w:val="%8."/>
      <w:lvlJc w:val="left"/>
      <w:pPr>
        <w:ind w:left="6840" w:hanging="360"/>
      </w:pPr>
    </w:lvl>
    <w:lvl w:ilvl="8" w:tplc="62B656FA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08AF78"/>
    <w:multiLevelType w:val="hybridMultilevel"/>
    <w:tmpl w:val="1EF62326"/>
    <w:lvl w:ilvl="0" w:tplc="D0526B46">
      <w:start w:val="1"/>
      <w:numFmt w:val="decimal"/>
      <w:lvlText w:val="%1."/>
      <w:lvlJc w:val="left"/>
      <w:pPr>
        <w:ind w:left="1800" w:hanging="360"/>
      </w:pPr>
    </w:lvl>
    <w:lvl w:ilvl="1" w:tplc="C360C9DE">
      <w:start w:val="1"/>
      <w:numFmt w:val="lowerLetter"/>
      <w:lvlText w:val="%2."/>
      <w:lvlJc w:val="left"/>
      <w:pPr>
        <w:ind w:left="2520" w:hanging="360"/>
      </w:pPr>
    </w:lvl>
    <w:lvl w:ilvl="2" w:tplc="EC8665D0">
      <w:start w:val="1"/>
      <w:numFmt w:val="lowerRoman"/>
      <w:lvlText w:val="%3."/>
      <w:lvlJc w:val="right"/>
      <w:pPr>
        <w:ind w:left="3240" w:hanging="180"/>
      </w:pPr>
    </w:lvl>
    <w:lvl w:ilvl="3" w:tplc="5AF280D0">
      <w:start w:val="1"/>
      <w:numFmt w:val="decimal"/>
      <w:lvlText w:val="%4."/>
      <w:lvlJc w:val="left"/>
      <w:pPr>
        <w:ind w:left="3960" w:hanging="360"/>
      </w:pPr>
    </w:lvl>
    <w:lvl w:ilvl="4" w:tplc="1EC60DD8">
      <w:start w:val="1"/>
      <w:numFmt w:val="lowerLetter"/>
      <w:lvlText w:val="%5."/>
      <w:lvlJc w:val="left"/>
      <w:pPr>
        <w:ind w:left="4680" w:hanging="360"/>
      </w:pPr>
    </w:lvl>
    <w:lvl w:ilvl="5" w:tplc="51F20556">
      <w:start w:val="1"/>
      <w:numFmt w:val="lowerRoman"/>
      <w:lvlText w:val="%6."/>
      <w:lvlJc w:val="right"/>
      <w:pPr>
        <w:ind w:left="5400" w:hanging="180"/>
      </w:pPr>
    </w:lvl>
    <w:lvl w:ilvl="6" w:tplc="2D58F060">
      <w:start w:val="1"/>
      <w:numFmt w:val="decimal"/>
      <w:lvlText w:val="%7."/>
      <w:lvlJc w:val="left"/>
      <w:pPr>
        <w:ind w:left="6120" w:hanging="360"/>
      </w:pPr>
    </w:lvl>
    <w:lvl w:ilvl="7" w:tplc="4516E20E">
      <w:start w:val="1"/>
      <w:numFmt w:val="lowerLetter"/>
      <w:lvlText w:val="%8."/>
      <w:lvlJc w:val="left"/>
      <w:pPr>
        <w:ind w:left="6840" w:hanging="360"/>
      </w:pPr>
    </w:lvl>
    <w:lvl w:ilvl="8" w:tplc="CCF44166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70B7055"/>
    <w:multiLevelType w:val="hybridMultilevel"/>
    <w:tmpl w:val="FFFFFFFF"/>
    <w:lvl w:ilvl="0" w:tplc="7CD0C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86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43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CC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AD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8C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A9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49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2E7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2BE6"/>
    <w:multiLevelType w:val="hybridMultilevel"/>
    <w:tmpl w:val="F14482B4"/>
    <w:lvl w:ilvl="0" w:tplc="26AA9432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ED6CC9A4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4CB8C76A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D02EEC0E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6A2EC814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3E3E2320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F2A070DE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85D84772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5452569A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6" w15:restartNumberingAfterBreak="0">
    <w:nsid w:val="0D4A01FC"/>
    <w:multiLevelType w:val="hybridMultilevel"/>
    <w:tmpl w:val="996AE6BC"/>
    <w:lvl w:ilvl="0" w:tplc="108C1658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9E2C6E20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542C6E02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D1983008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1EE23292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612EBE4A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A9581AD2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49F0E95E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49E8D3E0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7" w15:restartNumberingAfterBreak="0">
    <w:nsid w:val="0ED2C867"/>
    <w:multiLevelType w:val="hybridMultilevel"/>
    <w:tmpl w:val="CADCD79E"/>
    <w:lvl w:ilvl="0" w:tplc="51D0FC1E">
      <w:start w:val="1"/>
      <w:numFmt w:val="decimal"/>
      <w:lvlText w:val="%1."/>
      <w:lvlJc w:val="left"/>
      <w:pPr>
        <w:ind w:left="1800" w:hanging="360"/>
      </w:pPr>
    </w:lvl>
    <w:lvl w:ilvl="1" w:tplc="B9F0D94E">
      <w:start w:val="1"/>
      <w:numFmt w:val="lowerLetter"/>
      <w:lvlText w:val="%2."/>
      <w:lvlJc w:val="left"/>
      <w:pPr>
        <w:ind w:left="2520" w:hanging="360"/>
      </w:pPr>
    </w:lvl>
    <w:lvl w:ilvl="2" w:tplc="3A4AA798">
      <w:start w:val="1"/>
      <w:numFmt w:val="lowerRoman"/>
      <w:lvlText w:val="%3."/>
      <w:lvlJc w:val="right"/>
      <w:pPr>
        <w:ind w:left="3240" w:hanging="180"/>
      </w:pPr>
    </w:lvl>
    <w:lvl w:ilvl="3" w:tplc="2486A53A">
      <w:start w:val="1"/>
      <w:numFmt w:val="decimal"/>
      <w:lvlText w:val="%4."/>
      <w:lvlJc w:val="left"/>
      <w:pPr>
        <w:ind w:left="3960" w:hanging="360"/>
      </w:pPr>
    </w:lvl>
    <w:lvl w:ilvl="4" w:tplc="3A564690">
      <w:start w:val="1"/>
      <w:numFmt w:val="lowerLetter"/>
      <w:lvlText w:val="%5."/>
      <w:lvlJc w:val="left"/>
      <w:pPr>
        <w:ind w:left="4680" w:hanging="360"/>
      </w:pPr>
    </w:lvl>
    <w:lvl w:ilvl="5" w:tplc="718454BE">
      <w:start w:val="1"/>
      <w:numFmt w:val="lowerRoman"/>
      <w:lvlText w:val="%6."/>
      <w:lvlJc w:val="right"/>
      <w:pPr>
        <w:ind w:left="5400" w:hanging="180"/>
      </w:pPr>
    </w:lvl>
    <w:lvl w:ilvl="6" w:tplc="9558FF2A">
      <w:start w:val="1"/>
      <w:numFmt w:val="decimal"/>
      <w:lvlText w:val="%7."/>
      <w:lvlJc w:val="left"/>
      <w:pPr>
        <w:ind w:left="6120" w:hanging="360"/>
      </w:pPr>
    </w:lvl>
    <w:lvl w:ilvl="7" w:tplc="76AE880C">
      <w:start w:val="1"/>
      <w:numFmt w:val="lowerLetter"/>
      <w:lvlText w:val="%8."/>
      <w:lvlJc w:val="left"/>
      <w:pPr>
        <w:ind w:left="6840" w:hanging="360"/>
      </w:pPr>
    </w:lvl>
    <w:lvl w:ilvl="8" w:tplc="A3F8E75E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20F7C65"/>
    <w:multiLevelType w:val="hybridMultilevel"/>
    <w:tmpl w:val="FFFFFFFF"/>
    <w:lvl w:ilvl="0" w:tplc="166A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EC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C4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6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88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64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04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706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69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E03CD"/>
    <w:multiLevelType w:val="hybridMultilevel"/>
    <w:tmpl w:val="FFFFFFFF"/>
    <w:lvl w:ilvl="0" w:tplc="204A3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29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C5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C7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40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AE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08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8D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AE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37FA4"/>
    <w:multiLevelType w:val="hybridMultilevel"/>
    <w:tmpl w:val="F8F8F494"/>
    <w:lvl w:ilvl="0" w:tplc="5ECC1E60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A19C5C78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CECE70EE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C97C2944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72A25518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0AFE039A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91C24600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EEBC2558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03147632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11" w15:restartNumberingAfterBreak="0">
    <w:nsid w:val="166271C3"/>
    <w:multiLevelType w:val="hybridMultilevel"/>
    <w:tmpl w:val="FFFFFFFF"/>
    <w:lvl w:ilvl="0" w:tplc="39664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0A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2F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E4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7EB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42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20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EC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A8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55822"/>
    <w:multiLevelType w:val="hybridMultilevel"/>
    <w:tmpl w:val="DC6CCEEE"/>
    <w:lvl w:ilvl="0" w:tplc="34C039E6">
      <w:start w:val="1"/>
      <w:numFmt w:val="decimal"/>
      <w:lvlText w:val="%1."/>
      <w:lvlJc w:val="left"/>
      <w:pPr>
        <w:ind w:left="1800" w:hanging="360"/>
      </w:pPr>
    </w:lvl>
    <w:lvl w:ilvl="1" w:tplc="7A80FA10">
      <w:start w:val="1"/>
      <w:numFmt w:val="lowerLetter"/>
      <w:lvlText w:val="%2."/>
      <w:lvlJc w:val="left"/>
      <w:pPr>
        <w:ind w:left="2520" w:hanging="360"/>
      </w:pPr>
    </w:lvl>
    <w:lvl w:ilvl="2" w:tplc="C2E09666">
      <w:start w:val="1"/>
      <w:numFmt w:val="lowerRoman"/>
      <w:lvlText w:val="%3."/>
      <w:lvlJc w:val="right"/>
      <w:pPr>
        <w:ind w:left="3240" w:hanging="180"/>
      </w:pPr>
    </w:lvl>
    <w:lvl w:ilvl="3" w:tplc="4A282E8A">
      <w:start w:val="1"/>
      <w:numFmt w:val="decimal"/>
      <w:lvlText w:val="%4."/>
      <w:lvlJc w:val="left"/>
      <w:pPr>
        <w:ind w:left="3960" w:hanging="360"/>
      </w:pPr>
    </w:lvl>
    <w:lvl w:ilvl="4" w:tplc="B07E6CDC">
      <w:start w:val="1"/>
      <w:numFmt w:val="lowerLetter"/>
      <w:lvlText w:val="%5."/>
      <w:lvlJc w:val="left"/>
      <w:pPr>
        <w:ind w:left="4680" w:hanging="360"/>
      </w:pPr>
    </w:lvl>
    <w:lvl w:ilvl="5" w:tplc="D200F7A4">
      <w:start w:val="1"/>
      <w:numFmt w:val="lowerRoman"/>
      <w:lvlText w:val="%6."/>
      <w:lvlJc w:val="right"/>
      <w:pPr>
        <w:ind w:left="5400" w:hanging="180"/>
      </w:pPr>
    </w:lvl>
    <w:lvl w:ilvl="6" w:tplc="0D02560A">
      <w:start w:val="1"/>
      <w:numFmt w:val="decimal"/>
      <w:lvlText w:val="%7."/>
      <w:lvlJc w:val="left"/>
      <w:pPr>
        <w:ind w:left="6120" w:hanging="360"/>
      </w:pPr>
    </w:lvl>
    <w:lvl w:ilvl="7" w:tplc="55ECA9C0">
      <w:start w:val="1"/>
      <w:numFmt w:val="lowerLetter"/>
      <w:lvlText w:val="%8."/>
      <w:lvlJc w:val="left"/>
      <w:pPr>
        <w:ind w:left="6840" w:hanging="360"/>
      </w:pPr>
    </w:lvl>
    <w:lvl w:ilvl="8" w:tplc="997EF3A0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ADE05EF"/>
    <w:multiLevelType w:val="hybridMultilevel"/>
    <w:tmpl w:val="20140602"/>
    <w:lvl w:ilvl="0" w:tplc="B79EDE16">
      <w:start w:val="1"/>
      <w:numFmt w:val="decimal"/>
      <w:lvlText w:val="%1."/>
      <w:lvlJc w:val="left"/>
      <w:pPr>
        <w:ind w:left="1800" w:hanging="360"/>
      </w:pPr>
    </w:lvl>
    <w:lvl w:ilvl="1" w:tplc="ACA26B62">
      <w:start w:val="1"/>
      <w:numFmt w:val="lowerLetter"/>
      <w:lvlText w:val="%2."/>
      <w:lvlJc w:val="left"/>
      <w:pPr>
        <w:ind w:left="2520" w:hanging="360"/>
      </w:pPr>
    </w:lvl>
    <w:lvl w:ilvl="2" w:tplc="006C816A">
      <w:start w:val="1"/>
      <w:numFmt w:val="lowerRoman"/>
      <w:lvlText w:val="%3."/>
      <w:lvlJc w:val="right"/>
      <w:pPr>
        <w:ind w:left="3240" w:hanging="180"/>
      </w:pPr>
    </w:lvl>
    <w:lvl w:ilvl="3" w:tplc="36AA6E40">
      <w:start w:val="1"/>
      <w:numFmt w:val="decimal"/>
      <w:lvlText w:val="%4."/>
      <w:lvlJc w:val="left"/>
      <w:pPr>
        <w:ind w:left="3960" w:hanging="360"/>
      </w:pPr>
    </w:lvl>
    <w:lvl w:ilvl="4" w:tplc="F93ADC9C">
      <w:start w:val="1"/>
      <w:numFmt w:val="lowerLetter"/>
      <w:lvlText w:val="%5."/>
      <w:lvlJc w:val="left"/>
      <w:pPr>
        <w:ind w:left="4680" w:hanging="360"/>
      </w:pPr>
    </w:lvl>
    <w:lvl w:ilvl="5" w:tplc="D9D43336">
      <w:start w:val="1"/>
      <w:numFmt w:val="lowerRoman"/>
      <w:lvlText w:val="%6."/>
      <w:lvlJc w:val="right"/>
      <w:pPr>
        <w:ind w:left="5400" w:hanging="180"/>
      </w:pPr>
    </w:lvl>
    <w:lvl w:ilvl="6" w:tplc="2A7EB2C8">
      <w:start w:val="1"/>
      <w:numFmt w:val="decimal"/>
      <w:lvlText w:val="%7."/>
      <w:lvlJc w:val="left"/>
      <w:pPr>
        <w:ind w:left="6120" w:hanging="360"/>
      </w:pPr>
    </w:lvl>
    <w:lvl w:ilvl="7" w:tplc="44F252A4">
      <w:start w:val="1"/>
      <w:numFmt w:val="lowerLetter"/>
      <w:lvlText w:val="%8."/>
      <w:lvlJc w:val="left"/>
      <w:pPr>
        <w:ind w:left="6840" w:hanging="360"/>
      </w:pPr>
    </w:lvl>
    <w:lvl w:ilvl="8" w:tplc="B6A44672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0E1BD9E"/>
    <w:multiLevelType w:val="hybridMultilevel"/>
    <w:tmpl w:val="101A0B46"/>
    <w:lvl w:ilvl="0" w:tplc="F6442A3A">
      <w:start w:val="1"/>
      <w:numFmt w:val="decimal"/>
      <w:lvlText w:val="%1."/>
      <w:lvlJc w:val="left"/>
      <w:pPr>
        <w:ind w:left="1800" w:hanging="360"/>
      </w:pPr>
    </w:lvl>
    <w:lvl w:ilvl="1" w:tplc="7BC834B8">
      <w:start w:val="1"/>
      <w:numFmt w:val="lowerLetter"/>
      <w:lvlText w:val="%2."/>
      <w:lvlJc w:val="left"/>
      <w:pPr>
        <w:ind w:left="2520" w:hanging="360"/>
      </w:pPr>
    </w:lvl>
    <w:lvl w:ilvl="2" w:tplc="E51ACCB4">
      <w:start w:val="1"/>
      <w:numFmt w:val="lowerRoman"/>
      <w:lvlText w:val="%3."/>
      <w:lvlJc w:val="right"/>
      <w:pPr>
        <w:ind w:left="3240" w:hanging="180"/>
      </w:pPr>
    </w:lvl>
    <w:lvl w:ilvl="3" w:tplc="D3B2F8CA">
      <w:start w:val="1"/>
      <w:numFmt w:val="decimal"/>
      <w:lvlText w:val="%4."/>
      <w:lvlJc w:val="left"/>
      <w:pPr>
        <w:ind w:left="3960" w:hanging="360"/>
      </w:pPr>
    </w:lvl>
    <w:lvl w:ilvl="4" w:tplc="E8DCD1E8">
      <w:start w:val="1"/>
      <w:numFmt w:val="lowerLetter"/>
      <w:lvlText w:val="%5."/>
      <w:lvlJc w:val="left"/>
      <w:pPr>
        <w:ind w:left="4680" w:hanging="360"/>
      </w:pPr>
    </w:lvl>
    <w:lvl w:ilvl="5" w:tplc="639CBEB0">
      <w:start w:val="1"/>
      <w:numFmt w:val="lowerRoman"/>
      <w:lvlText w:val="%6."/>
      <w:lvlJc w:val="right"/>
      <w:pPr>
        <w:ind w:left="5400" w:hanging="180"/>
      </w:pPr>
    </w:lvl>
    <w:lvl w:ilvl="6" w:tplc="F8EE6726">
      <w:start w:val="1"/>
      <w:numFmt w:val="decimal"/>
      <w:lvlText w:val="%7."/>
      <w:lvlJc w:val="left"/>
      <w:pPr>
        <w:ind w:left="6120" w:hanging="360"/>
      </w:pPr>
    </w:lvl>
    <w:lvl w:ilvl="7" w:tplc="7C64A556">
      <w:start w:val="1"/>
      <w:numFmt w:val="lowerLetter"/>
      <w:lvlText w:val="%8."/>
      <w:lvlJc w:val="left"/>
      <w:pPr>
        <w:ind w:left="6840" w:hanging="360"/>
      </w:pPr>
    </w:lvl>
    <w:lvl w:ilvl="8" w:tplc="6B368C7E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17F4E41"/>
    <w:multiLevelType w:val="hybridMultilevel"/>
    <w:tmpl w:val="FFFFFFFF"/>
    <w:lvl w:ilvl="0" w:tplc="8FD8CF94">
      <w:start w:val="1"/>
      <w:numFmt w:val="decimal"/>
      <w:lvlText w:val="%1."/>
      <w:lvlJc w:val="left"/>
      <w:pPr>
        <w:ind w:left="720" w:hanging="360"/>
      </w:pPr>
    </w:lvl>
    <w:lvl w:ilvl="1" w:tplc="E04C604A">
      <w:start w:val="1"/>
      <w:numFmt w:val="lowerLetter"/>
      <w:lvlText w:val="%2."/>
      <w:lvlJc w:val="left"/>
      <w:pPr>
        <w:ind w:left="1440" w:hanging="360"/>
      </w:pPr>
    </w:lvl>
    <w:lvl w:ilvl="2" w:tplc="60CA955E">
      <w:start w:val="1"/>
      <w:numFmt w:val="lowerRoman"/>
      <w:lvlText w:val="%3."/>
      <w:lvlJc w:val="right"/>
      <w:pPr>
        <w:ind w:left="2160" w:hanging="180"/>
      </w:pPr>
    </w:lvl>
    <w:lvl w:ilvl="3" w:tplc="A5B0FF64">
      <w:start w:val="1"/>
      <w:numFmt w:val="decimal"/>
      <w:lvlText w:val="%4."/>
      <w:lvlJc w:val="left"/>
      <w:pPr>
        <w:ind w:left="2880" w:hanging="360"/>
      </w:pPr>
    </w:lvl>
    <w:lvl w:ilvl="4" w:tplc="4D82E9E6">
      <w:start w:val="1"/>
      <w:numFmt w:val="lowerLetter"/>
      <w:lvlText w:val="%5."/>
      <w:lvlJc w:val="left"/>
      <w:pPr>
        <w:ind w:left="3600" w:hanging="360"/>
      </w:pPr>
    </w:lvl>
    <w:lvl w:ilvl="5" w:tplc="D01654A2">
      <w:start w:val="1"/>
      <w:numFmt w:val="lowerRoman"/>
      <w:lvlText w:val="%6."/>
      <w:lvlJc w:val="right"/>
      <w:pPr>
        <w:ind w:left="4320" w:hanging="180"/>
      </w:pPr>
    </w:lvl>
    <w:lvl w:ilvl="6" w:tplc="1EA04792">
      <w:start w:val="1"/>
      <w:numFmt w:val="decimal"/>
      <w:lvlText w:val="%7."/>
      <w:lvlJc w:val="left"/>
      <w:pPr>
        <w:ind w:left="5040" w:hanging="360"/>
      </w:pPr>
    </w:lvl>
    <w:lvl w:ilvl="7" w:tplc="1F543DA4">
      <w:start w:val="1"/>
      <w:numFmt w:val="lowerLetter"/>
      <w:lvlText w:val="%8."/>
      <w:lvlJc w:val="left"/>
      <w:pPr>
        <w:ind w:left="5760" w:hanging="360"/>
      </w:pPr>
    </w:lvl>
    <w:lvl w:ilvl="8" w:tplc="3C1C64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1D3E6"/>
    <w:multiLevelType w:val="hybridMultilevel"/>
    <w:tmpl w:val="CA0A6768"/>
    <w:lvl w:ilvl="0" w:tplc="7676F18E">
      <w:start w:val="1"/>
      <w:numFmt w:val="decimal"/>
      <w:lvlText w:val="%1."/>
      <w:lvlJc w:val="left"/>
      <w:pPr>
        <w:ind w:left="1800" w:hanging="360"/>
      </w:pPr>
    </w:lvl>
    <w:lvl w:ilvl="1" w:tplc="8A686150">
      <w:start w:val="1"/>
      <w:numFmt w:val="lowerLetter"/>
      <w:lvlText w:val="%2."/>
      <w:lvlJc w:val="left"/>
      <w:pPr>
        <w:ind w:left="2520" w:hanging="360"/>
      </w:pPr>
    </w:lvl>
    <w:lvl w:ilvl="2" w:tplc="924E2B0C">
      <w:start w:val="1"/>
      <w:numFmt w:val="lowerRoman"/>
      <w:lvlText w:val="%3."/>
      <w:lvlJc w:val="left"/>
      <w:pPr>
        <w:ind w:left="3240" w:hanging="180"/>
      </w:pPr>
    </w:lvl>
    <w:lvl w:ilvl="3" w:tplc="E05A61E8">
      <w:start w:val="1"/>
      <w:numFmt w:val="decimal"/>
      <w:lvlText w:val="%4."/>
      <w:lvlJc w:val="left"/>
      <w:pPr>
        <w:ind w:left="3960" w:hanging="360"/>
      </w:pPr>
    </w:lvl>
    <w:lvl w:ilvl="4" w:tplc="59987226">
      <w:start w:val="1"/>
      <w:numFmt w:val="lowerLetter"/>
      <w:lvlText w:val="%5."/>
      <w:lvlJc w:val="left"/>
      <w:pPr>
        <w:ind w:left="4680" w:hanging="360"/>
      </w:pPr>
    </w:lvl>
    <w:lvl w:ilvl="5" w:tplc="B2D299CE">
      <w:start w:val="1"/>
      <w:numFmt w:val="lowerRoman"/>
      <w:lvlText w:val="%6."/>
      <w:lvlJc w:val="right"/>
      <w:pPr>
        <w:ind w:left="5400" w:hanging="180"/>
      </w:pPr>
    </w:lvl>
    <w:lvl w:ilvl="6" w:tplc="16D40E90">
      <w:start w:val="1"/>
      <w:numFmt w:val="decimal"/>
      <w:lvlText w:val="%7."/>
      <w:lvlJc w:val="left"/>
      <w:pPr>
        <w:ind w:left="6120" w:hanging="360"/>
      </w:pPr>
    </w:lvl>
    <w:lvl w:ilvl="7" w:tplc="F058E47E">
      <w:start w:val="1"/>
      <w:numFmt w:val="lowerLetter"/>
      <w:lvlText w:val="%8."/>
      <w:lvlJc w:val="left"/>
      <w:pPr>
        <w:ind w:left="6840" w:hanging="360"/>
      </w:pPr>
    </w:lvl>
    <w:lvl w:ilvl="8" w:tplc="4F2844B8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A2760CA"/>
    <w:multiLevelType w:val="hybridMultilevel"/>
    <w:tmpl w:val="F8A6AE40"/>
    <w:lvl w:ilvl="0" w:tplc="9E70A4C0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CD5835D2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43F201A2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05D2C310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B62C5B30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D5DC08F0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1EFE51CE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C1F69480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8EB402A2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18" w15:restartNumberingAfterBreak="0">
    <w:nsid w:val="2BC461A2"/>
    <w:multiLevelType w:val="hybridMultilevel"/>
    <w:tmpl w:val="D8D03922"/>
    <w:lvl w:ilvl="0" w:tplc="371C8C92">
      <w:start w:val="1"/>
      <w:numFmt w:val="decimal"/>
      <w:lvlText w:val="%1."/>
      <w:lvlJc w:val="left"/>
      <w:pPr>
        <w:ind w:left="1800" w:hanging="360"/>
      </w:pPr>
    </w:lvl>
    <w:lvl w:ilvl="1" w:tplc="253844FC">
      <w:start w:val="1"/>
      <w:numFmt w:val="lowerLetter"/>
      <w:lvlText w:val="%2."/>
      <w:lvlJc w:val="left"/>
      <w:pPr>
        <w:ind w:left="2520" w:hanging="360"/>
      </w:pPr>
    </w:lvl>
    <w:lvl w:ilvl="2" w:tplc="E27652EA">
      <w:start w:val="1"/>
      <w:numFmt w:val="lowerRoman"/>
      <w:lvlText w:val="%3."/>
      <w:lvlJc w:val="right"/>
      <w:pPr>
        <w:ind w:left="3240" w:hanging="180"/>
      </w:pPr>
    </w:lvl>
    <w:lvl w:ilvl="3" w:tplc="4A588BA0">
      <w:start w:val="1"/>
      <w:numFmt w:val="decimal"/>
      <w:lvlText w:val="%4."/>
      <w:lvlJc w:val="left"/>
      <w:pPr>
        <w:ind w:left="3960" w:hanging="360"/>
      </w:pPr>
    </w:lvl>
    <w:lvl w:ilvl="4" w:tplc="F836D23A">
      <w:start w:val="1"/>
      <w:numFmt w:val="lowerLetter"/>
      <w:lvlText w:val="%5."/>
      <w:lvlJc w:val="left"/>
      <w:pPr>
        <w:ind w:left="4680" w:hanging="360"/>
      </w:pPr>
    </w:lvl>
    <w:lvl w:ilvl="5" w:tplc="8B34D56A">
      <w:start w:val="1"/>
      <w:numFmt w:val="lowerRoman"/>
      <w:lvlText w:val="%6."/>
      <w:lvlJc w:val="right"/>
      <w:pPr>
        <w:ind w:left="5400" w:hanging="180"/>
      </w:pPr>
    </w:lvl>
    <w:lvl w:ilvl="6" w:tplc="DEF60070">
      <w:start w:val="1"/>
      <w:numFmt w:val="decimal"/>
      <w:lvlText w:val="%7."/>
      <w:lvlJc w:val="left"/>
      <w:pPr>
        <w:ind w:left="6120" w:hanging="360"/>
      </w:pPr>
    </w:lvl>
    <w:lvl w:ilvl="7" w:tplc="1FB6D6AC">
      <w:start w:val="1"/>
      <w:numFmt w:val="lowerLetter"/>
      <w:lvlText w:val="%8."/>
      <w:lvlJc w:val="left"/>
      <w:pPr>
        <w:ind w:left="6840" w:hanging="360"/>
      </w:pPr>
    </w:lvl>
    <w:lvl w:ilvl="8" w:tplc="19CAA0EE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FD0602"/>
    <w:multiLevelType w:val="hybridMultilevel"/>
    <w:tmpl w:val="6E785DAC"/>
    <w:lvl w:ilvl="0" w:tplc="CD441FB2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5228458E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DE3C4C0A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91DAF818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59127658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748EEE40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C8B8D92A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9D8A4BE8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64C2C4EA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20" w15:restartNumberingAfterBreak="0">
    <w:nsid w:val="2F423436"/>
    <w:multiLevelType w:val="hybridMultilevel"/>
    <w:tmpl w:val="91D2C81E"/>
    <w:lvl w:ilvl="0" w:tplc="C5E0CD3C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FFC49818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4FC0EBC0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E6F870CA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4DF41422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9BE41582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7E784C5E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28465ED8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0A1C3FF4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21" w15:restartNumberingAfterBreak="0">
    <w:nsid w:val="2FAF05F5"/>
    <w:multiLevelType w:val="hybridMultilevel"/>
    <w:tmpl w:val="1E5ADC56"/>
    <w:lvl w:ilvl="0" w:tplc="505C44E6">
      <w:start w:val="1"/>
      <w:numFmt w:val="decimal"/>
      <w:lvlText w:val="%1."/>
      <w:lvlJc w:val="left"/>
      <w:pPr>
        <w:ind w:left="1800" w:hanging="360"/>
      </w:pPr>
    </w:lvl>
    <w:lvl w:ilvl="1" w:tplc="B0B81F4E">
      <w:start w:val="1"/>
      <w:numFmt w:val="decimal"/>
      <w:lvlText w:val="%2."/>
      <w:lvlJc w:val="left"/>
      <w:pPr>
        <w:ind w:left="2520" w:hanging="360"/>
      </w:pPr>
    </w:lvl>
    <w:lvl w:ilvl="2" w:tplc="45403DFA">
      <w:start w:val="1"/>
      <w:numFmt w:val="lowerRoman"/>
      <w:lvlText w:val="%3."/>
      <w:lvlJc w:val="right"/>
      <w:pPr>
        <w:ind w:left="3240" w:hanging="180"/>
      </w:pPr>
    </w:lvl>
    <w:lvl w:ilvl="3" w:tplc="12C80A28">
      <w:start w:val="1"/>
      <w:numFmt w:val="decimal"/>
      <w:lvlText w:val="%4."/>
      <w:lvlJc w:val="left"/>
      <w:pPr>
        <w:ind w:left="3960" w:hanging="360"/>
      </w:pPr>
    </w:lvl>
    <w:lvl w:ilvl="4" w:tplc="1BEC9562">
      <w:start w:val="1"/>
      <w:numFmt w:val="lowerLetter"/>
      <w:lvlText w:val="%5."/>
      <w:lvlJc w:val="left"/>
      <w:pPr>
        <w:ind w:left="4680" w:hanging="360"/>
      </w:pPr>
    </w:lvl>
    <w:lvl w:ilvl="5" w:tplc="53488358">
      <w:start w:val="1"/>
      <w:numFmt w:val="lowerRoman"/>
      <w:lvlText w:val="%6."/>
      <w:lvlJc w:val="right"/>
      <w:pPr>
        <w:ind w:left="5400" w:hanging="180"/>
      </w:pPr>
    </w:lvl>
    <w:lvl w:ilvl="6" w:tplc="6D166A94">
      <w:start w:val="1"/>
      <w:numFmt w:val="decimal"/>
      <w:lvlText w:val="%7."/>
      <w:lvlJc w:val="left"/>
      <w:pPr>
        <w:ind w:left="6120" w:hanging="360"/>
      </w:pPr>
    </w:lvl>
    <w:lvl w:ilvl="7" w:tplc="4FA612D0">
      <w:start w:val="1"/>
      <w:numFmt w:val="lowerLetter"/>
      <w:lvlText w:val="%8."/>
      <w:lvlJc w:val="left"/>
      <w:pPr>
        <w:ind w:left="6840" w:hanging="360"/>
      </w:pPr>
    </w:lvl>
    <w:lvl w:ilvl="8" w:tplc="1A744C16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3574F17"/>
    <w:multiLevelType w:val="hybridMultilevel"/>
    <w:tmpl w:val="C0BC8F6E"/>
    <w:lvl w:ilvl="0" w:tplc="14044AE2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36907EC0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1714B2E2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2DB4C480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ED94D966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97AE7366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70D8B01E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F02EC718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61DCD348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23" w15:restartNumberingAfterBreak="0">
    <w:nsid w:val="33CC510A"/>
    <w:multiLevelType w:val="hybridMultilevel"/>
    <w:tmpl w:val="F5E2A722"/>
    <w:lvl w:ilvl="0" w:tplc="3C2496D4">
      <w:start w:val="1"/>
      <w:numFmt w:val="decimal"/>
      <w:lvlText w:val="%1."/>
      <w:lvlJc w:val="left"/>
      <w:pPr>
        <w:ind w:left="1800" w:hanging="360"/>
      </w:pPr>
    </w:lvl>
    <w:lvl w:ilvl="1" w:tplc="C19AC7D8">
      <w:start w:val="1"/>
      <w:numFmt w:val="lowerLetter"/>
      <w:lvlText w:val="%2."/>
      <w:lvlJc w:val="left"/>
      <w:pPr>
        <w:ind w:left="2520" w:hanging="360"/>
      </w:pPr>
    </w:lvl>
    <w:lvl w:ilvl="2" w:tplc="24AC51E6">
      <w:start w:val="1"/>
      <w:numFmt w:val="lowerRoman"/>
      <w:lvlText w:val="%3."/>
      <w:lvlJc w:val="right"/>
      <w:pPr>
        <w:ind w:left="3240" w:hanging="180"/>
      </w:pPr>
    </w:lvl>
    <w:lvl w:ilvl="3" w:tplc="518252BA">
      <w:start w:val="1"/>
      <w:numFmt w:val="decimal"/>
      <w:lvlText w:val="%4."/>
      <w:lvlJc w:val="left"/>
      <w:pPr>
        <w:ind w:left="3960" w:hanging="360"/>
      </w:pPr>
    </w:lvl>
    <w:lvl w:ilvl="4" w:tplc="2A28C812">
      <w:start w:val="1"/>
      <w:numFmt w:val="lowerLetter"/>
      <w:lvlText w:val="%5."/>
      <w:lvlJc w:val="left"/>
      <w:pPr>
        <w:ind w:left="4680" w:hanging="360"/>
      </w:pPr>
    </w:lvl>
    <w:lvl w:ilvl="5" w:tplc="0E92371A">
      <w:start w:val="1"/>
      <w:numFmt w:val="lowerRoman"/>
      <w:lvlText w:val="%6."/>
      <w:lvlJc w:val="right"/>
      <w:pPr>
        <w:ind w:left="5400" w:hanging="180"/>
      </w:pPr>
    </w:lvl>
    <w:lvl w:ilvl="6" w:tplc="2F1EDE52">
      <w:start w:val="1"/>
      <w:numFmt w:val="decimal"/>
      <w:lvlText w:val="%7."/>
      <w:lvlJc w:val="left"/>
      <w:pPr>
        <w:ind w:left="6120" w:hanging="360"/>
      </w:pPr>
    </w:lvl>
    <w:lvl w:ilvl="7" w:tplc="B43A8DB4">
      <w:start w:val="1"/>
      <w:numFmt w:val="lowerLetter"/>
      <w:lvlText w:val="%8."/>
      <w:lvlJc w:val="left"/>
      <w:pPr>
        <w:ind w:left="6840" w:hanging="360"/>
      </w:pPr>
    </w:lvl>
    <w:lvl w:ilvl="8" w:tplc="B1F6DDD0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5F26D17"/>
    <w:multiLevelType w:val="hybridMultilevel"/>
    <w:tmpl w:val="E51CF9A8"/>
    <w:lvl w:ilvl="0" w:tplc="4E8CBE2E">
      <w:start w:val="1"/>
      <w:numFmt w:val="decimal"/>
      <w:lvlText w:val="%1."/>
      <w:lvlJc w:val="left"/>
      <w:pPr>
        <w:ind w:left="1800" w:hanging="360"/>
      </w:pPr>
    </w:lvl>
    <w:lvl w:ilvl="1" w:tplc="6A7449E8">
      <w:start w:val="1"/>
      <w:numFmt w:val="lowerLetter"/>
      <w:lvlText w:val="%2."/>
      <w:lvlJc w:val="left"/>
      <w:pPr>
        <w:ind w:left="2520" w:hanging="360"/>
      </w:pPr>
    </w:lvl>
    <w:lvl w:ilvl="2" w:tplc="C7023D62">
      <w:start w:val="1"/>
      <w:numFmt w:val="lowerRoman"/>
      <w:lvlText w:val="%3."/>
      <w:lvlJc w:val="right"/>
      <w:pPr>
        <w:ind w:left="3240" w:hanging="180"/>
      </w:pPr>
    </w:lvl>
    <w:lvl w:ilvl="3" w:tplc="3926D05E">
      <w:start w:val="1"/>
      <w:numFmt w:val="decimal"/>
      <w:lvlText w:val="%4."/>
      <w:lvlJc w:val="left"/>
      <w:pPr>
        <w:ind w:left="3960" w:hanging="360"/>
      </w:pPr>
    </w:lvl>
    <w:lvl w:ilvl="4" w:tplc="3BF6AEDA">
      <w:start w:val="1"/>
      <w:numFmt w:val="lowerLetter"/>
      <w:lvlText w:val="%5."/>
      <w:lvlJc w:val="left"/>
      <w:pPr>
        <w:ind w:left="4680" w:hanging="360"/>
      </w:pPr>
    </w:lvl>
    <w:lvl w:ilvl="5" w:tplc="7C9E38B2">
      <w:start w:val="1"/>
      <w:numFmt w:val="lowerRoman"/>
      <w:lvlText w:val="%6."/>
      <w:lvlJc w:val="right"/>
      <w:pPr>
        <w:ind w:left="5400" w:hanging="180"/>
      </w:pPr>
    </w:lvl>
    <w:lvl w:ilvl="6" w:tplc="9398D87E">
      <w:start w:val="1"/>
      <w:numFmt w:val="decimal"/>
      <w:lvlText w:val="%7."/>
      <w:lvlJc w:val="left"/>
      <w:pPr>
        <w:ind w:left="6120" w:hanging="360"/>
      </w:pPr>
    </w:lvl>
    <w:lvl w:ilvl="7" w:tplc="1A8E11A8">
      <w:start w:val="1"/>
      <w:numFmt w:val="lowerLetter"/>
      <w:lvlText w:val="%8."/>
      <w:lvlJc w:val="left"/>
      <w:pPr>
        <w:ind w:left="6840" w:hanging="360"/>
      </w:pPr>
    </w:lvl>
    <w:lvl w:ilvl="8" w:tplc="CFE8A454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7D6532A"/>
    <w:multiLevelType w:val="hybridMultilevel"/>
    <w:tmpl w:val="FFFFFFFF"/>
    <w:lvl w:ilvl="0" w:tplc="547C7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84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5E8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04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08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C7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2C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60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0E9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5C37B"/>
    <w:multiLevelType w:val="hybridMultilevel"/>
    <w:tmpl w:val="D88E5E16"/>
    <w:lvl w:ilvl="0" w:tplc="F0EAF3C0">
      <w:start w:val="1"/>
      <w:numFmt w:val="decimal"/>
      <w:lvlText w:val="%1."/>
      <w:lvlJc w:val="left"/>
      <w:pPr>
        <w:ind w:left="1800" w:hanging="360"/>
      </w:pPr>
    </w:lvl>
    <w:lvl w:ilvl="1" w:tplc="CD70F1E0">
      <w:start w:val="1"/>
      <w:numFmt w:val="lowerLetter"/>
      <w:lvlText w:val="%2."/>
      <w:lvlJc w:val="left"/>
      <w:pPr>
        <w:ind w:left="2520" w:hanging="360"/>
      </w:pPr>
    </w:lvl>
    <w:lvl w:ilvl="2" w:tplc="E8FA4CA4">
      <w:start w:val="1"/>
      <w:numFmt w:val="lowerRoman"/>
      <w:lvlText w:val="%3."/>
      <w:lvlJc w:val="right"/>
      <w:pPr>
        <w:ind w:left="3240" w:hanging="180"/>
      </w:pPr>
    </w:lvl>
    <w:lvl w:ilvl="3" w:tplc="8F948C32">
      <w:start w:val="1"/>
      <w:numFmt w:val="decimal"/>
      <w:lvlText w:val="%4."/>
      <w:lvlJc w:val="left"/>
      <w:pPr>
        <w:ind w:left="3960" w:hanging="360"/>
      </w:pPr>
    </w:lvl>
    <w:lvl w:ilvl="4" w:tplc="D5547D6A">
      <w:start w:val="1"/>
      <w:numFmt w:val="lowerLetter"/>
      <w:lvlText w:val="%5."/>
      <w:lvlJc w:val="left"/>
      <w:pPr>
        <w:ind w:left="4680" w:hanging="360"/>
      </w:pPr>
    </w:lvl>
    <w:lvl w:ilvl="5" w:tplc="BC9C49E8">
      <w:start w:val="1"/>
      <w:numFmt w:val="lowerRoman"/>
      <w:lvlText w:val="%6."/>
      <w:lvlJc w:val="right"/>
      <w:pPr>
        <w:ind w:left="5400" w:hanging="180"/>
      </w:pPr>
    </w:lvl>
    <w:lvl w:ilvl="6" w:tplc="D1F06846">
      <w:start w:val="1"/>
      <w:numFmt w:val="decimal"/>
      <w:lvlText w:val="%7."/>
      <w:lvlJc w:val="left"/>
      <w:pPr>
        <w:ind w:left="6120" w:hanging="360"/>
      </w:pPr>
    </w:lvl>
    <w:lvl w:ilvl="7" w:tplc="A31E22A0">
      <w:start w:val="1"/>
      <w:numFmt w:val="lowerLetter"/>
      <w:lvlText w:val="%8."/>
      <w:lvlJc w:val="left"/>
      <w:pPr>
        <w:ind w:left="6840" w:hanging="360"/>
      </w:pPr>
    </w:lvl>
    <w:lvl w:ilvl="8" w:tplc="C4F6CE46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E7CFC35"/>
    <w:multiLevelType w:val="hybridMultilevel"/>
    <w:tmpl w:val="1466CD06"/>
    <w:lvl w:ilvl="0" w:tplc="03648902">
      <w:start w:val="1"/>
      <w:numFmt w:val="decimal"/>
      <w:lvlText w:val="%1."/>
      <w:lvlJc w:val="left"/>
      <w:pPr>
        <w:ind w:left="1440" w:hanging="360"/>
      </w:pPr>
    </w:lvl>
    <w:lvl w:ilvl="1" w:tplc="81B8CF08">
      <w:start w:val="1"/>
      <w:numFmt w:val="decimal"/>
      <w:lvlText w:val="%2."/>
      <w:lvlJc w:val="left"/>
      <w:pPr>
        <w:ind w:left="2160" w:hanging="360"/>
      </w:pPr>
    </w:lvl>
    <w:lvl w:ilvl="2" w:tplc="1AD49384">
      <w:start w:val="1"/>
      <w:numFmt w:val="lowerRoman"/>
      <w:lvlText w:val="%3."/>
      <w:lvlJc w:val="right"/>
      <w:pPr>
        <w:ind w:left="2880" w:hanging="180"/>
      </w:pPr>
    </w:lvl>
    <w:lvl w:ilvl="3" w:tplc="B4FEFABC">
      <w:start w:val="1"/>
      <w:numFmt w:val="decimal"/>
      <w:lvlText w:val="%4."/>
      <w:lvlJc w:val="left"/>
      <w:pPr>
        <w:ind w:left="3600" w:hanging="360"/>
      </w:pPr>
    </w:lvl>
    <w:lvl w:ilvl="4" w:tplc="AAFE83AA">
      <w:start w:val="1"/>
      <w:numFmt w:val="lowerLetter"/>
      <w:lvlText w:val="%5."/>
      <w:lvlJc w:val="left"/>
      <w:pPr>
        <w:ind w:left="4320" w:hanging="360"/>
      </w:pPr>
    </w:lvl>
    <w:lvl w:ilvl="5" w:tplc="9BAA3A28">
      <w:start w:val="1"/>
      <w:numFmt w:val="lowerRoman"/>
      <w:lvlText w:val="%6."/>
      <w:lvlJc w:val="right"/>
      <w:pPr>
        <w:ind w:left="5040" w:hanging="180"/>
      </w:pPr>
    </w:lvl>
    <w:lvl w:ilvl="6" w:tplc="A4968D12">
      <w:start w:val="1"/>
      <w:numFmt w:val="decimal"/>
      <w:lvlText w:val="%7."/>
      <w:lvlJc w:val="left"/>
      <w:pPr>
        <w:ind w:left="5760" w:hanging="360"/>
      </w:pPr>
    </w:lvl>
    <w:lvl w:ilvl="7" w:tplc="979A907E">
      <w:start w:val="1"/>
      <w:numFmt w:val="lowerLetter"/>
      <w:lvlText w:val="%8."/>
      <w:lvlJc w:val="left"/>
      <w:pPr>
        <w:ind w:left="6480" w:hanging="360"/>
      </w:pPr>
    </w:lvl>
    <w:lvl w:ilvl="8" w:tplc="DC486958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341CBA6"/>
    <w:multiLevelType w:val="hybridMultilevel"/>
    <w:tmpl w:val="35904256"/>
    <w:lvl w:ilvl="0" w:tplc="27AA2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A02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3BE8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6A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E2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E6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80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A6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EC1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E5B1C"/>
    <w:multiLevelType w:val="hybridMultilevel"/>
    <w:tmpl w:val="512C70B2"/>
    <w:lvl w:ilvl="0" w:tplc="C64CE1C0">
      <w:start w:val="1"/>
      <w:numFmt w:val="decimal"/>
      <w:lvlText w:val="%1."/>
      <w:lvlJc w:val="left"/>
      <w:pPr>
        <w:ind w:left="1800" w:hanging="360"/>
      </w:pPr>
    </w:lvl>
    <w:lvl w:ilvl="1" w:tplc="0930F626">
      <w:start w:val="1"/>
      <w:numFmt w:val="lowerLetter"/>
      <w:lvlText w:val="%2."/>
      <w:lvlJc w:val="left"/>
      <w:pPr>
        <w:ind w:left="2520" w:hanging="360"/>
      </w:pPr>
    </w:lvl>
    <w:lvl w:ilvl="2" w:tplc="B3007CD6">
      <w:start w:val="1"/>
      <w:numFmt w:val="lowerRoman"/>
      <w:lvlText w:val="%3."/>
      <w:lvlJc w:val="right"/>
      <w:pPr>
        <w:ind w:left="3240" w:hanging="180"/>
      </w:pPr>
    </w:lvl>
    <w:lvl w:ilvl="3" w:tplc="A106CF80">
      <w:start w:val="1"/>
      <w:numFmt w:val="decimal"/>
      <w:lvlText w:val="%4."/>
      <w:lvlJc w:val="left"/>
      <w:pPr>
        <w:ind w:left="3960" w:hanging="360"/>
      </w:pPr>
    </w:lvl>
    <w:lvl w:ilvl="4" w:tplc="03CE2D92">
      <w:start w:val="1"/>
      <w:numFmt w:val="lowerLetter"/>
      <w:lvlText w:val="%5."/>
      <w:lvlJc w:val="left"/>
      <w:pPr>
        <w:ind w:left="4680" w:hanging="360"/>
      </w:pPr>
    </w:lvl>
    <w:lvl w:ilvl="5" w:tplc="900CAB9A">
      <w:start w:val="1"/>
      <w:numFmt w:val="lowerRoman"/>
      <w:lvlText w:val="%6."/>
      <w:lvlJc w:val="right"/>
      <w:pPr>
        <w:ind w:left="5400" w:hanging="180"/>
      </w:pPr>
    </w:lvl>
    <w:lvl w:ilvl="6" w:tplc="D130A436">
      <w:start w:val="1"/>
      <w:numFmt w:val="decimal"/>
      <w:lvlText w:val="%7."/>
      <w:lvlJc w:val="left"/>
      <w:pPr>
        <w:ind w:left="6120" w:hanging="360"/>
      </w:pPr>
    </w:lvl>
    <w:lvl w:ilvl="7" w:tplc="1F52F4E4">
      <w:start w:val="1"/>
      <w:numFmt w:val="lowerLetter"/>
      <w:lvlText w:val="%8."/>
      <w:lvlJc w:val="left"/>
      <w:pPr>
        <w:ind w:left="6840" w:hanging="360"/>
      </w:pPr>
    </w:lvl>
    <w:lvl w:ilvl="8" w:tplc="65F858EA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7F23B59"/>
    <w:multiLevelType w:val="hybridMultilevel"/>
    <w:tmpl w:val="EE2254C4"/>
    <w:lvl w:ilvl="0" w:tplc="642C592E">
      <w:start w:val="1"/>
      <w:numFmt w:val="decimal"/>
      <w:lvlText w:val="%1."/>
      <w:lvlJc w:val="left"/>
      <w:pPr>
        <w:ind w:left="1800" w:hanging="360"/>
      </w:pPr>
    </w:lvl>
    <w:lvl w:ilvl="1" w:tplc="A2784F26">
      <w:start w:val="1"/>
      <w:numFmt w:val="lowerLetter"/>
      <w:lvlText w:val="%2."/>
      <w:lvlJc w:val="left"/>
      <w:pPr>
        <w:ind w:left="2520" w:hanging="360"/>
      </w:pPr>
    </w:lvl>
    <w:lvl w:ilvl="2" w:tplc="E6FCFD3C">
      <w:start w:val="1"/>
      <w:numFmt w:val="lowerRoman"/>
      <w:lvlText w:val="%3."/>
      <w:lvlJc w:val="right"/>
      <w:pPr>
        <w:ind w:left="3240" w:hanging="180"/>
      </w:pPr>
    </w:lvl>
    <w:lvl w:ilvl="3" w:tplc="7AE40C92">
      <w:start w:val="1"/>
      <w:numFmt w:val="decimal"/>
      <w:lvlText w:val="%4."/>
      <w:lvlJc w:val="left"/>
      <w:pPr>
        <w:ind w:left="3960" w:hanging="360"/>
      </w:pPr>
    </w:lvl>
    <w:lvl w:ilvl="4" w:tplc="A4C496B6">
      <w:start w:val="1"/>
      <w:numFmt w:val="lowerLetter"/>
      <w:lvlText w:val="%5."/>
      <w:lvlJc w:val="left"/>
      <w:pPr>
        <w:ind w:left="4680" w:hanging="360"/>
      </w:pPr>
    </w:lvl>
    <w:lvl w:ilvl="5" w:tplc="5A7465D4">
      <w:start w:val="1"/>
      <w:numFmt w:val="lowerRoman"/>
      <w:lvlText w:val="%6."/>
      <w:lvlJc w:val="right"/>
      <w:pPr>
        <w:ind w:left="5400" w:hanging="180"/>
      </w:pPr>
    </w:lvl>
    <w:lvl w:ilvl="6" w:tplc="D6D6855E">
      <w:start w:val="1"/>
      <w:numFmt w:val="decimal"/>
      <w:lvlText w:val="%7."/>
      <w:lvlJc w:val="left"/>
      <w:pPr>
        <w:ind w:left="6120" w:hanging="360"/>
      </w:pPr>
    </w:lvl>
    <w:lvl w:ilvl="7" w:tplc="F3AE032E">
      <w:start w:val="1"/>
      <w:numFmt w:val="lowerLetter"/>
      <w:lvlText w:val="%8."/>
      <w:lvlJc w:val="left"/>
      <w:pPr>
        <w:ind w:left="6840" w:hanging="360"/>
      </w:pPr>
    </w:lvl>
    <w:lvl w:ilvl="8" w:tplc="38EC13A2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7F710F1"/>
    <w:multiLevelType w:val="hybridMultilevel"/>
    <w:tmpl w:val="26FC02B4"/>
    <w:lvl w:ilvl="0" w:tplc="FE4C4BB8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2C7A9992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04FA5652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008C48C6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2E781E1E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D6A64686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1492694E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711A4CB4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1242B674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32" w15:restartNumberingAfterBreak="0">
    <w:nsid w:val="4883B8D0"/>
    <w:multiLevelType w:val="hybridMultilevel"/>
    <w:tmpl w:val="ACB05088"/>
    <w:lvl w:ilvl="0" w:tplc="C3E4BD3C">
      <w:start w:val="1"/>
      <w:numFmt w:val="decimal"/>
      <w:lvlText w:val="%1."/>
      <w:lvlJc w:val="left"/>
      <w:pPr>
        <w:ind w:left="1800" w:hanging="360"/>
      </w:pPr>
    </w:lvl>
    <w:lvl w:ilvl="1" w:tplc="5F2A3FC4">
      <w:start w:val="1"/>
      <w:numFmt w:val="lowerLetter"/>
      <w:lvlText w:val="%2."/>
      <w:lvlJc w:val="left"/>
      <w:pPr>
        <w:ind w:left="2520" w:hanging="360"/>
      </w:pPr>
    </w:lvl>
    <w:lvl w:ilvl="2" w:tplc="976A3C12">
      <w:start w:val="1"/>
      <w:numFmt w:val="lowerRoman"/>
      <w:lvlText w:val="%3."/>
      <w:lvlJc w:val="right"/>
      <w:pPr>
        <w:ind w:left="3240" w:hanging="180"/>
      </w:pPr>
    </w:lvl>
    <w:lvl w:ilvl="3" w:tplc="1046927C">
      <w:start w:val="1"/>
      <w:numFmt w:val="decimal"/>
      <w:lvlText w:val="%4."/>
      <w:lvlJc w:val="left"/>
      <w:pPr>
        <w:ind w:left="3960" w:hanging="360"/>
      </w:pPr>
    </w:lvl>
    <w:lvl w:ilvl="4" w:tplc="1E36537E">
      <w:start w:val="1"/>
      <w:numFmt w:val="lowerLetter"/>
      <w:lvlText w:val="%5."/>
      <w:lvlJc w:val="left"/>
      <w:pPr>
        <w:ind w:left="4680" w:hanging="360"/>
      </w:pPr>
    </w:lvl>
    <w:lvl w:ilvl="5" w:tplc="8CBA3D82">
      <w:start w:val="1"/>
      <w:numFmt w:val="lowerRoman"/>
      <w:lvlText w:val="%6."/>
      <w:lvlJc w:val="right"/>
      <w:pPr>
        <w:ind w:left="5400" w:hanging="180"/>
      </w:pPr>
    </w:lvl>
    <w:lvl w:ilvl="6" w:tplc="12FCB1D0">
      <w:start w:val="1"/>
      <w:numFmt w:val="decimal"/>
      <w:lvlText w:val="%7."/>
      <w:lvlJc w:val="left"/>
      <w:pPr>
        <w:ind w:left="6120" w:hanging="360"/>
      </w:pPr>
    </w:lvl>
    <w:lvl w:ilvl="7" w:tplc="EA987AB4">
      <w:start w:val="1"/>
      <w:numFmt w:val="lowerLetter"/>
      <w:lvlText w:val="%8."/>
      <w:lvlJc w:val="left"/>
      <w:pPr>
        <w:ind w:left="6840" w:hanging="360"/>
      </w:pPr>
    </w:lvl>
    <w:lvl w:ilvl="8" w:tplc="AFB07060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FCA3870"/>
    <w:multiLevelType w:val="hybridMultilevel"/>
    <w:tmpl w:val="B8AC37BE"/>
    <w:lvl w:ilvl="0" w:tplc="D20CBB78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857C502A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DE3C234A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2DA23030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EEB2C99C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E6828E5C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05D282BC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EF50847C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EEEA506C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34" w15:restartNumberingAfterBreak="0">
    <w:nsid w:val="50C1520B"/>
    <w:multiLevelType w:val="hybridMultilevel"/>
    <w:tmpl w:val="5324F6E4"/>
    <w:lvl w:ilvl="0" w:tplc="02D611E6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FAD2176E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56E4B996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3A8C8E32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92F07236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1DAA7176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3162FD82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2294E592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D6F4C92A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35" w15:restartNumberingAfterBreak="0">
    <w:nsid w:val="5496555D"/>
    <w:multiLevelType w:val="hybridMultilevel"/>
    <w:tmpl w:val="2D06B2B0"/>
    <w:lvl w:ilvl="0" w:tplc="DE1EA440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AFD8A752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7102FDEA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96049614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F47A6DE0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C7B05DF8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8396AC58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21CAA7F4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D78CD60C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36" w15:restartNumberingAfterBreak="0">
    <w:nsid w:val="5595734A"/>
    <w:multiLevelType w:val="hybridMultilevel"/>
    <w:tmpl w:val="5CBC1F88"/>
    <w:lvl w:ilvl="0" w:tplc="07F0CBCE">
      <w:start w:val="1"/>
      <w:numFmt w:val="decimal"/>
      <w:lvlText w:val="%1."/>
      <w:lvlJc w:val="left"/>
      <w:pPr>
        <w:ind w:left="1800" w:hanging="360"/>
      </w:pPr>
    </w:lvl>
    <w:lvl w:ilvl="1" w:tplc="5B08BE02">
      <w:start w:val="1"/>
      <w:numFmt w:val="lowerLetter"/>
      <w:lvlText w:val="%2."/>
      <w:lvlJc w:val="left"/>
      <w:pPr>
        <w:ind w:left="2520" w:hanging="360"/>
      </w:pPr>
    </w:lvl>
    <w:lvl w:ilvl="2" w:tplc="DF4AB972">
      <w:start w:val="1"/>
      <w:numFmt w:val="lowerRoman"/>
      <w:lvlText w:val="%3."/>
      <w:lvlJc w:val="right"/>
      <w:pPr>
        <w:ind w:left="3240" w:hanging="180"/>
      </w:pPr>
    </w:lvl>
    <w:lvl w:ilvl="3" w:tplc="EBEEA7F2">
      <w:start w:val="1"/>
      <w:numFmt w:val="decimal"/>
      <w:lvlText w:val="%4."/>
      <w:lvlJc w:val="left"/>
      <w:pPr>
        <w:ind w:left="3960" w:hanging="360"/>
      </w:pPr>
    </w:lvl>
    <w:lvl w:ilvl="4" w:tplc="75F48C58">
      <w:start w:val="1"/>
      <w:numFmt w:val="lowerLetter"/>
      <w:lvlText w:val="%5."/>
      <w:lvlJc w:val="left"/>
      <w:pPr>
        <w:ind w:left="4680" w:hanging="360"/>
      </w:pPr>
    </w:lvl>
    <w:lvl w:ilvl="5" w:tplc="7C3A3D2E">
      <w:start w:val="1"/>
      <w:numFmt w:val="lowerRoman"/>
      <w:lvlText w:val="%6."/>
      <w:lvlJc w:val="right"/>
      <w:pPr>
        <w:ind w:left="5400" w:hanging="180"/>
      </w:pPr>
    </w:lvl>
    <w:lvl w:ilvl="6" w:tplc="61A45092">
      <w:start w:val="1"/>
      <w:numFmt w:val="decimal"/>
      <w:lvlText w:val="%7."/>
      <w:lvlJc w:val="left"/>
      <w:pPr>
        <w:ind w:left="6120" w:hanging="360"/>
      </w:pPr>
    </w:lvl>
    <w:lvl w:ilvl="7" w:tplc="553440F6">
      <w:start w:val="1"/>
      <w:numFmt w:val="lowerLetter"/>
      <w:lvlText w:val="%8."/>
      <w:lvlJc w:val="left"/>
      <w:pPr>
        <w:ind w:left="6840" w:hanging="360"/>
      </w:pPr>
    </w:lvl>
    <w:lvl w:ilvl="8" w:tplc="67441282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564D0CAE"/>
    <w:multiLevelType w:val="hybridMultilevel"/>
    <w:tmpl w:val="60F63DFA"/>
    <w:lvl w:ilvl="0" w:tplc="33F824F0">
      <w:start w:val="1"/>
      <w:numFmt w:val="decimal"/>
      <w:lvlText w:val="%1."/>
      <w:lvlJc w:val="left"/>
      <w:pPr>
        <w:ind w:left="1800" w:hanging="360"/>
      </w:pPr>
    </w:lvl>
    <w:lvl w:ilvl="1" w:tplc="89924178">
      <w:start w:val="1"/>
      <w:numFmt w:val="lowerLetter"/>
      <w:lvlText w:val="%2."/>
      <w:lvlJc w:val="left"/>
      <w:pPr>
        <w:ind w:left="2520" w:hanging="360"/>
      </w:pPr>
    </w:lvl>
    <w:lvl w:ilvl="2" w:tplc="EF46EDC2">
      <w:start w:val="1"/>
      <w:numFmt w:val="lowerRoman"/>
      <w:lvlText w:val="%3."/>
      <w:lvlJc w:val="right"/>
      <w:pPr>
        <w:ind w:left="3240" w:hanging="180"/>
      </w:pPr>
    </w:lvl>
    <w:lvl w:ilvl="3" w:tplc="DF66FB76">
      <w:start w:val="1"/>
      <w:numFmt w:val="decimal"/>
      <w:lvlText w:val="%4."/>
      <w:lvlJc w:val="left"/>
      <w:pPr>
        <w:ind w:left="3960" w:hanging="360"/>
      </w:pPr>
    </w:lvl>
    <w:lvl w:ilvl="4" w:tplc="724E9A36">
      <w:start w:val="1"/>
      <w:numFmt w:val="lowerLetter"/>
      <w:lvlText w:val="%5."/>
      <w:lvlJc w:val="left"/>
      <w:pPr>
        <w:ind w:left="4680" w:hanging="360"/>
      </w:pPr>
    </w:lvl>
    <w:lvl w:ilvl="5" w:tplc="910ABF88">
      <w:start w:val="1"/>
      <w:numFmt w:val="lowerRoman"/>
      <w:lvlText w:val="%6."/>
      <w:lvlJc w:val="right"/>
      <w:pPr>
        <w:ind w:left="5400" w:hanging="180"/>
      </w:pPr>
    </w:lvl>
    <w:lvl w:ilvl="6" w:tplc="5B8ECA9E">
      <w:start w:val="1"/>
      <w:numFmt w:val="decimal"/>
      <w:lvlText w:val="%7."/>
      <w:lvlJc w:val="left"/>
      <w:pPr>
        <w:ind w:left="6120" w:hanging="360"/>
      </w:pPr>
    </w:lvl>
    <w:lvl w:ilvl="7" w:tplc="A7C23B82">
      <w:start w:val="1"/>
      <w:numFmt w:val="lowerLetter"/>
      <w:lvlText w:val="%8."/>
      <w:lvlJc w:val="left"/>
      <w:pPr>
        <w:ind w:left="6840" w:hanging="360"/>
      </w:pPr>
    </w:lvl>
    <w:lvl w:ilvl="8" w:tplc="358CC9EA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58625C5C"/>
    <w:multiLevelType w:val="hybridMultilevel"/>
    <w:tmpl w:val="CB3096A6"/>
    <w:lvl w:ilvl="0" w:tplc="F9E45FCA">
      <w:start w:val="1"/>
      <w:numFmt w:val="decimal"/>
      <w:lvlText w:val="%1."/>
      <w:lvlJc w:val="left"/>
      <w:pPr>
        <w:ind w:left="1800" w:hanging="360"/>
      </w:pPr>
    </w:lvl>
    <w:lvl w:ilvl="1" w:tplc="47F00F1A">
      <w:start w:val="1"/>
      <w:numFmt w:val="lowerLetter"/>
      <w:lvlText w:val="%2."/>
      <w:lvlJc w:val="left"/>
      <w:pPr>
        <w:ind w:left="2520" w:hanging="360"/>
      </w:pPr>
    </w:lvl>
    <w:lvl w:ilvl="2" w:tplc="DE74A0BC">
      <w:start w:val="1"/>
      <w:numFmt w:val="lowerRoman"/>
      <w:lvlText w:val="%3."/>
      <w:lvlJc w:val="right"/>
      <w:pPr>
        <w:ind w:left="3240" w:hanging="180"/>
      </w:pPr>
    </w:lvl>
    <w:lvl w:ilvl="3" w:tplc="EF1A6EAA">
      <w:start w:val="1"/>
      <w:numFmt w:val="decimal"/>
      <w:lvlText w:val="%4."/>
      <w:lvlJc w:val="left"/>
      <w:pPr>
        <w:ind w:left="3960" w:hanging="360"/>
      </w:pPr>
    </w:lvl>
    <w:lvl w:ilvl="4" w:tplc="045EE7C4">
      <w:start w:val="1"/>
      <w:numFmt w:val="lowerLetter"/>
      <w:lvlText w:val="%5."/>
      <w:lvlJc w:val="left"/>
      <w:pPr>
        <w:ind w:left="4680" w:hanging="360"/>
      </w:pPr>
    </w:lvl>
    <w:lvl w:ilvl="5" w:tplc="0EE24C6E">
      <w:start w:val="1"/>
      <w:numFmt w:val="lowerRoman"/>
      <w:lvlText w:val="%6."/>
      <w:lvlJc w:val="right"/>
      <w:pPr>
        <w:ind w:left="5400" w:hanging="180"/>
      </w:pPr>
    </w:lvl>
    <w:lvl w:ilvl="6" w:tplc="88FE0A90">
      <w:start w:val="1"/>
      <w:numFmt w:val="decimal"/>
      <w:lvlText w:val="%7."/>
      <w:lvlJc w:val="left"/>
      <w:pPr>
        <w:ind w:left="6120" w:hanging="360"/>
      </w:pPr>
    </w:lvl>
    <w:lvl w:ilvl="7" w:tplc="9156291E">
      <w:start w:val="1"/>
      <w:numFmt w:val="lowerLetter"/>
      <w:lvlText w:val="%8."/>
      <w:lvlJc w:val="left"/>
      <w:pPr>
        <w:ind w:left="6840" w:hanging="360"/>
      </w:pPr>
    </w:lvl>
    <w:lvl w:ilvl="8" w:tplc="AA424E40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8946E83"/>
    <w:multiLevelType w:val="hybridMultilevel"/>
    <w:tmpl w:val="FFFFFFFF"/>
    <w:lvl w:ilvl="0" w:tplc="A7B2E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AA2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C5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E2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CC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E5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48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61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29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D03818"/>
    <w:multiLevelType w:val="hybridMultilevel"/>
    <w:tmpl w:val="6F64E44C"/>
    <w:lvl w:ilvl="0" w:tplc="0DF49362">
      <w:start w:val="1"/>
      <w:numFmt w:val="decimal"/>
      <w:lvlText w:val="%1."/>
      <w:lvlJc w:val="left"/>
      <w:pPr>
        <w:tabs>
          <w:tab w:val="num" w:pos="1440"/>
        </w:tabs>
        <w:ind w:left="1800" w:hanging="360"/>
      </w:pPr>
    </w:lvl>
    <w:lvl w:ilvl="1" w:tplc="AEA439CA" w:tentative="1">
      <w:start w:val="1"/>
      <w:numFmt w:val="lowerLetter"/>
      <w:lvlText w:val="%2."/>
      <w:lvlJc w:val="left"/>
      <w:pPr>
        <w:tabs>
          <w:tab w:val="num" w:pos="2160"/>
        </w:tabs>
        <w:ind w:left="2520" w:hanging="360"/>
      </w:pPr>
    </w:lvl>
    <w:lvl w:ilvl="2" w:tplc="4B985352" w:tentative="1">
      <w:start w:val="1"/>
      <w:numFmt w:val="lowerRoman"/>
      <w:lvlText w:val="%3."/>
      <w:lvlJc w:val="right"/>
      <w:pPr>
        <w:tabs>
          <w:tab w:val="num" w:pos="2880"/>
        </w:tabs>
        <w:ind w:left="3240" w:hanging="180"/>
      </w:pPr>
    </w:lvl>
    <w:lvl w:ilvl="3" w:tplc="E1B4361C" w:tentative="1">
      <w:start w:val="1"/>
      <w:numFmt w:val="decimal"/>
      <w:lvlText w:val="%4."/>
      <w:lvlJc w:val="left"/>
      <w:pPr>
        <w:tabs>
          <w:tab w:val="num" w:pos="3600"/>
        </w:tabs>
        <w:ind w:left="3960" w:hanging="360"/>
      </w:pPr>
    </w:lvl>
    <w:lvl w:ilvl="4" w:tplc="1C72B5B0" w:tentative="1">
      <w:start w:val="1"/>
      <w:numFmt w:val="lowerLetter"/>
      <w:lvlText w:val="%5."/>
      <w:lvlJc w:val="left"/>
      <w:pPr>
        <w:tabs>
          <w:tab w:val="num" w:pos="4320"/>
        </w:tabs>
        <w:ind w:left="4680" w:hanging="360"/>
      </w:pPr>
    </w:lvl>
    <w:lvl w:ilvl="5" w:tplc="AA9EFCB6" w:tentative="1">
      <w:start w:val="1"/>
      <w:numFmt w:val="lowerRoman"/>
      <w:lvlText w:val="%6."/>
      <w:lvlJc w:val="right"/>
      <w:pPr>
        <w:tabs>
          <w:tab w:val="num" w:pos="5040"/>
        </w:tabs>
        <w:ind w:left="5400" w:hanging="180"/>
      </w:pPr>
    </w:lvl>
    <w:lvl w:ilvl="6" w:tplc="9E0A9514" w:tentative="1">
      <w:start w:val="1"/>
      <w:numFmt w:val="decimal"/>
      <w:lvlText w:val="%7."/>
      <w:lvlJc w:val="left"/>
      <w:pPr>
        <w:tabs>
          <w:tab w:val="num" w:pos="5760"/>
        </w:tabs>
        <w:ind w:left="6120" w:hanging="360"/>
      </w:pPr>
    </w:lvl>
    <w:lvl w:ilvl="7" w:tplc="B40CE0E8" w:tentative="1">
      <w:start w:val="1"/>
      <w:numFmt w:val="lowerLetter"/>
      <w:lvlText w:val="%8."/>
      <w:lvlJc w:val="left"/>
      <w:pPr>
        <w:tabs>
          <w:tab w:val="num" w:pos="6480"/>
        </w:tabs>
        <w:ind w:left="6840" w:hanging="360"/>
      </w:pPr>
    </w:lvl>
    <w:lvl w:ilvl="8" w:tplc="BFEAE7CC" w:tentative="1">
      <w:start w:val="1"/>
      <w:numFmt w:val="lowerRoman"/>
      <w:lvlText w:val="%9."/>
      <w:lvlJc w:val="right"/>
      <w:pPr>
        <w:tabs>
          <w:tab w:val="num" w:pos="7200"/>
        </w:tabs>
        <w:ind w:left="7560" w:hanging="180"/>
      </w:pPr>
    </w:lvl>
  </w:abstractNum>
  <w:abstractNum w:abstractNumId="41" w15:restartNumberingAfterBreak="0">
    <w:nsid w:val="5B1E59B5"/>
    <w:multiLevelType w:val="hybridMultilevel"/>
    <w:tmpl w:val="FFFFFFFF"/>
    <w:lvl w:ilvl="0" w:tplc="97645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29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4C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0D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26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82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EA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A9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CC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3E32C9"/>
    <w:multiLevelType w:val="hybridMultilevel"/>
    <w:tmpl w:val="530EA884"/>
    <w:lvl w:ilvl="0" w:tplc="76E0F8F0">
      <w:start w:val="1"/>
      <w:numFmt w:val="decimal"/>
      <w:lvlText w:val="%1."/>
      <w:lvlJc w:val="left"/>
      <w:pPr>
        <w:ind w:left="1800" w:hanging="360"/>
      </w:pPr>
    </w:lvl>
    <w:lvl w:ilvl="1" w:tplc="C2DC2328">
      <w:start w:val="1"/>
      <w:numFmt w:val="lowerLetter"/>
      <w:lvlText w:val="%2."/>
      <w:lvlJc w:val="left"/>
      <w:pPr>
        <w:ind w:left="2520" w:hanging="360"/>
      </w:pPr>
    </w:lvl>
    <w:lvl w:ilvl="2" w:tplc="1F124228">
      <w:start w:val="1"/>
      <w:numFmt w:val="lowerRoman"/>
      <w:lvlText w:val="%3."/>
      <w:lvlJc w:val="right"/>
      <w:pPr>
        <w:ind w:left="3240" w:hanging="180"/>
      </w:pPr>
    </w:lvl>
    <w:lvl w:ilvl="3" w:tplc="7D824238">
      <w:start w:val="1"/>
      <w:numFmt w:val="decimal"/>
      <w:lvlText w:val="%4."/>
      <w:lvlJc w:val="left"/>
      <w:pPr>
        <w:ind w:left="3960" w:hanging="360"/>
      </w:pPr>
    </w:lvl>
    <w:lvl w:ilvl="4" w:tplc="C982153A">
      <w:start w:val="1"/>
      <w:numFmt w:val="lowerLetter"/>
      <w:lvlText w:val="%5."/>
      <w:lvlJc w:val="left"/>
      <w:pPr>
        <w:ind w:left="4680" w:hanging="360"/>
      </w:pPr>
    </w:lvl>
    <w:lvl w:ilvl="5" w:tplc="CCAA1170">
      <w:start w:val="1"/>
      <w:numFmt w:val="lowerRoman"/>
      <w:lvlText w:val="%6."/>
      <w:lvlJc w:val="right"/>
      <w:pPr>
        <w:ind w:left="5400" w:hanging="180"/>
      </w:pPr>
    </w:lvl>
    <w:lvl w:ilvl="6" w:tplc="484E3556">
      <w:start w:val="1"/>
      <w:numFmt w:val="decimal"/>
      <w:lvlText w:val="%7."/>
      <w:lvlJc w:val="left"/>
      <w:pPr>
        <w:ind w:left="6120" w:hanging="360"/>
      </w:pPr>
    </w:lvl>
    <w:lvl w:ilvl="7" w:tplc="9256531A">
      <w:start w:val="1"/>
      <w:numFmt w:val="lowerLetter"/>
      <w:lvlText w:val="%8."/>
      <w:lvlJc w:val="left"/>
      <w:pPr>
        <w:ind w:left="6840" w:hanging="360"/>
      </w:pPr>
    </w:lvl>
    <w:lvl w:ilvl="8" w:tplc="8BD016C6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EBFA4F2"/>
    <w:multiLevelType w:val="hybridMultilevel"/>
    <w:tmpl w:val="D478AF96"/>
    <w:lvl w:ilvl="0" w:tplc="B310F950">
      <w:start w:val="1"/>
      <w:numFmt w:val="decimal"/>
      <w:lvlText w:val="%1."/>
      <w:lvlJc w:val="left"/>
      <w:pPr>
        <w:ind w:left="1800" w:hanging="360"/>
      </w:pPr>
    </w:lvl>
    <w:lvl w:ilvl="1" w:tplc="31B8BB3E">
      <w:start w:val="1"/>
      <w:numFmt w:val="lowerLetter"/>
      <w:lvlText w:val="%2."/>
      <w:lvlJc w:val="left"/>
      <w:pPr>
        <w:ind w:left="2520" w:hanging="360"/>
      </w:pPr>
    </w:lvl>
    <w:lvl w:ilvl="2" w:tplc="E67835AA">
      <w:start w:val="1"/>
      <w:numFmt w:val="lowerRoman"/>
      <w:lvlText w:val="%3."/>
      <w:lvlJc w:val="right"/>
      <w:pPr>
        <w:ind w:left="3240" w:hanging="180"/>
      </w:pPr>
    </w:lvl>
    <w:lvl w:ilvl="3" w:tplc="0386A7E4">
      <w:start w:val="1"/>
      <w:numFmt w:val="decimal"/>
      <w:lvlText w:val="%4."/>
      <w:lvlJc w:val="left"/>
      <w:pPr>
        <w:ind w:left="3960" w:hanging="360"/>
      </w:pPr>
    </w:lvl>
    <w:lvl w:ilvl="4" w:tplc="7604D566">
      <w:start w:val="1"/>
      <w:numFmt w:val="lowerLetter"/>
      <w:lvlText w:val="%5."/>
      <w:lvlJc w:val="left"/>
      <w:pPr>
        <w:ind w:left="4680" w:hanging="360"/>
      </w:pPr>
    </w:lvl>
    <w:lvl w:ilvl="5" w:tplc="2E18D418">
      <w:start w:val="1"/>
      <w:numFmt w:val="lowerRoman"/>
      <w:lvlText w:val="%6."/>
      <w:lvlJc w:val="right"/>
      <w:pPr>
        <w:ind w:left="5400" w:hanging="180"/>
      </w:pPr>
    </w:lvl>
    <w:lvl w:ilvl="6" w:tplc="53566A54">
      <w:start w:val="1"/>
      <w:numFmt w:val="decimal"/>
      <w:lvlText w:val="%7."/>
      <w:lvlJc w:val="left"/>
      <w:pPr>
        <w:ind w:left="6120" w:hanging="360"/>
      </w:pPr>
    </w:lvl>
    <w:lvl w:ilvl="7" w:tplc="A866EE48">
      <w:start w:val="1"/>
      <w:numFmt w:val="lowerLetter"/>
      <w:lvlText w:val="%8."/>
      <w:lvlJc w:val="left"/>
      <w:pPr>
        <w:ind w:left="6840" w:hanging="360"/>
      </w:pPr>
    </w:lvl>
    <w:lvl w:ilvl="8" w:tplc="C540E094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06CB4E7"/>
    <w:multiLevelType w:val="hybridMultilevel"/>
    <w:tmpl w:val="4AEC9352"/>
    <w:lvl w:ilvl="0" w:tplc="3412F0B6">
      <w:start w:val="1"/>
      <w:numFmt w:val="decimal"/>
      <w:lvlText w:val="%1."/>
      <w:lvlJc w:val="left"/>
      <w:pPr>
        <w:ind w:left="1800" w:hanging="360"/>
      </w:pPr>
    </w:lvl>
    <w:lvl w:ilvl="1" w:tplc="37BC9B12">
      <w:start w:val="1"/>
      <w:numFmt w:val="lowerLetter"/>
      <w:lvlText w:val="%2."/>
      <w:lvlJc w:val="left"/>
      <w:pPr>
        <w:ind w:left="2520" w:hanging="360"/>
      </w:pPr>
    </w:lvl>
    <w:lvl w:ilvl="2" w:tplc="99889830">
      <w:start w:val="1"/>
      <w:numFmt w:val="lowerRoman"/>
      <w:lvlText w:val="%3."/>
      <w:lvlJc w:val="right"/>
      <w:pPr>
        <w:ind w:left="3240" w:hanging="180"/>
      </w:pPr>
    </w:lvl>
    <w:lvl w:ilvl="3" w:tplc="F37A185C">
      <w:start w:val="1"/>
      <w:numFmt w:val="decimal"/>
      <w:lvlText w:val="%4."/>
      <w:lvlJc w:val="left"/>
      <w:pPr>
        <w:ind w:left="3960" w:hanging="360"/>
      </w:pPr>
    </w:lvl>
    <w:lvl w:ilvl="4" w:tplc="066CA086">
      <w:start w:val="1"/>
      <w:numFmt w:val="lowerLetter"/>
      <w:lvlText w:val="%5."/>
      <w:lvlJc w:val="left"/>
      <w:pPr>
        <w:ind w:left="4680" w:hanging="360"/>
      </w:pPr>
    </w:lvl>
    <w:lvl w:ilvl="5" w:tplc="DD0A59D4">
      <w:start w:val="1"/>
      <w:numFmt w:val="lowerRoman"/>
      <w:lvlText w:val="%6."/>
      <w:lvlJc w:val="right"/>
      <w:pPr>
        <w:ind w:left="5400" w:hanging="180"/>
      </w:pPr>
    </w:lvl>
    <w:lvl w:ilvl="6" w:tplc="8780D066">
      <w:start w:val="1"/>
      <w:numFmt w:val="decimal"/>
      <w:lvlText w:val="%7."/>
      <w:lvlJc w:val="left"/>
      <w:pPr>
        <w:ind w:left="6120" w:hanging="360"/>
      </w:pPr>
    </w:lvl>
    <w:lvl w:ilvl="7" w:tplc="77103C0E">
      <w:start w:val="1"/>
      <w:numFmt w:val="lowerLetter"/>
      <w:lvlText w:val="%8."/>
      <w:lvlJc w:val="left"/>
      <w:pPr>
        <w:ind w:left="6840" w:hanging="360"/>
      </w:pPr>
    </w:lvl>
    <w:lvl w:ilvl="8" w:tplc="5C62B458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20B3CC2"/>
    <w:multiLevelType w:val="hybridMultilevel"/>
    <w:tmpl w:val="072A4F36"/>
    <w:lvl w:ilvl="0" w:tplc="5524ABE0">
      <w:start w:val="1"/>
      <w:numFmt w:val="decimal"/>
      <w:lvlText w:val="%1."/>
      <w:lvlJc w:val="left"/>
      <w:pPr>
        <w:ind w:left="1800" w:hanging="360"/>
      </w:pPr>
    </w:lvl>
    <w:lvl w:ilvl="1" w:tplc="4AEE1AEA">
      <w:start w:val="1"/>
      <w:numFmt w:val="lowerLetter"/>
      <w:lvlText w:val="%2."/>
      <w:lvlJc w:val="left"/>
      <w:pPr>
        <w:ind w:left="2520" w:hanging="360"/>
      </w:pPr>
    </w:lvl>
    <w:lvl w:ilvl="2" w:tplc="D7FC7F10">
      <w:start w:val="1"/>
      <w:numFmt w:val="lowerRoman"/>
      <w:lvlText w:val="%3."/>
      <w:lvlJc w:val="right"/>
      <w:pPr>
        <w:ind w:left="3240" w:hanging="180"/>
      </w:pPr>
    </w:lvl>
    <w:lvl w:ilvl="3" w:tplc="2EF4BAEA">
      <w:start w:val="1"/>
      <w:numFmt w:val="decimal"/>
      <w:lvlText w:val="%4."/>
      <w:lvlJc w:val="left"/>
      <w:pPr>
        <w:ind w:left="3960" w:hanging="360"/>
      </w:pPr>
    </w:lvl>
    <w:lvl w:ilvl="4" w:tplc="5CB4D962">
      <w:start w:val="1"/>
      <w:numFmt w:val="lowerLetter"/>
      <w:lvlText w:val="%5."/>
      <w:lvlJc w:val="left"/>
      <w:pPr>
        <w:ind w:left="4680" w:hanging="360"/>
      </w:pPr>
    </w:lvl>
    <w:lvl w:ilvl="5" w:tplc="1EDAE5FA">
      <w:start w:val="1"/>
      <w:numFmt w:val="lowerRoman"/>
      <w:lvlText w:val="%6."/>
      <w:lvlJc w:val="right"/>
      <w:pPr>
        <w:ind w:left="5400" w:hanging="180"/>
      </w:pPr>
    </w:lvl>
    <w:lvl w:ilvl="6" w:tplc="6ED45A2C">
      <w:start w:val="1"/>
      <w:numFmt w:val="decimal"/>
      <w:lvlText w:val="%7."/>
      <w:lvlJc w:val="left"/>
      <w:pPr>
        <w:ind w:left="6120" w:hanging="360"/>
      </w:pPr>
    </w:lvl>
    <w:lvl w:ilvl="7" w:tplc="D58ACA10">
      <w:start w:val="1"/>
      <w:numFmt w:val="lowerLetter"/>
      <w:lvlText w:val="%8."/>
      <w:lvlJc w:val="left"/>
      <w:pPr>
        <w:ind w:left="6840" w:hanging="360"/>
      </w:pPr>
    </w:lvl>
    <w:lvl w:ilvl="8" w:tplc="3C481FB4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25EC539"/>
    <w:multiLevelType w:val="hybridMultilevel"/>
    <w:tmpl w:val="868ACB04"/>
    <w:lvl w:ilvl="0" w:tplc="D488DEFC">
      <w:start w:val="1"/>
      <w:numFmt w:val="decimal"/>
      <w:lvlText w:val="%1."/>
      <w:lvlJc w:val="left"/>
      <w:pPr>
        <w:ind w:left="1800" w:hanging="360"/>
      </w:pPr>
    </w:lvl>
    <w:lvl w:ilvl="1" w:tplc="2DF0DBDA">
      <w:start w:val="1"/>
      <w:numFmt w:val="lowerLetter"/>
      <w:lvlText w:val="%2."/>
      <w:lvlJc w:val="left"/>
      <w:pPr>
        <w:ind w:left="2520" w:hanging="360"/>
      </w:pPr>
    </w:lvl>
    <w:lvl w:ilvl="2" w:tplc="DA987222">
      <w:start w:val="1"/>
      <w:numFmt w:val="lowerRoman"/>
      <w:lvlText w:val="%3."/>
      <w:lvlJc w:val="right"/>
      <w:pPr>
        <w:ind w:left="3240" w:hanging="180"/>
      </w:pPr>
    </w:lvl>
    <w:lvl w:ilvl="3" w:tplc="E5E89524">
      <w:start w:val="1"/>
      <w:numFmt w:val="decimal"/>
      <w:lvlText w:val="%4."/>
      <w:lvlJc w:val="left"/>
      <w:pPr>
        <w:ind w:left="3960" w:hanging="360"/>
      </w:pPr>
    </w:lvl>
    <w:lvl w:ilvl="4" w:tplc="270A3034">
      <w:start w:val="1"/>
      <w:numFmt w:val="lowerLetter"/>
      <w:lvlText w:val="%5."/>
      <w:lvlJc w:val="left"/>
      <w:pPr>
        <w:ind w:left="4680" w:hanging="360"/>
      </w:pPr>
    </w:lvl>
    <w:lvl w:ilvl="5" w:tplc="CA12906A">
      <w:start w:val="1"/>
      <w:numFmt w:val="lowerRoman"/>
      <w:lvlText w:val="%6."/>
      <w:lvlJc w:val="right"/>
      <w:pPr>
        <w:ind w:left="5400" w:hanging="180"/>
      </w:pPr>
    </w:lvl>
    <w:lvl w:ilvl="6" w:tplc="DB4445EC">
      <w:start w:val="1"/>
      <w:numFmt w:val="decimal"/>
      <w:lvlText w:val="%7."/>
      <w:lvlJc w:val="left"/>
      <w:pPr>
        <w:ind w:left="6120" w:hanging="360"/>
      </w:pPr>
    </w:lvl>
    <w:lvl w:ilvl="7" w:tplc="F97806CA">
      <w:start w:val="1"/>
      <w:numFmt w:val="lowerLetter"/>
      <w:lvlText w:val="%8."/>
      <w:lvlJc w:val="left"/>
      <w:pPr>
        <w:ind w:left="6840" w:hanging="360"/>
      </w:pPr>
    </w:lvl>
    <w:lvl w:ilvl="8" w:tplc="BC302C62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557F5B9"/>
    <w:multiLevelType w:val="hybridMultilevel"/>
    <w:tmpl w:val="BE08BECC"/>
    <w:lvl w:ilvl="0" w:tplc="149E4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E63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A68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C9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01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C6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E8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E3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1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A493F3"/>
    <w:multiLevelType w:val="hybridMultilevel"/>
    <w:tmpl w:val="A9221BF2"/>
    <w:lvl w:ilvl="0" w:tplc="9078B6DC">
      <w:start w:val="1"/>
      <w:numFmt w:val="decimal"/>
      <w:lvlText w:val="%1."/>
      <w:lvlJc w:val="left"/>
      <w:pPr>
        <w:ind w:left="1800" w:hanging="360"/>
      </w:pPr>
    </w:lvl>
    <w:lvl w:ilvl="1" w:tplc="BC4E973A">
      <w:start w:val="1"/>
      <w:numFmt w:val="lowerLetter"/>
      <w:lvlText w:val="%2."/>
      <w:lvlJc w:val="left"/>
      <w:pPr>
        <w:ind w:left="2520" w:hanging="360"/>
      </w:pPr>
    </w:lvl>
    <w:lvl w:ilvl="2" w:tplc="15DAD210">
      <w:start w:val="1"/>
      <w:numFmt w:val="lowerRoman"/>
      <w:lvlText w:val="%3."/>
      <w:lvlJc w:val="right"/>
      <w:pPr>
        <w:ind w:left="3240" w:hanging="180"/>
      </w:pPr>
    </w:lvl>
    <w:lvl w:ilvl="3" w:tplc="40A41F86">
      <w:start w:val="1"/>
      <w:numFmt w:val="decimal"/>
      <w:lvlText w:val="%4."/>
      <w:lvlJc w:val="left"/>
      <w:pPr>
        <w:ind w:left="3960" w:hanging="360"/>
      </w:pPr>
    </w:lvl>
    <w:lvl w:ilvl="4" w:tplc="AB88FE48">
      <w:start w:val="1"/>
      <w:numFmt w:val="lowerLetter"/>
      <w:lvlText w:val="%5."/>
      <w:lvlJc w:val="left"/>
      <w:pPr>
        <w:ind w:left="4680" w:hanging="360"/>
      </w:pPr>
    </w:lvl>
    <w:lvl w:ilvl="5" w:tplc="B246B112">
      <w:start w:val="1"/>
      <w:numFmt w:val="lowerRoman"/>
      <w:lvlText w:val="%6."/>
      <w:lvlJc w:val="right"/>
      <w:pPr>
        <w:ind w:left="5400" w:hanging="180"/>
      </w:pPr>
    </w:lvl>
    <w:lvl w:ilvl="6" w:tplc="78945EC2">
      <w:start w:val="1"/>
      <w:numFmt w:val="decimal"/>
      <w:lvlText w:val="%7."/>
      <w:lvlJc w:val="left"/>
      <w:pPr>
        <w:ind w:left="6120" w:hanging="360"/>
      </w:pPr>
    </w:lvl>
    <w:lvl w:ilvl="7" w:tplc="B6545230">
      <w:start w:val="1"/>
      <w:numFmt w:val="lowerLetter"/>
      <w:lvlText w:val="%8."/>
      <w:lvlJc w:val="left"/>
      <w:pPr>
        <w:ind w:left="6840" w:hanging="360"/>
      </w:pPr>
    </w:lvl>
    <w:lvl w:ilvl="8" w:tplc="4DB0EBD6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BAB5647"/>
    <w:multiLevelType w:val="hybridMultilevel"/>
    <w:tmpl w:val="FE9894BA"/>
    <w:lvl w:ilvl="0" w:tplc="39CE0990">
      <w:start w:val="1"/>
      <w:numFmt w:val="decimal"/>
      <w:lvlText w:val="%1."/>
      <w:lvlJc w:val="left"/>
      <w:pPr>
        <w:ind w:left="1800" w:hanging="360"/>
      </w:pPr>
    </w:lvl>
    <w:lvl w:ilvl="1" w:tplc="3A506CD2">
      <w:start w:val="1"/>
      <w:numFmt w:val="lowerLetter"/>
      <w:lvlText w:val="%2."/>
      <w:lvlJc w:val="left"/>
      <w:pPr>
        <w:ind w:left="2520" w:hanging="360"/>
      </w:pPr>
    </w:lvl>
    <w:lvl w:ilvl="2" w:tplc="2644471E">
      <w:start w:val="1"/>
      <w:numFmt w:val="lowerRoman"/>
      <w:lvlText w:val="%3."/>
      <w:lvlJc w:val="right"/>
      <w:pPr>
        <w:ind w:left="3240" w:hanging="180"/>
      </w:pPr>
    </w:lvl>
    <w:lvl w:ilvl="3" w:tplc="A06E20B8">
      <w:start w:val="1"/>
      <w:numFmt w:val="decimal"/>
      <w:lvlText w:val="%4."/>
      <w:lvlJc w:val="left"/>
      <w:pPr>
        <w:ind w:left="3960" w:hanging="360"/>
      </w:pPr>
    </w:lvl>
    <w:lvl w:ilvl="4" w:tplc="7B1E8AFC">
      <w:start w:val="1"/>
      <w:numFmt w:val="lowerLetter"/>
      <w:lvlText w:val="%5."/>
      <w:lvlJc w:val="left"/>
      <w:pPr>
        <w:ind w:left="4680" w:hanging="360"/>
      </w:pPr>
    </w:lvl>
    <w:lvl w:ilvl="5" w:tplc="5A9C8A5A">
      <w:start w:val="1"/>
      <w:numFmt w:val="lowerRoman"/>
      <w:lvlText w:val="%6."/>
      <w:lvlJc w:val="right"/>
      <w:pPr>
        <w:ind w:left="5400" w:hanging="180"/>
      </w:pPr>
    </w:lvl>
    <w:lvl w:ilvl="6" w:tplc="15581CA4">
      <w:start w:val="1"/>
      <w:numFmt w:val="decimal"/>
      <w:lvlText w:val="%7."/>
      <w:lvlJc w:val="left"/>
      <w:pPr>
        <w:ind w:left="6120" w:hanging="360"/>
      </w:pPr>
    </w:lvl>
    <w:lvl w:ilvl="7" w:tplc="055AB698">
      <w:start w:val="1"/>
      <w:numFmt w:val="lowerLetter"/>
      <w:lvlText w:val="%8."/>
      <w:lvlJc w:val="left"/>
      <w:pPr>
        <w:ind w:left="6840" w:hanging="360"/>
      </w:pPr>
    </w:lvl>
    <w:lvl w:ilvl="8" w:tplc="718201A4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6D720E14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06C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E9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9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C3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0C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8A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D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E4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1A11F5"/>
    <w:multiLevelType w:val="hybridMultilevel"/>
    <w:tmpl w:val="FFFFFFFF"/>
    <w:lvl w:ilvl="0" w:tplc="3634B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A8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AC5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E8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FA6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6E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64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48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61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6E96DA"/>
    <w:multiLevelType w:val="hybridMultilevel"/>
    <w:tmpl w:val="86086D56"/>
    <w:lvl w:ilvl="0" w:tplc="E612DC5A">
      <w:start w:val="1"/>
      <w:numFmt w:val="decimal"/>
      <w:lvlText w:val="%1."/>
      <w:lvlJc w:val="left"/>
      <w:pPr>
        <w:ind w:left="1800" w:hanging="360"/>
      </w:pPr>
    </w:lvl>
    <w:lvl w:ilvl="1" w:tplc="25CC7048">
      <w:start w:val="1"/>
      <w:numFmt w:val="lowerLetter"/>
      <w:lvlText w:val="%2."/>
      <w:lvlJc w:val="left"/>
      <w:pPr>
        <w:ind w:left="2520" w:hanging="360"/>
      </w:pPr>
    </w:lvl>
    <w:lvl w:ilvl="2" w:tplc="0A6AE450">
      <w:start w:val="1"/>
      <w:numFmt w:val="lowerRoman"/>
      <w:lvlText w:val="%3."/>
      <w:lvlJc w:val="right"/>
      <w:pPr>
        <w:ind w:left="3240" w:hanging="180"/>
      </w:pPr>
    </w:lvl>
    <w:lvl w:ilvl="3" w:tplc="924C0CCE">
      <w:start w:val="1"/>
      <w:numFmt w:val="decimal"/>
      <w:lvlText w:val="%4."/>
      <w:lvlJc w:val="left"/>
      <w:pPr>
        <w:ind w:left="3960" w:hanging="360"/>
      </w:pPr>
    </w:lvl>
    <w:lvl w:ilvl="4" w:tplc="B3EA9C22">
      <w:start w:val="1"/>
      <w:numFmt w:val="lowerLetter"/>
      <w:lvlText w:val="%5."/>
      <w:lvlJc w:val="left"/>
      <w:pPr>
        <w:ind w:left="4680" w:hanging="360"/>
      </w:pPr>
    </w:lvl>
    <w:lvl w:ilvl="5" w:tplc="6F6C15A6">
      <w:start w:val="1"/>
      <w:numFmt w:val="lowerRoman"/>
      <w:lvlText w:val="%6."/>
      <w:lvlJc w:val="right"/>
      <w:pPr>
        <w:ind w:left="5400" w:hanging="180"/>
      </w:pPr>
    </w:lvl>
    <w:lvl w:ilvl="6" w:tplc="CD68AAE6">
      <w:start w:val="1"/>
      <w:numFmt w:val="decimal"/>
      <w:lvlText w:val="%7."/>
      <w:lvlJc w:val="left"/>
      <w:pPr>
        <w:ind w:left="6120" w:hanging="360"/>
      </w:pPr>
    </w:lvl>
    <w:lvl w:ilvl="7" w:tplc="BF72FCD8">
      <w:start w:val="1"/>
      <w:numFmt w:val="lowerLetter"/>
      <w:lvlText w:val="%8."/>
      <w:lvlJc w:val="left"/>
      <w:pPr>
        <w:ind w:left="6840" w:hanging="360"/>
      </w:pPr>
    </w:lvl>
    <w:lvl w:ilvl="8" w:tplc="77B01042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747F9DAF"/>
    <w:multiLevelType w:val="hybridMultilevel"/>
    <w:tmpl w:val="FC6C7F4E"/>
    <w:lvl w:ilvl="0" w:tplc="45AA01C4">
      <w:start w:val="1"/>
      <w:numFmt w:val="decimal"/>
      <w:lvlText w:val="%1."/>
      <w:lvlJc w:val="left"/>
      <w:pPr>
        <w:ind w:left="1800" w:hanging="360"/>
      </w:pPr>
    </w:lvl>
    <w:lvl w:ilvl="1" w:tplc="3B8E14A6">
      <w:start w:val="1"/>
      <w:numFmt w:val="lowerLetter"/>
      <w:lvlText w:val="%2."/>
      <w:lvlJc w:val="left"/>
      <w:pPr>
        <w:ind w:left="2520" w:hanging="360"/>
      </w:pPr>
    </w:lvl>
    <w:lvl w:ilvl="2" w:tplc="A98E455C">
      <w:start w:val="1"/>
      <w:numFmt w:val="lowerRoman"/>
      <w:lvlText w:val="%3."/>
      <w:lvlJc w:val="right"/>
      <w:pPr>
        <w:ind w:left="3240" w:hanging="180"/>
      </w:pPr>
    </w:lvl>
    <w:lvl w:ilvl="3" w:tplc="422ABD88">
      <w:start w:val="1"/>
      <w:numFmt w:val="decimal"/>
      <w:lvlText w:val="%4."/>
      <w:lvlJc w:val="left"/>
      <w:pPr>
        <w:ind w:left="3960" w:hanging="360"/>
      </w:pPr>
    </w:lvl>
    <w:lvl w:ilvl="4" w:tplc="A2507EE0">
      <w:start w:val="1"/>
      <w:numFmt w:val="lowerLetter"/>
      <w:lvlText w:val="%5."/>
      <w:lvlJc w:val="left"/>
      <w:pPr>
        <w:ind w:left="4680" w:hanging="360"/>
      </w:pPr>
    </w:lvl>
    <w:lvl w:ilvl="5" w:tplc="E91A422E">
      <w:start w:val="1"/>
      <w:numFmt w:val="lowerRoman"/>
      <w:lvlText w:val="%6."/>
      <w:lvlJc w:val="right"/>
      <w:pPr>
        <w:ind w:left="5400" w:hanging="180"/>
      </w:pPr>
    </w:lvl>
    <w:lvl w:ilvl="6" w:tplc="55EA4B46">
      <w:start w:val="1"/>
      <w:numFmt w:val="decimal"/>
      <w:lvlText w:val="%7."/>
      <w:lvlJc w:val="left"/>
      <w:pPr>
        <w:ind w:left="6120" w:hanging="360"/>
      </w:pPr>
    </w:lvl>
    <w:lvl w:ilvl="7" w:tplc="0D9A1064">
      <w:start w:val="1"/>
      <w:numFmt w:val="lowerLetter"/>
      <w:lvlText w:val="%8."/>
      <w:lvlJc w:val="left"/>
      <w:pPr>
        <w:ind w:left="6840" w:hanging="360"/>
      </w:pPr>
    </w:lvl>
    <w:lvl w:ilvl="8" w:tplc="3B1C2122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629D7E8"/>
    <w:multiLevelType w:val="hybridMultilevel"/>
    <w:tmpl w:val="88F0EEB8"/>
    <w:lvl w:ilvl="0" w:tplc="9FCE2B98">
      <w:start w:val="1"/>
      <w:numFmt w:val="decimal"/>
      <w:lvlText w:val="%1."/>
      <w:lvlJc w:val="left"/>
      <w:pPr>
        <w:ind w:left="1800" w:hanging="360"/>
      </w:pPr>
    </w:lvl>
    <w:lvl w:ilvl="1" w:tplc="F0080DC2">
      <w:start w:val="1"/>
      <w:numFmt w:val="lowerLetter"/>
      <w:lvlText w:val="%2."/>
      <w:lvlJc w:val="left"/>
      <w:pPr>
        <w:ind w:left="2520" w:hanging="360"/>
      </w:pPr>
    </w:lvl>
    <w:lvl w:ilvl="2" w:tplc="1A42A1DC">
      <w:start w:val="1"/>
      <w:numFmt w:val="lowerRoman"/>
      <w:lvlText w:val="%3."/>
      <w:lvlJc w:val="right"/>
      <w:pPr>
        <w:ind w:left="3240" w:hanging="180"/>
      </w:pPr>
    </w:lvl>
    <w:lvl w:ilvl="3" w:tplc="E1003BE0">
      <w:start w:val="1"/>
      <w:numFmt w:val="decimal"/>
      <w:lvlText w:val="%4."/>
      <w:lvlJc w:val="left"/>
      <w:pPr>
        <w:ind w:left="3960" w:hanging="360"/>
      </w:pPr>
    </w:lvl>
    <w:lvl w:ilvl="4" w:tplc="75B2AA4A">
      <w:start w:val="1"/>
      <w:numFmt w:val="lowerLetter"/>
      <w:lvlText w:val="%5."/>
      <w:lvlJc w:val="left"/>
      <w:pPr>
        <w:ind w:left="4680" w:hanging="360"/>
      </w:pPr>
    </w:lvl>
    <w:lvl w:ilvl="5" w:tplc="4A3A0A08">
      <w:start w:val="1"/>
      <w:numFmt w:val="lowerRoman"/>
      <w:lvlText w:val="%6."/>
      <w:lvlJc w:val="right"/>
      <w:pPr>
        <w:ind w:left="5400" w:hanging="180"/>
      </w:pPr>
    </w:lvl>
    <w:lvl w:ilvl="6" w:tplc="18EA48E6">
      <w:start w:val="1"/>
      <w:numFmt w:val="decimal"/>
      <w:lvlText w:val="%7."/>
      <w:lvlJc w:val="left"/>
      <w:pPr>
        <w:ind w:left="6120" w:hanging="360"/>
      </w:pPr>
    </w:lvl>
    <w:lvl w:ilvl="7" w:tplc="09EADB9E">
      <w:start w:val="1"/>
      <w:numFmt w:val="lowerLetter"/>
      <w:lvlText w:val="%8."/>
      <w:lvlJc w:val="left"/>
      <w:pPr>
        <w:ind w:left="6840" w:hanging="360"/>
      </w:pPr>
    </w:lvl>
    <w:lvl w:ilvl="8" w:tplc="DD406D32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7A0AB7D1"/>
    <w:multiLevelType w:val="hybridMultilevel"/>
    <w:tmpl w:val="AA562B42"/>
    <w:lvl w:ilvl="0" w:tplc="C610FC2E">
      <w:start w:val="1"/>
      <w:numFmt w:val="decimal"/>
      <w:lvlText w:val="%1."/>
      <w:lvlJc w:val="left"/>
      <w:pPr>
        <w:ind w:left="1800" w:hanging="360"/>
      </w:pPr>
    </w:lvl>
    <w:lvl w:ilvl="1" w:tplc="3B7ED27C">
      <w:start w:val="1"/>
      <w:numFmt w:val="lowerLetter"/>
      <w:lvlText w:val="%2."/>
      <w:lvlJc w:val="left"/>
      <w:pPr>
        <w:ind w:left="2520" w:hanging="360"/>
      </w:pPr>
    </w:lvl>
    <w:lvl w:ilvl="2" w:tplc="9B0A5E5A">
      <w:start w:val="1"/>
      <w:numFmt w:val="lowerRoman"/>
      <w:lvlText w:val="%3."/>
      <w:lvlJc w:val="right"/>
      <w:pPr>
        <w:ind w:left="3240" w:hanging="180"/>
      </w:pPr>
    </w:lvl>
    <w:lvl w:ilvl="3" w:tplc="1B16890A">
      <w:start w:val="1"/>
      <w:numFmt w:val="decimal"/>
      <w:lvlText w:val="%4."/>
      <w:lvlJc w:val="left"/>
      <w:pPr>
        <w:ind w:left="3960" w:hanging="360"/>
      </w:pPr>
    </w:lvl>
    <w:lvl w:ilvl="4" w:tplc="E6D2B582">
      <w:start w:val="1"/>
      <w:numFmt w:val="lowerLetter"/>
      <w:lvlText w:val="%5."/>
      <w:lvlJc w:val="left"/>
      <w:pPr>
        <w:ind w:left="4680" w:hanging="360"/>
      </w:pPr>
    </w:lvl>
    <w:lvl w:ilvl="5" w:tplc="EE724520">
      <w:start w:val="1"/>
      <w:numFmt w:val="lowerRoman"/>
      <w:lvlText w:val="%6."/>
      <w:lvlJc w:val="right"/>
      <w:pPr>
        <w:ind w:left="5400" w:hanging="180"/>
      </w:pPr>
    </w:lvl>
    <w:lvl w:ilvl="6" w:tplc="73BC97CA">
      <w:start w:val="1"/>
      <w:numFmt w:val="decimal"/>
      <w:lvlText w:val="%7."/>
      <w:lvlJc w:val="left"/>
      <w:pPr>
        <w:ind w:left="6120" w:hanging="360"/>
      </w:pPr>
    </w:lvl>
    <w:lvl w:ilvl="7" w:tplc="C562E458">
      <w:start w:val="1"/>
      <w:numFmt w:val="lowerLetter"/>
      <w:lvlText w:val="%8."/>
      <w:lvlJc w:val="left"/>
      <w:pPr>
        <w:ind w:left="6840" w:hanging="360"/>
      </w:pPr>
    </w:lvl>
    <w:lvl w:ilvl="8" w:tplc="A4EC71EE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.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.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.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."/>
      <w:legacy w:legacy="1" w:legacySpace="144" w:legacyIndent="0"/>
      <w:lvlJc w:val="left"/>
    </w:lvl>
    <w:lvl w:ilvl="5">
      <w:start w:val="1"/>
      <w:numFmt w:val="decimal"/>
      <w:pStyle w:val="Heading6"/>
      <w:lvlText w:val="%1.%2.%3.%4.%5.%6.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.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.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."/>
      <w:legacy w:legacy="1" w:legacySpace="144" w:legacyIndent="0"/>
      <w:lvlJc w:val="left"/>
    </w:lvl>
  </w:abstractNum>
  <w:abstractNum w:abstractNumId="57" w15:restartNumberingAfterBreak="0">
    <w:nsid w:val="7D5E0B8A"/>
    <w:multiLevelType w:val="hybridMultilevel"/>
    <w:tmpl w:val="E35C0676"/>
    <w:lvl w:ilvl="0" w:tplc="6020FF9E">
      <w:start w:val="1"/>
      <w:numFmt w:val="decimal"/>
      <w:lvlText w:val="%1."/>
      <w:lvlJc w:val="left"/>
      <w:pPr>
        <w:ind w:left="1800" w:hanging="360"/>
      </w:pPr>
    </w:lvl>
    <w:lvl w:ilvl="1" w:tplc="0D92ED60">
      <w:start w:val="1"/>
      <w:numFmt w:val="lowerLetter"/>
      <w:lvlText w:val="%2."/>
      <w:lvlJc w:val="left"/>
      <w:pPr>
        <w:ind w:left="2520" w:hanging="360"/>
      </w:pPr>
    </w:lvl>
    <w:lvl w:ilvl="2" w:tplc="195E903C">
      <w:start w:val="1"/>
      <w:numFmt w:val="lowerRoman"/>
      <w:lvlText w:val="%3."/>
      <w:lvlJc w:val="right"/>
      <w:pPr>
        <w:ind w:left="3240" w:hanging="180"/>
      </w:pPr>
    </w:lvl>
    <w:lvl w:ilvl="3" w:tplc="EC2E53F2">
      <w:start w:val="1"/>
      <w:numFmt w:val="decimal"/>
      <w:lvlText w:val="%4."/>
      <w:lvlJc w:val="left"/>
      <w:pPr>
        <w:ind w:left="3960" w:hanging="360"/>
      </w:pPr>
    </w:lvl>
    <w:lvl w:ilvl="4" w:tplc="BAE68D6E">
      <w:start w:val="1"/>
      <w:numFmt w:val="lowerLetter"/>
      <w:lvlText w:val="%5."/>
      <w:lvlJc w:val="left"/>
      <w:pPr>
        <w:ind w:left="4680" w:hanging="360"/>
      </w:pPr>
    </w:lvl>
    <w:lvl w:ilvl="5" w:tplc="55C040EC">
      <w:start w:val="1"/>
      <w:numFmt w:val="lowerRoman"/>
      <w:lvlText w:val="%6."/>
      <w:lvlJc w:val="right"/>
      <w:pPr>
        <w:ind w:left="5400" w:hanging="180"/>
      </w:pPr>
    </w:lvl>
    <w:lvl w:ilvl="6" w:tplc="0736F05A">
      <w:start w:val="1"/>
      <w:numFmt w:val="decimal"/>
      <w:lvlText w:val="%7."/>
      <w:lvlJc w:val="left"/>
      <w:pPr>
        <w:ind w:left="6120" w:hanging="360"/>
      </w:pPr>
    </w:lvl>
    <w:lvl w:ilvl="7" w:tplc="3DC86F2C">
      <w:start w:val="1"/>
      <w:numFmt w:val="lowerLetter"/>
      <w:lvlText w:val="%8."/>
      <w:lvlJc w:val="left"/>
      <w:pPr>
        <w:ind w:left="6840" w:hanging="360"/>
      </w:pPr>
    </w:lvl>
    <w:lvl w:ilvl="8" w:tplc="78EA4512">
      <w:start w:val="1"/>
      <w:numFmt w:val="lowerRoman"/>
      <w:lvlText w:val="%9."/>
      <w:lvlJc w:val="right"/>
      <w:pPr>
        <w:ind w:left="7560" w:hanging="180"/>
      </w:pPr>
    </w:lvl>
  </w:abstractNum>
  <w:num w:numId="1" w16cid:durableId="1457214248">
    <w:abstractNumId w:val="42"/>
  </w:num>
  <w:num w:numId="2" w16cid:durableId="187333337">
    <w:abstractNumId w:val="30"/>
  </w:num>
  <w:num w:numId="3" w16cid:durableId="628897223">
    <w:abstractNumId w:val="12"/>
  </w:num>
  <w:num w:numId="4" w16cid:durableId="1016733644">
    <w:abstractNumId w:val="44"/>
  </w:num>
  <w:num w:numId="5" w16cid:durableId="138961575">
    <w:abstractNumId w:val="52"/>
  </w:num>
  <w:num w:numId="6" w16cid:durableId="398210398">
    <w:abstractNumId w:val="53"/>
  </w:num>
  <w:num w:numId="7" w16cid:durableId="783424935">
    <w:abstractNumId w:val="2"/>
  </w:num>
  <w:num w:numId="8" w16cid:durableId="1615594787">
    <w:abstractNumId w:val="45"/>
  </w:num>
  <w:num w:numId="9" w16cid:durableId="1065178731">
    <w:abstractNumId w:val="3"/>
  </w:num>
  <w:num w:numId="10" w16cid:durableId="914775575">
    <w:abstractNumId w:val="0"/>
  </w:num>
  <w:num w:numId="11" w16cid:durableId="400181262">
    <w:abstractNumId w:val="54"/>
  </w:num>
  <w:num w:numId="12" w16cid:durableId="255984722">
    <w:abstractNumId w:val="48"/>
  </w:num>
  <w:num w:numId="13" w16cid:durableId="1937206875">
    <w:abstractNumId w:val="37"/>
  </w:num>
  <w:num w:numId="14" w16cid:durableId="1908220953">
    <w:abstractNumId w:val="29"/>
  </w:num>
  <w:num w:numId="15" w16cid:durableId="1541356951">
    <w:abstractNumId w:val="43"/>
  </w:num>
  <w:num w:numId="16" w16cid:durableId="763696353">
    <w:abstractNumId w:val="38"/>
  </w:num>
  <w:num w:numId="17" w16cid:durableId="2113550388">
    <w:abstractNumId w:val="57"/>
  </w:num>
  <w:num w:numId="18" w16cid:durableId="1388532616">
    <w:abstractNumId w:val="18"/>
  </w:num>
  <w:num w:numId="19" w16cid:durableId="567346000">
    <w:abstractNumId w:val="49"/>
  </w:num>
  <w:num w:numId="20" w16cid:durableId="1881820772">
    <w:abstractNumId w:val="36"/>
  </w:num>
  <w:num w:numId="21" w16cid:durableId="540630519">
    <w:abstractNumId w:val="26"/>
  </w:num>
  <w:num w:numId="22" w16cid:durableId="477308530">
    <w:abstractNumId w:val="46"/>
  </w:num>
  <w:num w:numId="23" w16cid:durableId="1999067592">
    <w:abstractNumId w:val="32"/>
  </w:num>
  <w:num w:numId="24" w16cid:durableId="738596629">
    <w:abstractNumId w:val="55"/>
  </w:num>
  <w:num w:numId="25" w16cid:durableId="1998875571">
    <w:abstractNumId w:val="7"/>
  </w:num>
  <w:num w:numId="26" w16cid:durableId="1555116230">
    <w:abstractNumId w:val="13"/>
  </w:num>
  <w:num w:numId="27" w16cid:durableId="1574779081">
    <w:abstractNumId w:val="16"/>
  </w:num>
  <w:num w:numId="28" w16cid:durableId="534004971">
    <w:abstractNumId w:val="14"/>
  </w:num>
  <w:num w:numId="29" w16cid:durableId="1377386934">
    <w:abstractNumId w:val="27"/>
  </w:num>
  <w:num w:numId="30" w16cid:durableId="1141967067">
    <w:abstractNumId w:val="24"/>
  </w:num>
  <w:num w:numId="31" w16cid:durableId="775057450">
    <w:abstractNumId w:val="21"/>
  </w:num>
  <w:num w:numId="32" w16cid:durableId="1453741248">
    <w:abstractNumId w:val="47"/>
  </w:num>
  <w:num w:numId="33" w16cid:durableId="292561429">
    <w:abstractNumId w:val="28"/>
  </w:num>
  <w:num w:numId="34" w16cid:durableId="1319503542">
    <w:abstractNumId w:val="23"/>
  </w:num>
  <w:num w:numId="35" w16cid:durableId="282082243">
    <w:abstractNumId w:val="56"/>
  </w:num>
  <w:num w:numId="36" w16cid:durableId="955060415">
    <w:abstractNumId w:val="6"/>
  </w:num>
  <w:num w:numId="37" w16cid:durableId="798962053">
    <w:abstractNumId w:val="22"/>
  </w:num>
  <w:num w:numId="38" w16cid:durableId="721104094">
    <w:abstractNumId w:val="33"/>
  </w:num>
  <w:num w:numId="39" w16cid:durableId="1597865439">
    <w:abstractNumId w:val="10"/>
  </w:num>
  <w:num w:numId="40" w16cid:durableId="2031174684">
    <w:abstractNumId w:val="20"/>
  </w:num>
  <w:num w:numId="41" w16cid:durableId="869683281">
    <w:abstractNumId w:val="31"/>
  </w:num>
  <w:num w:numId="42" w16cid:durableId="878468564">
    <w:abstractNumId w:val="35"/>
  </w:num>
  <w:num w:numId="43" w16cid:durableId="1827548219">
    <w:abstractNumId w:val="1"/>
  </w:num>
  <w:num w:numId="44" w16cid:durableId="595288938">
    <w:abstractNumId w:val="40"/>
  </w:num>
  <w:num w:numId="45" w16cid:durableId="664211854">
    <w:abstractNumId w:val="5"/>
  </w:num>
  <w:num w:numId="46" w16cid:durableId="1601645781">
    <w:abstractNumId w:val="17"/>
  </w:num>
  <w:num w:numId="47" w16cid:durableId="1258900520">
    <w:abstractNumId w:val="19"/>
  </w:num>
  <w:num w:numId="48" w16cid:durableId="533344545">
    <w:abstractNumId w:val="34"/>
  </w:num>
  <w:num w:numId="49" w16cid:durableId="1039016856">
    <w:abstractNumId w:val="15"/>
  </w:num>
  <w:num w:numId="50" w16cid:durableId="156924831">
    <w:abstractNumId w:val="4"/>
  </w:num>
  <w:num w:numId="51" w16cid:durableId="1175798964">
    <w:abstractNumId w:val="8"/>
  </w:num>
  <w:num w:numId="52" w16cid:durableId="777716951">
    <w:abstractNumId w:val="39"/>
  </w:num>
  <w:num w:numId="53" w16cid:durableId="393741405">
    <w:abstractNumId w:val="11"/>
  </w:num>
  <w:num w:numId="54" w16cid:durableId="1413622643">
    <w:abstractNumId w:val="9"/>
  </w:num>
  <w:num w:numId="55" w16cid:durableId="983970959">
    <w:abstractNumId w:val="50"/>
  </w:num>
  <w:num w:numId="56" w16cid:durableId="342587121">
    <w:abstractNumId w:val="41"/>
  </w:num>
  <w:num w:numId="57" w16cid:durableId="2046827158">
    <w:abstractNumId w:val="25"/>
  </w:num>
  <w:num w:numId="58" w16cid:durableId="2144423087">
    <w:abstractNumId w:val="5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2D3"/>
    <w:rsid w:val="00000FC4"/>
    <w:rsid w:val="00001C78"/>
    <w:rsid w:val="00004CE0"/>
    <w:rsid w:val="00004D04"/>
    <w:rsid w:val="00004E68"/>
    <w:rsid w:val="00004F6F"/>
    <w:rsid w:val="0000592C"/>
    <w:rsid w:val="00005A56"/>
    <w:rsid w:val="00005EAA"/>
    <w:rsid w:val="00006022"/>
    <w:rsid w:val="00006551"/>
    <w:rsid w:val="00006DE5"/>
    <w:rsid w:val="00013111"/>
    <w:rsid w:val="00013730"/>
    <w:rsid w:val="00014206"/>
    <w:rsid w:val="00015C40"/>
    <w:rsid w:val="00016380"/>
    <w:rsid w:val="00020FCD"/>
    <w:rsid w:val="00022A69"/>
    <w:rsid w:val="00022C99"/>
    <w:rsid w:val="00024460"/>
    <w:rsid w:val="0002503F"/>
    <w:rsid w:val="0002549E"/>
    <w:rsid w:val="00025B5F"/>
    <w:rsid w:val="00030061"/>
    <w:rsid w:val="000319B2"/>
    <w:rsid w:val="00031BC9"/>
    <w:rsid w:val="000322D9"/>
    <w:rsid w:val="00032EC8"/>
    <w:rsid w:val="00034BAA"/>
    <w:rsid w:val="00035B75"/>
    <w:rsid w:val="00035EB8"/>
    <w:rsid w:val="00035F7C"/>
    <w:rsid w:val="000366F2"/>
    <w:rsid w:val="00037080"/>
    <w:rsid w:val="00037A20"/>
    <w:rsid w:val="00040625"/>
    <w:rsid w:val="00041D07"/>
    <w:rsid w:val="000441CA"/>
    <w:rsid w:val="00044B0A"/>
    <w:rsid w:val="00044DFE"/>
    <w:rsid w:val="00045024"/>
    <w:rsid w:val="0004508D"/>
    <w:rsid w:val="00045970"/>
    <w:rsid w:val="00046738"/>
    <w:rsid w:val="00046A98"/>
    <w:rsid w:val="00050472"/>
    <w:rsid w:val="0005088F"/>
    <w:rsid w:val="00051C28"/>
    <w:rsid w:val="00051E2B"/>
    <w:rsid w:val="0005226D"/>
    <w:rsid w:val="00053DDB"/>
    <w:rsid w:val="00053F53"/>
    <w:rsid w:val="0005445F"/>
    <w:rsid w:val="0005471B"/>
    <w:rsid w:val="00056078"/>
    <w:rsid w:val="00056ABE"/>
    <w:rsid w:val="00057826"/>
    <w:rsid w:val="00060EF0"/>
    <w:rsid w:val="000615B4"/>
    <w:rsid w:val="00061C9A"/>
    <w:rsid w:val="0006271B"/>
    <w:rsid w:val="00062BA8"/>
    <w:rsid w:val="0006338E"/>
    <w:rsid w:val="00066A8B"/>
    <w:rsid w:val="00066B9E"/>
    <w:rsid w:val="00071271"/>
    <w:rsid w:val="0007207B"/>
    <w:rsid w:val="00072202"/>
    <w:rsid w:val="000731DF"/>
    <w:rsid w:val="000732EE"/>
    <w:rsid w:val="00075272"/>
    <w:rsid w:val="00076606"/>
    <w:rsid w:val="000766A3"/>
    <w:rsid w:val="00080F92"/>
    <w:rsid w:val="000813C7"/>
    <w:rsid w:val="000817C9"/>
    <w:rsid w:val="0008245C"/>
    <w:rsid w:val="000827B4"/>
    <w:rsid w:val="00082A7C"/>
    <w:rsid w:val="00084534"/>
    <w:rsid w:val="00084C50"/>
    <w:rsid w:val="0008534A"/>
    <w:rsid w:val="00085B94"/>
    <w:rsid w:val="00086D9C"/>
    <w:rsid w:val="00087E7B"/>
    <w:rsid w:val="00090213"/>
    <w:rsid w:val="00090404"/>
    <w:rsid w:val="00091B3D"/>
    <w:rsid w:val="00091D8C"/>
    <w:rsid w:val="00092AD8"/>
    <w:rsid w:val="000934FF"/>
    <w:rsid w:val="00093549"/>
    <w:rsid w:val="00095F75"/>
    <w:rsid w:val="00096941"/>
    <w:rsid w:val="00096AEF"/>
    <w:rsid w:val="00096FE9"/>
    <w:rsid w:val="00097734"/>
    <w:rsid w:val="00097E68"/>
    <w:rsid w:val="00097F43"/>
    <w:rsid w:val="000A0546"/>
    <w:rsid w:val="000A08D1"/>
    <w:rsid w:val="000A10C2"/>
    <w:rsid w:val="000A1FF4"/>
    <w:rsid w:val="000A2CE9"/>
    <w:rsid w:val="000A301D"/>
    <w:rsid w:val="000A40CD"/>
    <w:rsid w:val="000A4C5F"/>
    <w:rsid w:val="000A605E"/>
    <w:rsid w:val="000ACB57"/>
    <w:rsid w:val="000B00FE"/>
    <w:rsid w:val="000B16C6"/>
    <w:rsid w:val="000B1810"/>
    <w:rsid w:val="000B23CB"/>
    <w:rsid w:val="000B2C36"/>
    <w:rsid w:val="000B2F4B"/>
    <w:rsid w:val="000B5918"/>
    <w:rsid w:val="000B5C9A"/>
    <w:rsid w:val="000B7359"/>
    <w:rsid w:val="000B834F"/>
    <w:rsid w:val="000C184D"/>
    <w:rsid w:val="000C1E28"/>
    <w:rsid w:val="000C1F76"/>
    <w:rsid w:val="000C2990"/>
    <w:rsid w:val="000C400C"/>
    <w:rsid w:val="000C464A"/>
    <w:rsid w:val="000C46D6"/>
    <w:rsid w:val="000C48FC"/>
    <w:rsid w:val="000C4BD1"/>
    <w:rsid w:val="000C50E4"/>
    <w:rsid w:val="000C6A5F"/>
    <w:rsid w:val="000C6F3D"/>
    <w:rsid w:val="000C72DF"/>
    <w:rsid w:val="000D0485"/>
    <w:rsid w:val="000D071C"/>
    <w:rsid w:val="000D0930"/>
    <w:rsid w:val="000D1330"/>
    <w:rsid w:val="000D4A83"/>
    <w:rsid w:val="000D5442"/>
    <w:rsid w:val="000D5FA3"/>
    <w:rsid w:val="000D60F0"/>
    <w:rsid w:val="000D6B31"/>
    <w:rsid w:val="000D7410"/>
    <w:rsid w:val="000E13E5"/>
    <w:rsid w:val="000E2767"/>
    <w:rsid w:val="000E3FDF"/>
    <w:rsid w:val="000E698F"/>
    <w:rsid w:val="000E6A82"/>
    <w:rsid w:val="000E6ABA"/>
    <w:rsid w:val="000E7186"/>
    <w:rsid w:val="000E7D56"/>
    <w:rsid w:val="000F0FE9"/>
    <w:rsid w:val="000F1B7A"/>
    <w:rsid w:val="000F1FDE"/>
    <w:rsid w:val="000F67FE"/>
    <w:rsid w:val="000F6AC6"/>
    <w:rsid w:val="0010042D"/>
    <w:rsid w:val="00100A1A"/>
    <w:rsid w:val="00101C25"/>
    <w:rsid w:val="00102DB2"/>
    <w:rsid w:val="001111BA"/>
    <w:rsid w:val="001115C1"/>
    <w:rsid w:val="00112218"/>
    <w:rsid w:val="00112660"/>
    <w:rsid w:val="00112809"/>
    <w:rsid w:val="001131D6"/>
    <w:rsid w:val="00113FA2"/>
    <w:rsid w:val="0011488B"/>
    <w:rsid w:val="00114E2C"/>
    <w:rsid w:val="0011557C"/>
    <w:rsid w:val="00115B63"/>
    <w:rsid w:val="00117E59"/>
    <w:rsid w:val="00121748"/>
    <w:rsid w:val="00121898"/>
    <w:rsid w:val="001234FE"/>
    <w:rsid w:val="001235ED"/>
    <w:rsid w:val="00123B3B"/>
    <w:rsid w:val="00123B57"/>
    <w:rsid w:val="00123EA4"/>
    <w:rsid w:val="0012550B"/>
    <w:rsid w:val="001257E1"/>
    <w:rsid w:val="001302EC"/>
    <w:rsid w:val="001304A6"/>
    <w:rsid w:val="001310BB"/>
    <w:rsid w:val="001314FF"/>
    <w:rsid w:val="0013157C"/>
    <w:rsid w:val="001315AC"/>
    <w:rsid w:val="00131A7C"/>
    <w:rsid w:val="00132780"/>
    <w:rsid w:val="001327CC"/>
    <w:rsid w:val="00134E90"/>
    <w:rsid w:val="00134F32"/>
    <w:rsid w:val="00136767"/>
    <w:rsid w:val="0013747A"/>
    <w:rsid w:val="00137E18"/>
    <w:rsid w:val="00140B82"/>
    <w:rsid w:val="001419F7"/>
    <w:rsid w:val="00143087"/>
    <w:rsid w:val="0014365B"/>
    <w:rsid w:val="00143700"/>
    <w:rsid w:val="0014384D"/>
    <w:rsid w:val="00143F49"/>
    <w:rsid w:val="00143FBA"/>
    <w:rsid w:val="00144FAA"/>
    <w:rsid w:val="0014573C"/>
    <w:rsid w:val="001462C9"/>
    <w:rsid w:val="00147489"/>
    <w:rsid w:val="00150CC1"/>
    <w:rsid w:val="00151429"/>
    <w:rsid w:val="001517F6"/>
    <w:rsid w:val="0015182D"/>
    <w:rsid w:val="00152B37"/>
    <w:rsid w:val="00153939"/>
    <w:rsid w:val="00154520"/>
    <w:rsid w:val="0015525D"/>
    <w:rsid w:val="00155795"/>
    <w:rsid w:val="00155F00"/>
    <w:rsid w:val="001560EB"/>
    <w:rsid w:val="00156A33"/>
    <w:rsid w:val="00156D0D"/>
    <w:rsid w:val="00157A50"/>
    <w:rsid w:val="001635C5"/>
    <w:rsid w:val="0016491E"/>
    <w:rsid w:val="00165016"/>
    <w:rsid w:val="00167133"/>
    <w:rsid w:val="00167E79"/>
    <w:rsid w:val="00167FDF"/>
    <w:rsid w:val="00172292"/>
    <w:rsid w:val="00173A1D"/>
    <w:rsid w:val="00174CBE"/>
    <w:rsid w:val="00174FE2"/>
    <w:rsid w:val="00176011"/>
    <w:rsid w:val="00176210"/>
    <w:rsid w:val="00176496"/>
    <w:rsid w:val="00177154"/>
    <w:rsid w:val="00177FAB"/>
    <w:rsid w:val="001807C8"/>
    <w:rsid w:val="00182CBC"/>
    <w:rsid w:val="00182E54"/>
    <w:rsid w:val="001831AE"/>
    <w:rsid w:val="0018559E"/>
    <w:rsid w:val="00185C7F"/>
    <w:rsid w:val="00186777"/>
    <w:rsid w:val="00187418"/>
    <w:rsid w:val="00190105"/>
    <w:rsid w:val="0019101A"/>
    <w:rsid w:val="00191130"/>
    <w:rsid w:val="00191198"/>
    <w:rsid w:val="001911A6"/>
    <w:rsid w:val="00191F86"/>
    <w:rsid w:val="00192C34"/>
    <w:rsid w:val="00192FD2"/>
    <w:rsid w:val="00193A13"/>
    <w:rsid w:val="0019402E"/>
    <w:rsid w:val="00195BB8"/>
    <w:rsid w:val="0019673F"/>
    <w:rsid w:val="001970D4"/>
    <w:rsid w:val="001A0607"/>
    <w:rsid w:val="001A06B9"/>
    <w:rsid w:val="001A0999"/>
    <w:rsid w:val="001A33CD"/>
    <w:rsid w:val="001A3581"/>
    <w:rsid w:val="001A3F8A"/>
    <w:rsid w:val="001A7B0C"/>
    <w:rsid w:val="001B4E48"/>
    <w:rsid w:val="001B7A33"/>
    <w:rsid w:val="001B7BFD"/>
    <w:rsid w:val="001B8AD6"/>
    <w:rsid w:val="001C03FD"/>
    <w:rsid w:val="001C0608"/>
    <w:rsid w:val="001C1176"/>
    <w:rsid w:val="001C1AFE"/>
    <w:rsid w:val="001C20B3"/>
    <w:rsid w:val="001C22BF"/>
    <w:rsid w:val="001C374B"/>
    <w:rsid w:val="001C3787"/>
    <w:rsid w:val="001C5131"/>
    <w:rsid w:val="001C525B"/>
    <w:rsid w:val="001C5F47"/>
    <w:rsid w:val="001C612A"/>
    <w:rsid w:val="001C717D"/>
    <w:rsid w:val="001C71F3"/>
    <w:rsid w:val="001CC546"/>
    <w:rsid w:val="001D0372"/>
    <w:rsid w:val="001D0890"/>
    <w:rsid w:val="001D12F8"/>
    <w:rsid w:val="001D20A5"/>
    <w:rsid w:val="001D24D5"/>
    <w:rsid w:val="001D26E4"/>
    <w:rsid w:val="001D27C2"/>
    <w:rsid w:val="001D2FBF"/>
    <w:rsid w:val="001D4001"/>
    <w:rsid w:val="001D51B5"/>
    <w:rsid w:val="001D540C"/>
    <w:rsid w:val="001D5D08"/>
    <w:rsid w:val="001D78A9"/>
    <w:rsid w:val="001E0A87"/>
    <w:rsid w:val="001E0DC9"/>
    <w:rsid w:val="001E38C6"/>
    <w:rsid w:val="001E4121"/>
    <w:rsid w:val="001E4E7B"/>
    <w:rsid w:val="001E5849"/>
    <w:rsid w:val="001E604F"/>
    <w:rsid w:val="001E7D08"/>
    <w:rsid w:val="001F16E2"/>
    <w:rsid w:val="001F2AC3"/>
    <w:rsid w:val="001F2E92"/>
    <w:rsid w:val="001F3556"/>
    <w:rsid w:val="001F4480"/>
    <w:rsid w:val="001F4C7F"/>
    <w:rsid w:val="001F5235"/>
    <w:rsid w:val="001F53C4"/>
    <w:rsid w:val="001F6463"/>
    <w:rsid w:val="001F663F"/>
    <w:rsid w:val="001F6F76"/>
    <w:rsid w:val="001F75A9"/>
    <w:rsid w:val="001F7C29"/>
    <w:rsid w:val="001F7D36"/>
    <w:rsid w:val="001F7E5A"/>
    <w:rsid w:val="002018AC"/>
    <w:rsid w:val="00201AB8"/>
    <w:rsid w:val="00202950"/>
    <w:rsid w:val="00202F0F"/>
    <w:rsid w:val="0020362B"/>
    <w:rsid w:val="0020422A"/>
    <w:rsid w:val="002048E2"/>
    <w:rsid w:val="00205911"/>
    <w:rsid w:val="002060AA"/>
    <w:rsid w:val="00206198"/>
    <w:rsid w:val="00206E1F"/>
    <w:rsid w:val="00207D66"/>
    <w:rsid w:val="00207ECC"/>
    <w:rsid w:val="00210281"/>
    <w:rsid w:val="00210B58"/>
    <w:rsid w:val="002117E1"/>
    <w:rsid w:val="00211D2D"/>
    <w:rsid w:val="002138F7"/>
    <w:rsid w:val="00213B60"/>
    <w:rsid w:val="00213B73"/>
    <w:rsid w:val="00213E84"/>
    <w:rsid w:val="0021461A"/>
    <w:rsid w:val="00215999"/>
    <w:rsid w:val="002172E8"/>
    <w:rsid w:val="00221025"/>
    <w:rsid w:val="002211E5"/>
    <w:rsid w:val="002213EC"/>
    <w:rsid w:val="00221B67"/>
    <w:rsid w:val="00224B92"/>
    <w:rsid w:val="00224F01"/>
    <w:rsid w:val="00225B05"/>
    <w:rsid w:val="00226F08"/>
    <w:rsid w:val="002313F9"/>
    <w:rsid w:val="002327D0"/>
    <w:rsid w:val="002334EB"/>
    <w:rsid w:val="0023350B"/>
    <w:rsid w:val="00234684"/>
    <w:rsid w:val="002349AC"/>
    <w:rsid w:val="002355BE"/>
    <w:rsid w:val="00240A82"/>
    <w:rsid w:val="00240AA5"/>
    <w:rsid w:val="00240F74"/>
    <w:rsid w:val="00241C63"/>
    <w:rsid w:val="00241EB6"/>
    <w:rsid w:val="00243881"/>
    <w:rsid w:val="00243D2F"/>
    <w:rsid w:val="002452FF"/>
    <w:rsid w:val="002456C5"/>
    <w:rsid w:val="00245DAA"/>
    <w:rsid w:val="002464E1"/>
    <w:rsid w:val="00246C45"/>
    <w:rsid w:val="0025018A"/>
    <w:rsid w:val="0025077A"/>
    <w:rsid w:val="00251669"/>
    <w:rsid w:val="00252A3B"/>
    <w:rsid w:val="0025395B"/>
    <w:rsid w:val="00253A12"/>
    <w:rsid w:val="00254CBE"/>
    <w:rsid w:val="00255A41"/>
    <w:rsid w:val="00257415"/>
    <w:rsid w:val="00260A48"/>
    <w:rsid w:val="002611A9"/>
    <w:rsid w:val="00262B10"/>
    <w:rsid w:val="00262D48"/>
    <w:rsid w:val="00262D59"/>
    <w:rsid w:val="00263636"/>
    <w:rsid w:val="00264C90"/>
    <w:rsid w:val="00264EC4"/>
    <w:rsid w:val="00264F1A"/>
    <w:rsid w:val="00265B44"/>
    <w:rsid w:val="00265D3B"/>
    <w:rsid w:val="00270678"/>
    <w:rsid w:val="00270F4E"/>
    <w:rsid w:val="00271721"/>
    <w:rsid w:val="002725EE"/>
    <w:rsid w:val="00273A23"/>
    <w:rsid w:val="00273DD9"/>
    <w:rsid w:val="00274C92"/>
    <w:rsid w:val="002753A4"/>
    <w:rsid w:val="00275CD0"/>
    <w:rsid w:val="002768AF"/>
    <w:rsid w:val="0027764F"/>
    <w:rsid w:val="00280E79"/>
    <w:rsid w:val="0028112E"/>
    <w:rsid w:val="002829A8"/>
    <w:rsid w:val="00283C1B"/>
    <w:rsid w:val="00284E08"/>
    <w:rsid w:val="00285CE5"/>
    <w:rsid w:val="00286320"/>
    <w:rsid w:val="00290B5F"/>
    <w:rsid w:val="00290E83"/>
    <w:rsid w:val="002914B7"/>
    <w:rsid w:val="002921F5"/>
    <w:rsid w:val="002922C4"/>
    <w:rsid w:val="0029316D"/>
    <w:rsid w:val="00293504"/>
    <w:rsid w:val="002940AA"/>
    <w:rsid w:val="00294B8F"/>
    <w:rsid w:val="002955BF"/>
    <w:rsid w:val="002956FD"/>
    <w:rsid w:val="0029771E"/>
    <w:rsid w:val="002A14A1"/>
    <w:rsid w:val="002A4F0C"/>
    <w:rsid w:val="002A5E27"/>
    <w:rsid w:val="002A6194"/>
    <w:rsid w:val="002A646F"/>
    <w:rsid w:val="002A7107"/>
    <w:rsid w:val="002A7922"/>
    <w:rsid w:val="002B15EF"/>
    <w:rsid w:val="002B20D2"/>
    <w:rsid w:val="002B2280"/>
    <w:rsid w:val="002B2DE8"/>
    <w:rsid w:val="002B3249"/>
    <w:rsid w:val="002B3AF0"/>
    <w:rsid w:val="002B3B74"/>
    <w:rsid w:val="002B4066"/>
    <w:rsid w:val="002B5111"/>
    <w:rsid w:val="002B5424"/>
    <w:rsid w:val="002B637B"/>
    <w:rsid w:val="002C00FC"/>
    <w:rsid w:val="002C0B69"/>
    <w:rsid w:val="002C12A7"/>
    <w:rsid w:val="002C45D9"/>
    <w:rsid w:val="002C6F91"/>
    <w:rsid w:val="002C70E8"/>
    <w:rsid w:val="002C7BB5"/>
    <w:rsid w:val="002D1E70"/>
    <w:rsid w:val="002D24CD"/>
    <w:rsid w:val="002D295F"/>
    <w:rsid w:val="002D2D17"/>
    <w:rsid w:val="002D3888"/>
    <w:rsid w:val="002D457F"/>
    <w:rsid w:val="002D46C2"/>
    <w:rsid w:val="002D479A"/>
    <w:rsid w:val="002D5541"/>
    <w:rsid w:val="002D5AF8"/>
    <w:rsid w:val="002D6822"/>
    <w:rsid w:val="002D6AAD"/>
    <w:rsid w:val="002D6CF0"/>
    <w:rsid w:val="002E061C"/>
    <w:rsid w:val="002E1608"/>
    <w:rsid w:val="002E184A"/>
    <w:rsid w:val="002E1BEC"/>
    <w:rsid w:val="002E221A"/>
    <w:rsid w:val="002E290D"/>
    <w:rsid w:val="002E2CF2"/>
    <w:rsid w:val="002E384C"/>
    <w:rsid w:val="002E58F9"/>
    <w:rsid w:val="002E7BE7"/>
    <w:rsid w:val="002F1C57"/>
    <w:rsid w:val="002F2485"/>
    <w:rsid w:val="002F35D2"/>
    <w:rsid w:val="002F3C33"/>
    <w:rsid w:val="002F3E29"/>
    <w:rsid w:val="002F4A29"/>
    <w:rsid w:val="002F52FC"/>
    <w:rsid w:val="002F749C"/>
    <w:rsid w:val="002F7B52"/>
    <w:rsid w:val="00301548"/>
    <w:rsid w:val="00301F63"/>
    <w:rsid w:val="00302C3E"/>
    <w:rsid w:val="003030E7"/>
    <w:rsid w:val="0030437D"/>
    <w:rsid w:val="003054DF"/>
    <w:rsid w:val="00307FE3"/>
    <w:rsid w:val="003120BD"/>
    <w:rsid w:val="003138DE"/>
    <w:rsid w:val="00313DCB"/>
    <w:rsid w:val="00314572"/>
    <w:rsid w:val="00316540"/>
    <w:rsid w:val="00316693"/>
    <w:rsid w:val="00317083"/>
    <w:rsid w:val="00317528"/>
    <w:rsid w:val="003204C0"/>
    <w:rsid w:val="0032138B"/>
    <w:rsid w:val="003260ED"/>
    <w:rsid w:val="00326341"/>
    <w:rsid w:val="003273C5"/>
    <w:rsid w:val="00331FCE"/>
    <w:rsid w:val="0033242B"/>
    <w:rsid w:val="003336EF"/>
    <w:rsid w:val="00335591"/>
    <w:rsid w:val="003356F6"/>
    <w:rsid w:val="00335942"/>
    <w:rsid w:val="003372D3"/>
    <w:rsid w:val="00337C0D"/>
    <w:rsid w:val="00337D91"/>
    <w:rsid w:val="00340AEA"/>
    <w:rsid w:val="00342F0B"/>
    <w:rsid w:val="00343160"/>
    <w:rsid w:val="0034349D"/>
    <w:rsid w:val="003442E6"/>
    <w:rsid w:val="0034452F"/>
    <w:rsid w:val="00347321"/>
    <w:rsid w:val="00347A7D"/>
    <w:rsid w:val="00347CEA"/>
    <w:rsid w:val="003501C8"/>
    <w:rsid w:val="003502FF"/>
    <w:rsid w:val="00350FE0"/>
    <w:rsid w:val="003517B5"/>
    <w:rsid w:val="0035201F"/>
    <w:rsid w:val="003520E7"/>
    <w:rsid w:val="003528B9"/>
    <w:rsid w:val="00352C74"/>
    <w:rsid w:val="003531C3"/>
    <w:rsid w:val="00353C02"/>
    <w:rsid w:val="00354D15"/>
    <w:rsid w:val="00354DF5"/>
    <w:rsid w:val="00354E1E"/>
    <w:rsid w:val="00355162"/>
    <w:rsid w:val="0035539A"/>
    <w:rsid w:val="0035570F"/>
    <w:rsid w:val="003635E3"/>
    <w:rsid w:val="00363609"/>
    <w:rsid w:val="00363A09"/>
    <w:rsid w:val="00363F51"/>
    <w:rsid w:val="00364001"/>
    <w:rsid w:val="00364451"/>
    <w:rsid w:val="00366441"/>
    <w:rsid w:val="00366BC8"/>
    <w:rsid w:val="0036756C"/>
    <w:rsid w:val="00370BBC"/>
    <w:rsid w:val="003712D0"/>
    <w:rsid w:val="00371B9C"/>
    <w:rsid w:val="00372C16"/>
    <w:rsid w:val="00373231"/>
    <w:rsid w:val="0037325C"/>
    <w:rsid w:val="00373DBF"/>
    <w:rsid w:val="00374CA4"/>
    <w:rsid w:val="00374FB4"/>
    <w:rsid w:val="003760DB"/>
    <w:rsid w:val="0037796D"/>
    <w:rsid w:val="00381BF4"/>
    <w:rsid w:val="00381C67"/>
    <w:rsid w:val="003820FD"/>
    <w:rsid w:val="003833FE"/>
    <w:rsid w:val="00384108"/>
    <w:rsid w:val="00385232"/>
    <w:rsid w:val="00386042"/>
    <w:rsid w:val="003860D3"/>
    <w:rsid w:val="00386471"/>
    <w:rsid w:val="00387A2E"/>
    <w:rsid w:val="00390662"/>
    <w:rsid w:val="00390A9C"/>
    <w:rsid w:val="00390AD6"/>
    <w:rsid w:val="0039103B"/>
    <w:rsid w:val="00391327"/>
    <w:rsid w:val="003915D2"/>
    <w:rsid w:val="00392827"/>
    <w:rsid w:val="00392CEC"/>
    <w:rsid w:val="00393DE2"/>
    <w:rsid w:val="003940D1"/>
    <w:rsid w:val="003941DF"/>
    <w:rsid w:val="00394D73"/>
    <w:rsid w:val="003958F6"/>
    <w:rsid w:val="00395C6D"/>
    <w:rsid w:val="003969D6"/>
    <w:rsid w:val="00396E66"/>
    <w:rsid w:val="00397B02"/>
    <w:rsid w:val="00397DD2"/>
    <w:rsid w:val="003A21B7"/>
    <w:rsid w:val="003A26AA"/>
    <w:rsid w:val="003A2A27"/>
    <w:rsid w:val="003A55A6"/>
    <w:rsid w:val="003A5F93"/>
    <w:rsid w:val="003A60C6"/>
    <w:rsid w:val="003A6133"/>
    <w:rsid w:val="003B11C6"/>
    <w:rsid w:val="003B1702"/>
    <w:rsid w:val="003B1F95"/>
    <w:rsid w:val="003B2712"/>
    <w:rsid w:val="003B2E61"/>
    <w:rsid w:val="003B3E86"/>
    <w:rsid w:val="003B4416"/>
    <w:rsid w:val="003C0D40"/>
    <w:rsid w:val="003C0F89"/>
    <w:rsid w:val="003C126D"/>
    <w:rsid w:val="003C4D20"/>
    <w:rsid w:val="003C7311"/>
    <w:rsid w:val="003C7406"/>
    <w:rsid w:val="003D2F6C"/>
    <w:rsid w:val="003D5803"/>
    <w:rsid w:val="003D5FDF"/>
    <w:rsid w:val="003D60F1"/>
    <w:rsid w:val="003D66D4"/>
    <w:rsid w:val="003D7BC7"/>
    <w:rsid w:val="003E1417"/>
    <w:rsid w:val="003E34A1"/>
    <w:rsid w:val="003E5757"/>
    <w:rsid w:val="003E593E"/>
    <w:rsid w:val="003E7CFD"/>
    <w:rsid w:val="003F1AB8"/>
    <w:rsid w:val="003F1BB2"/>
    <w:rsid w:val="003F3C67"/>
    <w:rsid w:val="003F5191"/>
    <w:rsid w:val="003F5D7D"/>
    <w:rsid w:val="003F6017"/>
    <w:rsid w:val="004000E7"/>
    <w:rsid w:val="0040218E"/>
    <w:rsid w:val="00406049"/>
    <w:rsid w:val="004065C7"/>
    <w:rsid w:val="004065D0"/>
    <w:rsid w:val="004069D8"/>
    <w:rsid w:val="00407028"/>
    <w:rsid w:val="00407EF3"/>
    <w:rsid w:val="00410F5F"/>
    <w:rsid w:val="00412A2A"/>
    <w:rsid w:val="004135AB"/>
    <w:rsid w:val="00413E96"/>
    <w:rsid w:val="004147D2"/>
    <w:rsid w:val="00415E2D"/>
    <w:rsid w:val="00416774"/>
    <w:rsid w:val="00417C34"/>
    <w:rsid w:val="00417EBA"/>
    <w:rsid w:val="00417F07"/>
    <w:rsid w:val="004209A9"/>
    <w:rsid w:val="00420BCC"/>
    <w:rsid w:val="0042156A"/>
    <w:rsid w:val="004222E3"/>
    <w:rsid w:val="00423AE4"/>
    <w:rsid w:val="00424452"/>
    <w:rsid w:val="00426DCB"/>
    <w:rsid w:val="00427D15"/>
    <w:rsid w:val="00427DF7"/>
    <w:rsid w:val="00430661"/>
    <w:rsid w:val="00430CBA"/>
    <w:rsid w:val="0043206A"/>
    <w:rsid w:val="00434249"/>
    <w:rsid w:val="004350A4"/>
    <w:rsid w:val="00437044"/>
    <w:rsid w:val="004416A9"/>
    <w:rsid w:val="004424F7"/>
    <w:rsid w:val="004428B1"/>
    <w:rsid w:val="004442A2"/>
    <w:rsid w:val="00444E22"/>
    <w:rsid w:val="0044536A"/>
    <w:rsid w:val="00445606"/>
    <w:rsid w:val="00445A8C"/>
    <w:rsid w:val="00446CD5"/>
    <w:rsid w:val="00451587"/>
    <w:rsid w:val="00451C08"/>
    <w:rsid w:val="00451E7A"/>
    <w:rsid w:val="004526F1"/>
    <w:rsid w:val="00453129"/>
    <w:rsid w:val="00454685"/>
    <w:rsid w:val="00454B23"/>
    <w:rsid w:val="00455477"/>
    <w:rsid w:val="00456A20"/>
    <w:rsid w:val="00460377"/>
    <w:rsid w:val="0046068A"/>
    <w:rsid w:val="00460783"/>
    <w:rsid w:val="0046272A"/>
    <w:rsid w:val="004630AA"/>
    <w:rsid w:val="00463339"/>
    <w:rsid w:val="004648BB"/>
    <w:rsid w:val="00464CE4"/>
    <w:rsid w:val="00465750"/>
    <w:rsid w:val="004666E2"/>
    <w:rsid w:val="0047037A"/>
    <w:rsid w:val="00470EA2"/>
    <w:rsid w:val="00472892"/>
    <w:rsid w:val="00473B3E"/>
    <w:rsid w:val="00473FFF"/>
    <w:rsid w:val="00474EB4"/>
    <w:rsid w:val="00476028"/>
    <w:rsid w:val="004763B8"/>
    <w:rsid w:val="00476DD0"/>
    <w:rsid w:val="00480435"/>
    <w:rsid w:val="00480CC1"/>
    <w:rsid w:val="00481F12"/>
    <w:rsid w:val="004831AE"/>
    <w:rsid w:val="0048460E"/>
    <w:rsid w:val="00485B55"/>
    <w:rsid w:val="00485C33"/>
    <w:rsid w:val="00485DB3"/>
    <w:rsid w:val="0048605A"/>
    <w:rsid w:val="00487177"/>
    <w:rsid w:val="00487E37"/>
    <w:rsid w:val="0049070A"/>
    <w:rsid w:val="00490CDF"/>
    <w:rsid w:val="00491CC1"/>
    <w:rsid w:val="0049251A"/>
    <w:rsid w:val="0049440E"/>
    <w:rsid w:val="00495B9C"/>
    <w:rsid w:val="00496242"/>
    <w:rsid w:val="004970E9"/>
    <w:rsid w:val="004A139E"/>
    <w:rsid w:val="004A23EF"/>
    <w:rsid w:val="004A2756"/>
    <w:rsid w:val="004A4090"/>
    <w:rsid w:val="004A4184"/>
    <w:rsid w:val="004A4DDB"/>
    <w:rsid w:val="004A62AC"/>
    <w:rsid w:val="004B02EF"/>
    <w:rsid w:val="004B0895"/>
    <w:rsid w:val="004B0F1D"/>
    <w:rsid w:val="004B1529"/>
    <w:rsid w:val="004B281E"/>
    <w:rsid w:val="004B2875"/>
    <w:rsid w:val="004B31A4"/>
    <w:rsid w:val="004B5850"/>
    <w:rsid w:val="004B5E00"/>
    <w:rsid w:val="004B7349"/>
    <w:rsid w:val="004B7A5C"/>
    <w:rsid w:val="004B7C5D"/>
    <w:rsid w:val="004B7C6F"/>
    <w:rsid w:val="004C1850"/>
    <w:rsid w:val="004C4719"/>
    <w:rsid w:val="004C56A0"/>
    <w:rsid w:val="004C7963"/>
    <w:rsid w:val="004D14B9"/>
    <w:rsid w:val="004D1F9D"/>
    <w:rsid w:val="004D2B13"/>
    <w:rsid w:val="004D2BC0"/>
    <w:rsid w:val="004D2D80"/>
    <w:rsid w:val="004D43FD"/>
    <w:rsid w:val="004D6AD4"/>
    <w:rsid w:val="004D6F96"/>
    <w:rsid w:val="004E0100"/>
    <w:rsid w:val="004E0725"/>
    <w:rsid w:val="004E0783"/>
    <w:rsid w:val="004E0A33"/>
    <w:rsid w:val="004E0F10"/>
    <w:rsid w:val="004E1D86"/>
    <w:rsid w:val="004E2174"/>
    <w:rsid w:val="004E224B"/>
    <w:rsid w:val="004E294F"/>
    <w:rsid w:val="004E2C78"/>
    <w:rsid w:val="004E35F2"/>
    <w:rsid w:val="004E3D35"/>
    <w:rsid w:val="004E4574"/>
    <w:rsid w:val="004E4B43"/>
    <w:rsid w:val="004E58BC"/>
    <w:rsid w:val="004E64E1"/>
    <w:rsid w:val="004E6C9A"/>
    <w:rsid w:val="004E6ED1"/>
    <w:rsid w:val="004E7BD6"/>
    <w:rsid w:val="004F091F"/>
    <w:rsid w:val="004F1077"/>
    <w:rsid w:val="004F195A"/>
    <w:rsid w:val="004F1B3D"/>
    <w:rsid w:val="004F1E63"/>
    <w:rsid w:val="004F22DD"/>
    <w:rsid w:val="004F262E"/>
    <w:rsid w:val="004F2F58"/>
    <w:rsid w:val="004F46CD"/>
    <w:rsid w:val="004F5991"/>
    <w:rsid w:val="004F6993"/>
    <w:rsid w:val="004F7FDE"/>
    <w:rsid w:val="004F7FE6"/>
    <w:rsid w:val="00500DA2"/>
    <w:rsid w:val="00500F27"/>
    <w:rsid w:val="00501637"/>
    <w:rsid w:val="0050165A"/>
    <w:rsid w:val="00502166"/>
    <w:rsid w:val="0050329C"/>
    <w:rsid w:val="005037DC"/>
    <w:rsid w:val="00503929"/>
    <w:rsid w:val="0050437F"/>
    <w:rsid w:val="005049AD"/>
    <w:rsid w:val="00506211"/>
    <w:rsid w:val="00512098"/>
    <w:rsid w:val="0051245F"/>
    <w:rsid w:val="00513CB4"/>
    <w:rsid w:val="005149F0"/>
    <w:rsid w:val="00515870"/>
    <w:rsid w:val="00515BE4"/>
    <w:rsid w:val="005178BD"/>
    <w:rsid w:val="005209EE"/>
    <w:rsid w:val="00520CA5"/>
    <w:rsid w:val="00520EA5"/>
    <w:rsid w:val="00521600"/>
    <w:rsid w:val="00521A12"/>
    <w:rsid w:val="005225AD"/>
    <w:rsid w:val="00522670"/>
    <w:rsid w:val="005232F7"/>
    <w:rsid w:val="00523AC0"/>
    <w:rsid w:val="00523D10"/>
    <w:rsid w:val="005241F8"/>
    <w:rsid w:val="00525C90"/>
    <w:rsid w:val="005271CF"/>
    <w:rsid w:val="005272DF"/>
    <w:rsid w:val="0053028B"/>
    <w:rsid w:val="00530845"/>
    <w:rsid w:val="0053113D"/>
    <w:rsid w:val="0053137B"/>
    <w:rsid w:val="0053404B"/>
    <w:rsid w:val="005371CD"/>
    <w:rsid w:val="00537993"/>
    <w:rsid w:val="005409B0"/>
    <w:rsid w:val="00541AE7"/>
    <w:rsid w:val="00542F4A"/>
    <w:rsid w:val="00543335"/>
    <w:rsid w:val="005435C5"/>
    <w:rsid w:val="005435D9"/>
    <w:rsid w:val="0055085B"/>
    <w:rsid w:val="00550A96"/>
    <w:rsid w:val="00550FB4"/>
    <w:rsid w:val="0055128F"/>
    <w:rsid w:val="00551CBE"/>
    <w:rsid w:val="00552DBC"/>
    <w:rsid w:val="00552EF4"/>
    <w:rsid w:val="00554F4C"/>
    <w:rsid w:val="00555076"/>
    <w:rsid w:val="005553E8"/>
    <w:rsid w:val="00555857"/>
    <w:rsid w:val="00555FB3"/>
    <w:rsid w:val="00557BC7"/>
    <w:rsid w:val="0056064F"/>
    <w:rsid w:val="005613E4"/>
    <w:rsid w:val="00562041"/>
    <w:rsid w:val="005621E3"/>
    <w:rsid w:val="0056259E"/>
    <w:rsid w:val="005625A2"/>
    <w:rsid w:val="00563844"/>
    <w:rsid w:val="00563AB5"/>
    <w:rsid w:val="00564006"/>
    <w:rsid w:val="005643D7"/>
    <w:rsid w:val="00564646"/>
    <w:rsid w:val="005658DE"/>
    <w:rsid w:val="00566CC8"/>
    <w:rsid w:val="005708A1"/>
    <w:rsid w:val="00571012"/>
    <w:rsid w:val="005714EA"/>
    <w:rsid w:val="00571FC4"/>
    <w:rsid w:val="005721AD"/>
    <w:rsid w:val="0057222C"/>
    <w:rsid w:val="00575815"/>
    <w:rsid w:val="005761A2"/>
    <w:rsid w:val="00577200"/>
    <w:rsid w:val="00581C72"/>
    <w:rsid w:val="005825A8"/>
    <w:rsid w:val="00582F36"/>
    <w:rsid w:val="00583966"/>
    <w:rsid w:val="005874DA"/>
    <w:rsid w:val="00587975"/>
    <w:rsid w:val="00587D79"/>
    <w:rsid w:val="00587DEB"/>
    <w:rsid w:val="00587F92"/>
    <w:rsid w:val="005900BC"/>
    <w:rsid w:val="005909A9"/>
    <w:rsid w:val="00593A86"/>
    <w:rsid w:val="0059450A"/>
    <w:rsid w:val="0059578C"/>
    <w:rsid w:val="00597502"/>
    <w:rsid w:val="005A092E"/>
    <w:rsid w:val="005A1A93"/>
    <w:rsid w:val="005A35DE"/>
    <w:rsid w:val="005A3859"/>
    <w:rsid w:val="005A391A"/>
    <w:rsid w:val="005A3F8C"/>
    <w:rsid w:val="005A3F8F"/>
    <w:rsid w:val="005A469C"/>
    <w:rsid w:val="005A5484"/>
    <w:rsid w:val="005A5CE4"/>
    <w:rsid w:val="005A6306"/>
    <w:rsid w:val="005A7343"/>
    <w:rsid w:val="005A7A57"/>
    <w:rsid w:val="005A7C33"/>
    <w:rsid w:val="005B1170"/>
    <w:rsid w:val="005B11FC"/>
    <w:rsid w:val="005B263D"/>
    <w:rsid w:val="005B48C2"/>
    <w:rsid w:val="005B4961"/>
    <w:rsid w:val="005B4C43"/>
    <w:rsid w:val="005B5F85"/>
    <w:rsid w:val="005B75D1"/>
    <w:rsid w:val="005B7CC0"/>
    <w:rsid w:val="005C0F5B"/>
    <w:rsid w:val="005C2421"/>
    <w:rsid w:val="005C333A"/>
    <w:rsid w:val="005C488C"/>
    <w:rsid w:val="005C4EE9"/>
    <w:rsid w:val="005C5576"/>
    <w:rsid w:val="005C57A8"/>
    <w:rsid w:val="005C61A8"/>
    <w:rsid w:val="005C7DB9"/>
    <w:rsid w:val="005D021A"/>
    <w:rsid w:val="005D05A5"/>
    <w:rsid w:val="005D0BEA"/>
    <w:rsid w:val="005D0CD7"/>
    <w:rsid w:val="005D2134"/>
    <w:rsid w:val="005D2360"/>
    <w:rsid w:val="005D320B"/>
    <w:rsid w:val="005D40C7"/>
    <w:rsid w:val="005D4147"/>
    <w:rsid w:val="005D4262"/>
    <w:rsid w:val="005D4867"/>
    <w:rsid w:val="005D49B6"/>
    <w:rsid w:val="005D53B2"/>
    <w:rsid w:val="005D5B25"/>
    <w:rsid w:val="005D5C3C"/>
    <w:rsid w:val="005D5D88"/>
    <w:rsid w:val="005D6B18"/>
    <w:rsid w:val="005D737A"/>
    <w:rsid w:val="005E0740"/>
    <w:rsid w:val="005E0B77"/>
    <w:rsid w:val="005E0D07"/>
    <w:rsid w:val="005E1056"/>
    <w:rsid w:val="005E136B"/>
    <w:rsid w:val="005E1391"/>
    <w:rsid w:val="005E1E24"/>
    <w:rsid w:val="005E24F6"/>
    <w:rsid w:val="005E2AC4"/>
    <w:rsid w:val="005E33F1"/>
    <w:rsid w:val="005E4F69"/>
    <w:rsid w:val="005E536A"/>
    <w:rsid w:val="005E5D78"/>
    <w:rsid w:val="005E62EC"/>
    <w:rsid w:val="005E7AB4"/>
    <w:rsid w:val="005F1652"/>
    <w:rsid w:val="005F1886"/>
    <w:rsid w:val="005F2242"/>
    <w:rsid w:val="005F231C"/>
    <w:rsid w:val="005F3B03"/>
    <w:rsid w:val="005F44E5"/>
    <w:rsid w:val="005F510F"/>
    <w:rsid w:val="005F585B"/>
    <w:rsid w:val="005F6136"/>
    <w:rsid w:val="005F6906"/>
    <w:rsid w:val="005F692D"/>
    <w:rsid w:val="005F75B2"/>
    <w:rsid w:val="005F778A"/>
    <w:rsid w:val="00603C73"/>
    <w:rsid w:val="00604622"/>
    <w:rsid w:val="00604CA4"/>
    <w:rsid w:val="00606224"/>
    <w:rsid w:val="0060795B"/>
    <w:rsid w:val="0061019E"/>
    <w:rsid w:val="00610CC0"/>
    <w:rsid w:val="00611033"/>
    <w:rsid w:val="00614941"/>
    <w:rsid w:val="00615497"/>
    <w:rsid w:val="00616FC3"/>
    <w:rsid w:val="006176F2"/>
    <w:rsid w:val="00620115"/>
    <w:rsid w:val="00620324"/>
    <w:rsid w:val="00621BA7"/>
    <w:rsid w:val="0062309F"/>
    <w:rsid w:val="0062514A"/>
    <w:rsid w:val="00627011"/>
    <w:rsid w:val="0062748B"/>
    <w:rsid w:val="00627BA7"/>
    <w:rsid w:val="0063003F"/>
    <w:rsid w:val="00630116"/>
    <w:rsid w:val="0063028B"/>
    <w:rsid w:val="006304A7"/>
    <w:rsid w:val="00631848"/>
    <w:rsid w:val="00631C6F"/>
    <w:rsid w:val="0063291D"/>
    <w:rsid w:val="00633903"/>
    <w:rsid w:val="00634405"/>
    <w:rsid w:val="0063574A"/>
    <w:rsid w:val="0063694F"/>
    <w:rsid w:val="00636D15"/>
    <w:rsid w:val="0064076B"/>
    <w:rsid w:val="006422B6"/>
    <w:rsid w:val="00642529"/>
    <w:rsid w:val="00642E8E"/>
    <w:rsid w:val="00643E71"/>
    <w:rsid w:val="00644756"/>
    <w:rsid w:val="006448D5"/>
    <w:rsid w:val="00646A3D"/>
    <w:rsid w:val="00647444"/>
    <w:rsid w:val="00650988"/>
    <w:rsid w:val="00651C74"/>
    <w:rsid w:val="00653120"/>
    <w:rsid w:val="006537E9"/>
    <w:rsid w:val="00653AB7"/>
    <w:rsid w:val="0065419F"/>
    <w:rsid w:val="0065510C"/>
    <w:rsid w:val="00655F00"/>
    <w:rsid w:val="006563B1"/>
    <w:rsid w:val="00656BBE"/>
    <w:rsid w:val="00657737"/>
    <w:rsid w:val="00660961"/>
    <w:rsid w:val="00660B84"/>
    <w:rsid w:val="00662CF6"/>
    <w:rsid w:val="006639EE"/>
    <w:rsid w:val="00663A2E"/>
    <w:rsid w:val="00663BA9"/>
    <w:rsid w:val="00663CC8"/>
    <w:rsid w:val="00664700"/>
    <w:rsid w:val="006656C7"/>
    <w:rsid w:val="006662C1"/>
    <w:rsid w:val="00666DA2"/>
    <w:rsid w:val="00667B73"/>
    <w:rsid w:val="00670286"/>
    <w:rsid w:val="00670ED2"/>
    <w:rsid w:val="00671DEB"/>
    <w:rsid w:val="00672FF4"/>
    <w:rsid w:val="00673F37"/>
    <w:rsid w:val="00675D7C"/>
    <w:rsid w:val="00677488"/>
    <w:rsid w:val="006813E3"/>
    <w:rsid w:val="006814AC"/>
    <w:rsid w:val="006815BC"/>
    <w:rsid w:val="00682034"/>
    <w:rsid w:val="006833C1"/>
    <w:rsid w:val="00684908"/>
    <w:rsid w:val="00684EC3"/>
    <w:rsid w:val="006850AE"/>
    <w:rsid w:val="006850DE"/>
    <w:rsid w:val="006851F0"/>
    <w:rsid w:val="0068581C"/>
    <w:rsid w:val="00686570"/>
    <w:rsid w:val="00686C77"/>
    <w:rsid w:val="00690B7D"/>
    <w:rsid w:val="0069178B"/>
    <w:rsid w:val="00692168"/>
    <w:rsid w:val="006928C3"/>
    <w:rsid w:val="0069402D"/>
    <w:rsid w:val="0069445A"/>
    <w:rsid w:val="0069654C"/>
    <w:rsid w:val="006974C5"/>
    <w:rsid w:val="006975E9"/>
    <w:rsid w:val="006978DE"/>
    <w:rsid w:val="006A1BCE"/>
    <w:rsid w:val="006A280F"/>
    <w:rsid w:val="006A29FF"/>
    <w:rsid w:val="006A2A6C"/>
    <w:rsid w:val="006A2AC8"/>
    <w:rsid w:val="006A2B4F"/>
    <w:rsid w:val="006A45DB"/>
    <w:rsid w:val="006A4867"/>
    <w:rsid w:val="006A63F2"/>
    <w:rsid w:val="006A6C49"/>
    <w:rsid w:val="006A755F"/>
    <w:rsid w:val="006A7B8D"/>
    <w:rsid w:val="006A7E22"/>
    <w:rsid w:val="006A7F0F"/>
    <w:rsid w:val="006B0948"/>
    <w:rsid w:val="006B0A42"/>
    <w:rsid w:val="006B0ABE"/>
    <w:rsid w:val="006B1413"/>
    <w:rsid w:val="006B2BF9"/>
    <w:rsid w:val="006B3910"/>
    <w:rsid w:val="006B3D3F"/>
    <w:rsid w:val="006B4305"/>
    <w:rsid w:val="006B5303"/>
    <w:rsid w:val="006C0163"/>
    <w:rsid w:val="006C0740"/>
    <w:rsid w:val="006C1FBB"/>
    <w:rsid w:val="006C2F57"/>
    <w:rsid w:val="006C30DC"/>
    <w:rsid w:val="006C3585"/>
    <w:rsid w:val="006C3673"/>
    <w:rsid w:val="006C374F"/>
    <w:rsid w:val="006C3AE7"/>
    <w:rsid w:val="006C5894"/>
    <w:rsid w:val="006C6004"/>
    <w:rsid w:val="006C62C5"/>
    <w:rsid w:val="006C6E8B"/>
    <w:rsid w:val="006C7233"/>
    <w:rsid w:val="006C7472"/>
    <w:rsid w:val="006C92C2"/>
    <w:rsid w:val="006D0AD5"/>
    <w:rsid w:val="006D1AD5"/>
    <w:rsid w:val="006D2FE2"/>
    <w:rsid w:val="006D3CBE"/>
    <w:rsid w:val="006D483F"/>
    <w:rsid w:val="006D54A8"/>
    <w:rsid w:val="006D63F8"/>
    <w:rsid w:val="006D6C63"/>
    <w:rsid w:val="006E0428"/>
    <w:rsid w:val="006E24C5"/>
    <w:rsid w:val="006E2E77"/>
    <w:rsid w:val="006E3607"/>
    <w:rsid w:val="006E3C36"/>
    <w:rsid w:val="006E5182"/>
    <w:rsid w:val="006E550B"/>
    <w:rsid w:val="006E5A0D"/>
    <w:rsid w:val="006E5E1D"/>
    <w:rsid w:val="006E7991"/>
    <w:rsid w:val="006E7FDA"/>
    <w:rsid w:val="006F1342"/>
    <w:rsid w:val="006F1742"/>
    <w:rsid w:val="006F37E4"/>
    <w:rsid w:val="006F45F0"/>
    <w:rsid w:val="006F629F"/>
    <w:rsid w:val="006F6B7F"/>
    <w:rsid w:val="006F7ED4"/>
    <w:rsid w:val="007004A2"/>
    <w:rsid w:val="00700F10"/>
    <w:rsid w:val="007030C8"/>
    <w:rsid w:val="0070502A"/>
    <w:rsid w:val="00705464"/>
    <w:rsid w:val="00705497"/>
    <w:rsid w:val="007057C2"/>
    <w:rsid w:val="00705F1F"/>
    <w:rsid w:val="0070601C"/>
    <w:rsid w:val="007061AB"/>
    <w:rsid w:val="0070634C"/>
    <w:rsid w:val="00707935"/>
    <w:rsid w:val="00707AC5"/>
    <w:rsid w:val="00707DD2"/>
    <w:rsid w:val="00710017"/>
    <w:rsid w:val="007107D8"/>
    <w:rsid w:val="00711D38"/>
    <w:rsid w:val="00712834"/>
    <w:rsid w:val="00712B3D"/>
    <w:rsid w:val="00714581"/>
    <w:rsid w:val="00714A60"/>
    <w:rsid w:val="00715159"/>
    <w:rsid w:val="00715333"/>
    <w:rsid w:val="007153D9"/>
    <w:rsid w:val="007155DA"/>
    <w:rsid w:val="00715C3A"/>
    <w:rsid w:val="00716C93"/>
    <w:rsid w:val="00716F2A"/>
    <w:rsid w:val="007205F6"/>
    <w:rsid w:val="00720987"/>
    <w:rsid w:val="0072134F"/>
    <w:rsid w:val="00722043"/>
    <w:rsid w:val="007220B8"/>
    <w:rsid w:val="007225D4"/>
    <w:rsid w:val="007234FB"/>
    <w:rsid w:val="00723D7F"/>
    <w:rsid w:val="007252A5"/>
    <w:rsid w:val="007256DA"/>
    <w:rsid w:val="00726BE7"/>
    <w:rsid w:val="0072EFEC"/>
    <w:rsid w:val="00731E46"/>
    <w:rsid w:val="00731EFA"/>
    <w:rsid w:val="0073267C"/>
    <w:rsid w:val="00732741"/>
    <w:rsid w:val="00733C62"/>
    <w:rsid w:val="00733C65"/>
    <w:rsid w:val="007366D0"/>
    <w:rsid w:val="007367AA"/>
    <w:rsid w:val="00736A51"/>
    <w:rsid w:val="00737430"/>
    <w:rsid w:val="007377BF"/>
    <w:rsid w:val="007406B1"/>
    <w:rsid w:val="00740C3B"/>
    <w:rsid w:val="00741A1A"/>
    <w:rsid w:val="0074281D"/>
    <w:rsid w:val="00742B91"/>
    <w:rsid w:val="00742F74"/>
    <w:rsid w:val="0074587C"/>
    <w:rsid w:val="0074590A"/>
    <w:rsid w:val="007512C4"/>
    <w:rsid w:val="00751D4E"/>
    <w:rsid w:val="0075328C"/>
    <w:rsid w:val="00754563"/>
    <w:rsid w:val="0075618B"/>
    <w:rsid w:val="007561A9"/>
    <w:rsid w:val="007600DD"/>
    <w:rsid w:val="00761399"/>
    <w:rsid w:val="00762C7D"/>
    <w:rsid w:val="00763367"/>
    <w:rsid w:val="00763D81"/>
    <w:rsid w:val="00766949"/>
    <w:rsid w:val="00767F9F"/>
    <w:rsid w:val="00770319"/>
    <w:rsid w:val="00770BC5"/>
    <w:rsid w:val="00771DCB"/>
    <w:rsid w:val="007725D4"/>
    <w:rsid w:val="007728F3"/>
    <w:rsid w:val="0077373B"/>
    <w:rsid w:val="0077390A"/>
    <w:rsid w:val="007749E5"/>
    <w:rsid w:val="0078001D"/>
    <w:rsid w:val="00780143"/>
    <w:rsid w:val="00784D56"/>
    <w:rsid w:val="00784E2F"/>
    <w:rsid w:val="00785A86"/>
    <w:rsid w:val="00786068"/>
    <w:rsid w:val="007866AE"/>
    <w:rsid w:val="007877FF"/>
    <w:rsid w:val="007916B3"/>
    <w:rsid w:val="007917A6"/>
    <w:rsid w:val="00792178"/>
    <w:rsid w:val="00792D6C"/>
    <w:rsid w:val="00793926"/>
    <w:rsid w:val="00794417"/>
    <w:rsid w:val="0079496D"/>
    <w:rsid w:val="00795411"/>
    <w:rsid w:val="0079569D"/>
    <w:rsid w:val="007960E8"/>
    <w:rsid w:val="00796121"/>
    <w:rsid w:val="007967D4"/>
    <w:rsid w:val="007973E5"/>
    <w:rsid w:val="007A21D1"/>
    <w:rsid w:val="007A28E7"/>
    <w:rsid w:val="007A2949"/>
    <w:rsid w:val="007A3251"/>
    <w:rsid w:val="007A3F5D"/>
    <w:rsid w:val="007A40D6"/>
    <w:rsid w:val="007A487F"/>
    <w:rsid w:val="007A59C3"/>
    <w:rsid w:val="007A5DFC"/>
    <w:rsid w:val="007A61E4"/>
    <w:rsid w:val="007A66D0"/>
    <w:rsid w:val="007A7EE2"/>
    <w:rsid w:val="007B172C"/>
    <w:rsid w:val="007B2EE3"/>
    <w:rsid w:val="007B6E6D"/>
    <w:rsid w:val="007C0634"/>
    <w:rsid w:val="007C1E37"/>
    <w:rsid w:val="007C3380"/>
    <w:rsid w:val="007C47EC"/>
    <w:rsid w:val="007C4972"/>
    <w:rsid w:val="007C5F55"/>
    <w:rsid w:val="007C62E9"/>
    <w:rsid w:val="007C6B66"/>
    <w:rsid w:val="007C6B69"/>
    <w:rsid w:val="007C7D95"/>
    <w:rsid w:val="007C7DDE"/>
    <w:rsid w:val="007C7EEB"/>
    <w:rsid w:val="007D1E96"/>
    <w:rsid w:val="007D1F8D"/>
    <w:rsid w:val="007D4989"/>
    <w:rsid w:val="007D6221"/>
    <w:rsid w:val="007D634E"/>
    <w:rsid w:val="007D67EB"/>
    <w:rsid w:val="007D6855"/>
    <w:rsid w:val="007D6B90"/>
    <w:rsid w:val="007D7466"/>
    <w:rsid w:val="007D7F83"/>
    <w:rsid w:val="007E0B43"/>
    <w:rsid w:val="007E14FC"/>
    <w:rsid w:val="007E186B"/>
    <w:rsid w:val="007E18F4"/>
    <w:rsid w:val="007E31D8"/>
    <w:rsid w:val="007E36B5"/>
    <w:rsid w:val="007E48BB"/>
    <w:rsid w:val="007E48D5"/>
    <w:rsid w:val="007E5B3F"/>
    <w:rsid w:val="007E71A4"/>
    <w:rsid w:val="007F339B"/>
    <w:rsid w:val="007F47A9"/>
    <w:rsid w:val="007F4BE2"/>
    <w:rsid w:val="007F5A60"/>
    <w:rsid w:val="007F780A"/>
    <w:rsid w:val="007F7F94"/>
    <w:rsid w:val="008012FD"/>
    <w:rsid w:val="0080175C"/>
    <w:rsid w:val="00801A0B"/>
    <w:rsid w:val="00801B2C"/>
    <w:rsid w:val="00803A3D"/>
    <w:rsid w:val="00803FAD"/>
    <w:rsid w:val="00804367"/>
    <w:rsid w:val="00805DF1"/>
    <w:rsid w:val="00806614"/>
    <w:rsid w:val="008068FC"/>
    <w:rsid w:val="008105B8"/>
    <w:rsid w:val="008136C7"/>
    <w:rsid w:val="008142C9"/>
    <w:rsid w:val="0081565F"/>
    <w:rsid w:val="008168F4"/>
    <w:rsid w:val="00816986"/>
    <w:rsid w:val="00816FCE"/>
    <w:rsid w:val="00817464"/>
    <w:rsid w:val="00817A0F"/>
    <w:rsid w:val="008200AF"/>
    <w:rsid w:val="0082110F"/>
    <w:rsid w:val="0082201A"/>
    <w:rsid w:val="00822171"/>
    <w:rsid w:val="00822BD2"/>
    <w:rsid w:val="00822F63"/>
    <w:rsid w:val="008237E6"/>
    <w:rsid w:val="00823C98"/>
    <w:rsid w:val="00824A60"/>
    <w:rsid w:val="00824B8D"/>
    <w:rsid w:val="00826619"/>
    <w:rsid w:val="008267CE"/>
    <w:rsid w:val="00826E1D"/>
    <w:rsid w:val="008277EB"/>
    <w:rsid w:val="00827A1B"/>
    <w:rsid w:val="00827D8D"/>
    <w:rsid w:val="00830B6A"/>
    <w:rsid w:val="00830CEF"/>
    <w:rsid w:val="00830F5D"/>
    <w:rsid w:val="00831450"/>
    <w:rsid w:val="00831CAC"/>
    <w:rsid w:val="00832D68"/>
    <w:rsid w:val="0083457A"/>
    <w:rsid w:val="00834900"/>
    <w:rsid w:val="00834AA0"/>
    <w:rsid w:val="008363DA"/>
    <w:rsid w:val="00836F74"/>
    <w:rsid w:val="008403FC"/>
    <w:rsid w:val="00843037"/>
    <w:rsid w:val="0084493D"/>
    <w:rsid w:val="0084588A"/>
    <w:rsid w:val="00845ABF"/>
    <w:rsid w:val="00846DD6"/>
    <w:rsid w:val="0084784B"/>
    <w:rsid w:val="008507EA"/>
    <w:rsid w:val="00852E37"/>
    <w:rsid w:val="008540B4"/>
    <w:rsid w:val="008551CE"/>
    <w:rsid w:val="00855743"/>
    <w:rsid w:val="00856B01"/>
    <w:rsid w:val="00857822"/>
    <w:rsid w:val="00857985"/>
    <w:rsid w:val="00860AC6"/>
    <w:rsid w:val="0086193E"/>
    <w:rsid w:val="00864932"/>
    <w:rsid w:val="00865246"/>
    <w:rsid w:val="00867F9B"/>
    <w:rsid w:val="008744FD"/>
    <w:rsid w:val="00876A6C"/>
    <w:rsid w:val="00876A9F"/>
    <w:rsid w:val="00877A46"/>
    <w:rsid w:val="00881B3D"/>
    <w:rsid w:val="00883691"/>
    <w:rsid w:val="00883C0C"/>
    <w:rsid w:val="00883C0D"/>
    <w:rsid w:val="00883DDD"/>
    <w:rsid w:val="00884589"/>
    <w:rsid w:val="00885A38"/>
    <w:rsid w:val="00885C7B"/>
    <w:rsid w:val="00887111"/>
    <w:rsid w:val="008911A0"/>
    <w:rsid w:val="0089193A"/>
    <w:rsid w:val="00891E4B"/>
    <w:rsid w:val="0089407B"/>
    <w:rsid w:val="00894AC0"/>
    <w:rsid w:val="00895106"/>
    <w:rsid w:val="00897143"/>
    <w:rsid w:val="00897542"/>
    <w:rsid w:val="008A2262"/>
    <w:rsid w:val="008A2587"/>
    <w:rsid w:val="008A25FC"/>
    <w:rsid w:val="008A26EF"/>
    <w:rsid w:val="008A30F4"/>
    <w:rsid w:val="008A459D"/>
    <w:rsid w:val="008A5D17"/>
    <w:rsid w:val="008A60E5"/>
    <w:rsid w:val="008A711A"/>
    <w:rsid w:val="008A7913"/>
    <w:rsid w:val="008B083E"/>
    <w:rsid w:val="008B0D0A"/>
    <w:rsid w:val="008B15A1"/>
    <w:rsid w:val="008B1B16"/>
    <w:rsid w:val="008B34F2"/>
    <w:rsid w:val="008B378B"/>
    <w:rsid w:val="008B3A10"/>
    <w:rsid w:val="008B42AF"/>
    <w:rsid w:val="008B6C3A"/>
    <w:rsid w:val="008B71C0"/>
    <w:rsid w:val="008C0503"/>
    <w:rsid w:val="008C1AFE"/>
    <w:rsid w:val="008C2000"/>
    <w:rsid w:val="008C2A4E"/>
    <w:rsid w:val="008C395B"/>
    <w:rsid w:val="008C3C5B"/>
    <w:rsid w:val="008C49AC"/>
    <w:rsid w:val="008C52D6"/>
    <w:rsid w:val="008C5F5E"/>
    <w:rsid w:val="008C7A01"/>
    <w:rsid w:val="008D1746"/>
    <w:rsid w:val="008D19E0"/>
    <w:rsid w:val="008D2EAA"/>
    <w:rsid w:val="008D304C"/>
    <w:rsid w:val="008D37BA"/>
    <w:rsid w:val="008D3C12"/>
    <w:rsid w:val="008D40CE"/>
    <w:rsid w:val="008D54FD"/>
    <w:rsid w:val="008D6ACF"/>
    <w:rsid w:val="008E07EA"/>
    <w:rsid w:val="008E081F"/>
    <w:rsid w:val="008E0DD2"/>
    <w:rsid w:val="008E0E2F"/>
    <w:rsid w:val="008E4954"/>
    <w:rsid w:val="008E63CF"/>
    <w:rsid w:val="008E6679"/>
    <w:rsid w:val="008E720D"/>
    <w:rsid w:val="008F01A6"/>
    <w:rsid w:val="008F08DD"/>
    <w:rsid w:val="008F0BA5"/>
    <w:rsid w:val="008F2F23"/>
    <w:rsid w:val="008F3A2F"/>
    <w:rsid w:val="008F5489"/>
    <w:rsid w:val="008F79A0"/>
    <w:rsid w:val="0090135D"/>
    <w:rsid w:val="00901F51"/>
    <w:rsid w:val="009029D5"/>
    <w:rsid w:val="0090327F"/>
    <w:rsid w:val="00903831"/>
    <w:rsid w:val="00904477"/>
    <w:rsid w:val="009047EC"/>
    <w:rsid w:val="00904EA3"/>
    <w:rsid w:val="009051BF"/>
    <w:rsid w:val="009065B7"/>
    <w:rsid w:val="009068B6"/>
    <w:rsid w:val="009075F6"/>
    <w:rsid w:val="009076DD"/>
    <w:rsid w:val="009105BC"/>
    <w:rsid w:val="0091063F"/>
    <w:rsid w:val="00910A80"/>
    <w:rsid w:val="009111D3"/>
    <w:rsid w:val="009120BD"/>
    <w:rsid w:val="00912AD6"/>
    <w:rsid w:val="00915987"/>
    <w:rsid w:val="009159C1"/>
    <w:rsid w:val="00915B4E"/>
    <w:rsid w:val="00915B99"/>
    <w:rsid w:val="009220E7"/>
    <w:rsid w:val="0092379A"/>
    <w:rsid w:val="00924EDF"/>
    <w:rsid w:val="0092553E"/>
    <w:rsid w:val="00925DA9"/>
    <w:rsid w:val="00926176"/>
    <w:rsid w:val="00927A79"/>
    <w:rsid w:val="0093059F"/>
    <w:rsid w:val="00930725"/>
    <w:rsid w:val="00932297"/>
    <w:rsid w:val="00934067"/>
    <w:rsid w:val="009347C9"/>
    <w:rsid w:val="009349BF"/>
    <w:rsid w:val="00934A83"/>
    <w:rsid w:val="00935249"/>
    <w:rsid w:val="0093692A"/>
    <w:rsid w:val="00937FB0"/>
    <w:rsid w:val="009422FB"/>
    <w:rsid w:val="00942DED"/>
    <w:rsid w:val="00944B62"/>
    <w:rsid w:val="009458D3"/>
    <w:rsid w:val="00946092"/>
    <w:rsid w:val="009460AE"/>
    <w:rsid w:val="00946314"/>
    <w:rsid w:val="00946E09"/>
    <w:rsid w:val="00947189"/>
    <w:rsid w:val="00950AD4"/>
    <w:rsid w:val="00950D4D"/>
    <w:rsid w:val="0095190F"/>
    <w:rsid w:val="00951E78"/>
    <w:rsid w:val="00954DB0"/>
    <w:rsid w:val="0095579F"/>
    <w:rsid w:val="00956C56"/>
    <w:rsid w:val="00956D94"/>
    <w:rsid w:val="00956E3A"/>
    <w:rsid w:val="0096011D"/>
    <w:rsid w:val="00960776"/>
    <w:rsid w:val="00961AFF"/>
    <w:rsid w:val="00962138"/>
    <w:rsid w:val="00962F3F"/>
    <w:rsid w:val="0096456B"/>
    <w:rsid w:val="009650BF"/>
    <w:rsid w:val="00965CEA"/>
    <w:rsid w:val="009662F3"/>
    <w:rsid w:val="00967792"/>
    <w:rsid w:val="00967902"/>
    <w:rsid w:val="00967924"/>
    <w:rsid w:val="00967B67"/>
    <w:rsid w:val="009716E6"/>
    <w:rsid w:val="00972042"/>
    <w:rsid w:val="0097216A"/>
    <w:rsid w:val="00973E46"/>
    <w:rsid w:val="009741F9"/>
    <w:rsid w:val="0097488E"/>
    <w:rsid w:val="00980272"/>
    <w:rsid w:val="0098180D"/>
    <w:rsid w:val="00981979"/>
    <w:rsid w:val="00982538"/>
    <w:rsid w:val="00982E59"/>
    <w:rsid w:val="009830EF"/>
    <w:rsid w:val="00984B34"/>
    <w:rsid w:val="00985B18"/>
    <w:rsid w:val="00986146"/>
    <w:rsid w:val="0098757A"/>
    <w:rsid w:val="00987CA1"/>
    <w:rsid w:val="00990597"/>
    <w:rsid w:val="009934D5"/>
    <w:rsid w:val="009944B0"/>
    <w:rsid w:val="009944F4"/>
    <w:rsid w:val="00994D27"/>
    <w:rsid w:val="00996446"/>
    <w:rsid w:val="00997180"/>
    <w:rsid w:val="009A1473"/>
    <w:rsid w:val="009A17FA"/>
    <w:rsid w:val="009A1C6A"/>
    <w:rsid w:val="009A2744"/>
    <w:rsid w:val="009A291F"/>
    <w:rsid w:val="009A301A"/>
    <w:rsid w:val="009A36A1"/>
    <w:rsid w:val="009A5F1F"/>
    <w:rsid w:val="009A77E2"/>
    <w:rsid w:val="009A7C70"/>
    <w:rsid w:val="009A7F59"/>
    <w:rsid w:val="009B0391"/>
    <w:rsid w:val="009B0B3F"/>
    <w:rsid w:val="009B17AA"/>
    <w:rsid w:val="009B2233"/>
    <w:rsid w:val="009B293A"/>
    <w:rsid w:val="009B3AA3"/>
    <w:rsid w:val="009B4D8B"/>
    <w:rsid w:val="009B5DB9"/>
    <w:rsid w:val="009C005D"/>
    <w:rsid w:val="009C1BB9"/>
    <w:rsid w:val="009C3260"/>
    <w:rsid w:val="009C42F3"/>
    <w:rsid w:val="009C707A"/>
    <w:rsid w:val="009C7F22"/>
    <w:rsid w:val="009D066E"/>
    <w:rsid w:val="009D2F4A"/>
    <w:rsid w:val="009D3BCB"/>
    <w:rsid w:val="009D4017"/>
    <w:rsid w:val="009D405C"/>
    <w:rsid w:val="009D45D6"/>
    <w:rsid w:val="009D5C87"/>
    <w:rsid w:val="009D5ECD"/>
    <w:rsid w:val="009D7738"/>
    <w:rsid w:val="009E1563"/>
    <w:rsid w:val="009E18B8"/>
    <w:rsid w:val="009E34FC"/>
    <w:rsid w:val="009E36B4"/>
    <w:rsid w:val="009E3FE6"/>
    <w:rsid w:val="009E4D11"/>
    <w:rsid w:val="009E4EEC"/>
    <w:rsid w:val="009E60A8"/>
    <w:rsid w:val="009E650B"/>
    <w:rsid w:val="009F0275"/>
    <w:rsid w:val="009F1BFA"/>
    <w:rsid w:val="009F2784"/>
    <w:rsid w:val="009F2957"/>
    <w:rsid w:val="009F364B"/>
    <w:rsid w:val="009F3882"/>
    <w:rsid w:val="009F3D7E"/>
    <w:rsid w:val="009F4B62"/>
    <w:rsid w:val="009F5102"/>
    <w:rsid w:val="009F54ED"/>
    <w:rsid w:val="009F5776"/>
    <w:rsid w:val="009F577D"/>
    <w:rsid w:val="009F61E4"/>
    <w:rsid w:val="009F7CF3"/>
    <w:rsid w:val="00A00174"/>
    <w:rsid w:val="00A00359"/>
    <w:rsid w:val="00A00439"/>
    <w:rsid w:val="00A0166B"/>
    <w:rsid w:val="00A01870"/>
    <w:rsid w:val="00A0199D"/>
    <w:rsid w:val="00A01A2C"/>
    <w:rsid w:val="00A03C60"/>
    <w:rsid w:val="00A042EC"/>
    <w:rsid w:val="00A04CC5"/>
    <w:rsid w:val="00A05D19"/>
    <w:rsid w:val="00A067F6"/>
    <w:rsid w:val="00A07034"/>
    <w:rsid w:val="00A10A8E"/>
    <w:rsid w:val="00A11534"/>
    <w:rsid w:val="00A12200"/>
    <w:rsid w:val="00A13140"/>
    <w:rsid w:val="00A131D6"/>
    <w:rsid w:val="00A13288"/>
    <w:rsid w:val="00A13B96"/>
    <w:rsid w:val="00A15EAA"/>
    <w:rsid w:val="00A17417"/>
    <w:rsid w:val="00A1777B"/>
    <w:rsid w:val="00A214E0"/>
    <w:rsid w:val="00A22D15"/>
    <w:rsid w:val="00A2532C"/>
    <w:rsid w:val="00A25BAA"/>
    <w:rsid w:val="00A26E9C"/>
    <w:rsid w:val="00A300D0"/>
    <w:rsid w:val="00A307C2"/>
    <w:rsid w:val="00A31A83"/>
    <w:rsid w:val="00A32C05"/>
    <w:rsid w:val="00A337B0"/>
    <w:rsid w:val="00A33AA5"/>
    <w:rsid w:val="00A34250"/>
    <w:rsid w:val="00A35F90"/>
    <w:rsid w:val="00A36398"/>
    <w:rsid w:val="00A363AD"/>
    <w:rsid w:val="00A42CC2"/>
    <w:rsid w:val="00A42F38"/>
    <w:rsid w:val="00A43E0C"/>
    <w:rsid w:val="00A4452C"/>
    <w:rsid w:val="00A457F8"/>
    <w:rsid w:val="00A46014"/>
    <w:rsid w:val="00A4765D"/>
    <w:rsid w:val="00A50751"/>
    <w:rsid w:val="00A50F31"/>
    <w:rsid w:val="00A52DEC"/>
    <w:rsid w:val="00A52FA3"/>
    <w:rsid w:val="00A53674"/>
    <w:rsid w:val="00A539D8"/>
    <w:rsid w:val="00A546E3"/>
    <w:rsid w:val="00A55444"/>
    <w:rsid w:val="00A55A0A"/>
    <w:rsid w:val="00A570D5"/>
    <w:rsid w:val="00A57A10"/>
    <w:rsid w:val="00A57CFA"/>
    <w:rsid w:val="00A601C3"/>
    <w:rsid w:val="00A62A6D"/>
    <w:rsid w:val="00A62F8F"/>
    <w:rsid w:val="00A6393E"/>
    <w:rsid w:val="00A64EFA"/>
    <w:rsid w:val="00A65515"/>
    <w:rsid w:val="00A659EF"/>
    <w:rsid w:val="00A66454"/>
    <w:rsid w:val="00A670B5"/>
    <w:rsid w:val="00A67364"/>
    <w:rsid w:val="00A73130"/>
    <w:rsid w:val="00A73274"/>
    <w:rsid w:val="00A757DE"/>
    <w:rsid w:val="00A75AE9"/>
    <w:rsid w:val="00A763B7"/>
    <w:rsid w:val="00A76880"/>
    <w:rsid w:val="00A76C0D"/>
    <w:rsid w:val="00A77578"/>
    <w:rsid w:val="00A77E05"/>
    <w:rsid w:val="00A80F3A"/>
    <w:rsid w:val="00A82910"/>
    <w:rsid w:val="00A832C6"/>
    <w:rsid w:val="00A83308"/>
    <w:rsid w:val="00A83B9C"/>
    <w:rsid w:val="00A83DFF"/>
    <w:rsid w:val="00A84386"/>
    <w:rsid w:val="00A8448A"/>
    <w:rsid w:val="00A86261"/>
    <w:rsid w:val="00A8646C"/>
    <w:rsid w:val="00A86697"/>
    <w:rsid w:val="00A86D0F"/>
    <w:rsid w:val="00A86EC6"/>
    <w:rsid w:val="00A87065"/>
    <w:rsid w:val="00A91190"/>
    <w:rsid w:val="00A913C0"/>
    <w:rsid w:val="00A92241"/>
    <w:rsid w:val="00A92EB3"/>
    <w:rsid w:val="00A93AC5"/>
    <w:rsid w:val="00A94B23"/>
    <w:rsid w:val="00A951C2"/>
    <w:rsid w:val="00A956E9"/>
    <w:rsid w:val="00A95B16"/>
    <w:rsid w:val="00AA06EC"/>
    <w:rsid w:val="00AA22CE"/>
    <w:rsid w:val="00AA2EF5"/>
    <w:rsid w:val="00AA3C79"/>
    <w:rsid w:val="00AA4184"/>
    <w:rsid w:val="00AA6937"/>
    <w:rsid w:val="00AA716C"/>
    <w:rsid w:val="00AB04F1"/>
    <w:rsid w:val="00AB1164"/>
    <w:rsid w:val="00AB1C63"/>
    <w:rsid w:val="00AB2854"/>
    <w:rsid w:val="00AB3789"/>
    <w:rsid w:val="00AB4686"/>
    <w:rsid w:val="00AB4C79"/>
    <w:rsid w:val="00AB5EE6"/>
    <w:rsid w:val="00AB68AA"/>
    <w:rsid w:val="00AB730D"/>
    <w:rsid w:val="00AC1C1F"/>
    <w:rsid w:val="00AC5C82"/>
    <w:rsid w:val="00AC6509"/>
    <w:rsid w:val="00AC7850"/>
    <w:rsid w:val="00AD05B1"/>
    <w:rsid w:val="00AD0716"/>
    <w:rsid w:val="00AD0F0E"/>
    <w:rsid w:val="00AD15DF"/>
    <w:rsid w:val="00AD17B6"/>
    <w:rsid w:val="00AD2004"/>
    <w:rsid w:val="00AD461D"/>
    <w:rsid w:val="00AD490D"/>
    <w:rsid w:val="00AD61B5"/>
    <w:rsid w:val="00AD674C"/>
    <w:rsid w:val="00AD7613"/>
    <w:rsid w:val="00AD7869"/>
    <w:rsid w:val="00AE1368"/>
    <w:rsid w:val="00AE2CC1"/>
    <w:rsid w:val="00AE37E9"/>
    <w:rsid w:val="00AE38C8"/>
    <w:rsid w:val="00AE5796"/>
    <w:rsid w:val="00AE58A7"/>
    <w:rsid w:val="00AF00D1"/>
    <w:rsid w:val="00AF09F8"/>
    <w:rsid w:val="00AF19B4"/>
    <w:rsid w:val="00AF1B61"/>
    <w:rsid w:val="00AF22C0"/>
    <w:rsid w:val="00AF26D8"/>
    <w:rsid w:val="00AF2AFF"/>
    <w:rsid w:val="00AF2B4B"/>
    <w:rsid w:val="00AF579F"/>
    <w:rsid w:val="00AF5B46"/>
    <w:rsid w:val="00AF5F57"/>
    <w:rsid w:val="00AF6332"/>
    <w:rsid w:val="00AF6B06"/>
    <w:rsid w:val="00AF71B2"/>
    <w:rsid w:val="00AF7886"/>
    <w:rsid w:val="00AF7F69"/>
    <w:rsid w:val="00B00006"/>
    <w:rsid w:val="00B015D4"/>
    <w:rsid w:val="00B0250E"/>
    <w:rsid w:val="00B02762"/>
    <w:rsid w:val="00B02F19"/>
    <w:rsid w:val="00B039B8"/>
    <w:rsid w:val="00B03FD1"/>
    <w:rsid w:val="00B04208"/>
    <w:rsid w:val="00B04AB3"/>
    <w:rsid w:val="00B05196"/>
    <w:rsid w:val="00B05307"/>
    <w:rsid w:val="00B0598D"/>
    <w:rsid w:val="00B06110"/>
    <w:rsid w:val="00B11832"/>
    <w:rsid w:val="00B13464"/>
    <w:rsid w:val="00B153A5"/>
    <w:rsid w:val="00B15CBB"/>
    <w:rsid w:val="00B17501"/>
    <w:rsid w:val="00B21472"/>
    <w:rsid w:val="00B21D65"/>
    <w:rsid w:val="00B22517"/>
    <w:rsid w:val="00B22A2D"/>
    <w:rsid w:val="00B23C36"/>
    <w:rsid w:val="00B23CD2"/>
    <w:rsid w:val="00B24004"/>
    <w:rsid w:val="00B24CF9"/>
    <w:rsid w:val="00B2689B"/>
    <w:rsid w:val="00B272EC"/>
    <w:rsid w:val="00B30255"/>
    <w:rsid w:val="00B3045D"/>
    <w:rsid w:val="00B31799"/>
    <w:rsid w:val="00B3499F"/>
    <w:rsid w:val="00B34A6F"/>
    <w:rsid w:val="00B35864"/>
    <w:rsid w:val="00B36A72"/>
    <w:rsid w:val="00B3706D"/>
    <w:rsid w:val="00B371FB"/>
    <w:rsid w:val="00B37D58"/>
    <w:rsid w:val="00B3A510"/>
    <w:rsid w:val="00B402CF"/>
    <w:rsid w:val="00B40421"/>
    <w:rsid w:val="00B40836"/>
    <w:rsid w:val="00B41FAA"/>
    <w:rsid w:val="00B42E16"/>
    <w:rsid w:val="00B43483"/>
    <w:rsid w:val="00B450BA"/>
    <w:rsid w:val="00B46D71"/>
    <w:rsid w:val="00B47664"/>
    <w:rsid w:val="00B47B86"/>
    <w:rsid w:val="00B507F8"/>
    <w:rsid w:val="00B517B1"/>
    <w:rsid w:val="00B5234D"/>
    <w:rsid w:val="00B52606"/>
    <w:rsid w:val="00B5289B"/>
    <w:rsid w:val="00B528CE"/>
    <w:rsid w:val="00B53EA6"/>
    <w:rsid w:val="00B547ED"/>
    <w:rsid w:val="00B569D2"/>
    <w:rsid w:val="00B56EDE"/>
    <w:rsid w:val="00B60D07"/>
    <w:rsid w:val="00B61846"/>
    <w:rsid w:val="00B62CF5"/>
    <w:rsid w:val="00B64E2E"/>
    <w:rsid w:val="00B656FB"/>
    <w:rsid w:val="00B6672D"/>
    <w:rsid w:val="00B67A34"/>
    <w:rsid w:val="00B70376"/>
    <w:rsid w:val="00B70D31"/>
    <w:rsid w:val="00B72F2E"/>
    <w:rsid w:val="00B73C6B"/>
    <w:rsid w:val="00B75024"/>
    <w:rsid w:val="00B7587A"/>
    <w:rsid w:val="00B75B50"/>
    <w:rsid w:val="00B75E07"/>
    <w:rsid w:val="00B760B1"/>
    <w:rsid w:val="00B77012"/>
    <w:rsid w:val="00B810CA"/>
    <w:rsid w:val="00B81859"/>
    <w:rsid w:val="00B81FCE"/>
    <w:rsid w:val="00B83CCD"/>
    <w:rsid w:val="00B83F6F"/>
    <w:rsid w:val="00B849B5"/>
    <w:rsid w:val="00B84A56"/>
    <w:rsid w:val="00B86ADD"/>
    <w:rsid w:val="00B87C03"/>
    <w:rsid w:val="00B9179F"/>
    <w:rsid w:val="00B917D8"/>
    <w:rsid w:val="00B91C6C"/>
    <w:rsid w:val="00B92401"/>
    <w:rsid w:val="00B93B67"/>
    <w:rsid w:val="00B93F98"/>
    <w:rsid w:val="00B947EE"/>
    <w:rsid w:val="00B95591"/>
    <w:rsid w:val="00B9774B"/>
    <w:rsid w:val="00B97CC7"/>
    <w:rsid w:val="00BA03E9"/>
    <w:rsid w:val="00BA1526"/>
    <w:rsid w:val="00BA23BE"/>
    <w:rsid w:val="00BA2688"/>
    <w:rsid w:val="00BA3D49"/>
    <w:rsid w:val="00BA5986"/>
    <w:rsid w:val="00BA5E85"/>
    <w:rsid w:val="00BA65CE"/>
    <w:rsid w:val="00BB2C36"/>
    <w:rsid w:val="00BB3022"/>
    <w:rsid w:val="00BB4990"/>
    <w:rsid w:val="00BB4E89"/>
    <w:rsid w:val="00BB51DD"/>
    <w:rsid w:val="00BB565A"/>
    <w:rsid w:val="00BB5B8A"/>
    <w:rsid w:val="00BB604B"/>
    <w:rsid w:val="00BB6EF8"/>
    <w:rsid w:val="00BB7900"/>
    <w:rsid w:val="00BC0D10"/>
    <w:rsid w:val="00BC10C2"/>
    <w:rsid w:val="00BC11A1"/>
    <w:rsid w:val="00BC14EC"/>
    <w:rsid w:val="00BC2229"/>
    <w:rsid w:val="00BC3393"/>
    <w:rsid w:val="00BC3A6D"/>
    <w:rsid w:val="00BC44BE"/>
    <w:rsid w:val="00BC4506"/>
    <w:rsid w:val="00BC4CD6"/>
    <w:rsid w:val="00BC4D04"/>
    <w:rsid w:val="00BC4D06"/>
    <w:rsid w:val="00BC4F17"/>
    <w:rsid w:val="00BC66D2"/>
    <w:rsid w:val="00BD085B"/>
    <w:rsid w:val="00BD1F2E"/>
    <w:rsid w:val="00BD2471"/>
    <w:rsid w:val="00BD2518"/>
    <w:rsid w:val="00BD2750"/>
    <w:rsid w:val="00BD41C2"/>
    <w:rsid w:val="00BD422A"/>
    <w:rsid w:val="00BD4EAB"/>
    <w:rsid w:val="00BD6142"/>
    <w:rsid w:val="00BD65C0"/>
    <w:rsid w:val="00BD6A49"/>
    <w:rsid w:val="00BD77E1"/>
    <w:rsid w:val="00BE09C1"/>
    <w:rsid w:val="00BE19BE"/>
    <w:rsid w:val="00BE2CB3"/>
    <w:rsid w:val="00BE3A25"/>
    <w:rsid w:val="00BE3E37"/>
    <w:rsid w:val="00BE423F"/>
    <w:rsid w:val="00BE4473"/>
    <w:rsid w:val="00BE5D96"/>
    <w:rsid w:val="00BF03D0"/>
    <w:rsid w:val="00BF1677"/>
    <w:rsid w:val="00BF1AA6"/>
    <w:rsid w:val="00BF5B8C"/>
    <w:rsid w:val="00BF69F5"/>
    <w:rsid w:val="00BF6DB8"/>
    <w:rsid w:val="00BFC4AC"/>
    <w:rsid w:val="00C01C20"/>
    <w:rsid w:val="00C02873"/>
    <w:rsid w:val="00C02C97"/>
    <w:rsid w:val="00C032FC"/>
    <w:rsid w:val="00C038A2"/>
    <w:rsid w:val="00C0582A"/>
    <w:rsid w:val="00C059BC"/>
    <w:rsid w:val="00C06228"/>
    <w:rsid w:val="00C14058"/>
    <w:rsid w:val="00C147D1"/>
    <w:rsid w:val="00C155AE"/>
    <w:rsid w:val="00C1777C"/>
    <w:rsid w:val="00C177B5"/>
    <w:rsid w:val="00C206AF"/>
    <w:rsid w:val="00C207D4"/>
    <w:rsid w:val="00C2140E"/>
    <w:rsid w:val="00C2311A"/>
    <w:rsid w:val="00C23507"/>
    <w:rsid w:val="00C23ED4"/>
    <w:rsid w:val="00C24354"/>
    <w:rsid w:val="00C24D40"/>
    <w:rsid w:val="00C254ED"/>
    <w:rsid w:val="00C27277"/>
    <w:rsid w:val="00C272FC"/>
    <w:rsid w:val="00C27388"/>
    <w:rsid w:val="00C30371"/>
    <w:rsid w:val="00C3042C"/>
    <w:rsid w:val="00C308E7"/>
    <w:rsid w:val="00C3170E"/>
    <w:rsid w:val="00C32470"/>
    <w:rsid w:val="00C3266E"/>
    <w:rsid w:val="00C351E2"/>
    <w:rsid w:val="00C35ADE"/>
    <w:rsid w:val="00C36E32"/>
    <w:rsid w:val="00C373B3"/>
    <w:rsid w:val="00C4092B"/>
    <w:rsid w:val="00C4104A"/>
    <w:rsid w:val="00C4189F"/>
    <w:rsid w:val="00C41DBE"/>
    <w:rsid w:val="00C444ED"/>
    <w:rsid w:val="00C4495B"/>
    <w:rsid w:val="00C44BC7"/>
    <w:rsid w:val="00C45599"/>
    <w:rsid w:val="00C46429"/>
    <w:rsid w:val="00C46AC2"/>
    <w:rsid w:val="00C475D2"/>
    <w:rsid w:val="00C4784D"/>
    <w:rsid w:val="00C479E8"/>
    <w:rsid w:val="00C5008B"/>
    <w:rsid w:val="00C503E4"/>
    <w:rsid w:val="00C50912"/>
    <w:rsid w:val="00C517CC"/>
    <w:rsid w:val="00C527D8"/>
    <w:rsid w:val="00C549E0"/>
    <w:rsid w:val="00C5557D"/>
    <w:rsid w:val="00C56D7A"/>
    <w:rsid w:val="00C578CC"/>
    <w:rsid w:val="00C57E04"/>
    <w:rsid w:val="00C621DD"/>
    <w:rsid w:val="00C637CC"/>
    <w:rsid w:val="00C64574"/>
    <w:rsid w:val="00C6662F"/>
    <w:rsid w:val="00C667E9"/>
    <w:rsid w:val="00C67154"/>
    <w:rsid w:val="00C71488"/>
    <w:rsid w:val="00C71994"/>
    <w:rsid w:val="00C71BCF"/>
    <w:rsid w:val="00C72032"/>
    <w:rsid w:val="00C723A8"/>
    <w:rsid w:val="00C73877"/>
    <w:rsid w:val="00C74C4D"/>
    <w:rsid w:val="00C76F63"/>
    <w:rsid w:val="00C76F7D"/>
    <w:rsid w:val="00C77733"/>
    <w:rsid w:val="00C800A5"/>
    <w:rsid w:val="00C80C86"/>
    <w:rsid w:val="00C810BF"/>
    <w:rsid w:val="00C816EB"/>
    <w:rsid w:val="00C8220C"/>
    <w:rsid w:val="00C826E7"/>
    <w:rsid w:val="00C8272C"/>
    <w:rsid w:val="00C829ED"/>
    <w:rsid w:val="00C83DEF"/>
    <w:rsid w:val="00C8540F"/>
    <w:rsid w:val="00C8691E"/>
    <w:rsid w:val="00C87D69"/>
    <w:rsid w:val="00C9046D"/>
    <w:rsid w:val="00C91070"/>
    <w:rsid w:val="00C91A28"/>
    <w:rsid w:val="00C9258F"/>
    <w:rsid w:val="00C92771"/>
    <w:rsid w:val="00C92A15"/>
    <w:rsid w:val="00C92B6B"/>
    <w:rsid w:val="00C93E52"/>
    <w:rsid w:val="00C95646"/>
    <w:rsid w:val="00C959EF"/>
    <w:rsid w:val="00C9764E"/>
    <w:rsid w:val="00CA0C4E"/>
    <w:rsid w:val="00CA26D8"/>
    <w:rsid w:val="00CA29C4"/>
    <w:rsid w:val="00CA40F2"/>
    <w:rsid w:val="00CA43F6"/>
    <w:rsid w:val="00CA45E8"/>
    <w:rsid w:val="00CA485C"/>
    <w:rsid w:val="00CA58C5"/>
    <w:rsid w:val="00CA5E5F"/>
    <w:rsid w:val="00CA62F9"/>
    <w:rsid w:val="00CA6D6B"/>
    <w:rsid w:val="00CA6DD0"/>
    <w:rsid w:val="00CA7370"/>
    <w:rsid w:val="00CA7ACE"/>
    <w:rsid w:val="00CB0CE6"/>
    <w:rsid w:val="00CB17FD"/>
    <w:rsid w:val="00CB20DE"/>
    <w:rsid w:val="00CB3F26"/>
    <w:rsid w:val="00CB401A"/>
    <w:rsid w:val="00CB581F"/>
    <w:rsid w:val="00CC0824"/>
    <w:rsid w:val="00CC0EAC"/>
    <w:rsid w:val="00CC11B3"/>
    <w:rsid w:val="00CC1416"/>
    <w:rsid w:val="00CC2500"/>
    <w:rsid w:val="00CC2F0D"/>
    <w:rsid w:val="00CC30D7"/>
    <w:rsid w:val="00CC6026"/>
    <w:rsid w:val="00CC78A1"/>
    <w:rsid w:val="00CC9552"/>
    <w:rsid w:val="00CD01BF"/>
    <w:rsid w:val="00CD12AD"/>
    <w:rsid w:val="00CD1D62"/>
    <w:rsid w:val="00CD3259"/>
    <w:rsid w:val="00CD39F9"/>
    <w:rsid w:val="00CD4473"/>
    <w:rsid w:val="00CD7CF2"/>
    <w:rsid w:val="00CE0DB0"/>
    <w:rsid w:val="00CE1E1D"/>
    <w:rsid w:val="00CE3CAB"/>
    <w:rsid w:val="00CE3DA5"/>
    <w:rsid w:val="00CE4E8B"/>
    <w:rsid w:val="00CE5BB2"/>
    <w:rsid w:val="00CE6316"/>
    <w:rsid w:val="00CE7971"/>
    <w:rsid w:val="00CF0D0E"/>
    <w:rsid w:val="00CF192D"/>
    <w:rsid w:val="00CF19CB"/>
    <w:rsid w:val="00CF2AB8"/>
    <w:rsid w:val="00CF34ED"/>
    <w:rsid w:val="00CF452E"/>
    <w:rsid w:val="00CF4C1A"/>
    <w:rsid w:val="00CF58E5"/>
    <w:rsid w:val="00CF6AE8"/>
    <w:rsid w:val="00CF6B25"/>
    <w:rsid w:val="00CF73BC"/>
    <w:rsid w:val="00CF7CC6"/>
    <w:rsid w:val="00D00311"/>
    <w:rsid w:val="00D008F8"/>
    <w:rsid w:val="00D02AFA"/>
    <w:rsid w:val="00D02BF6"/>
    <w:rsid w:val="00D03030"/>
    <w:rsid w:val="00D04C84"/>
    <w:rsid w:val="00D05031"/>
    <w:rsid w:val="00D0588D"/>
    <w:rsid w:val="00D06CAE"/>
    <w:rsid w:val="00D104F8"/>
    <w:rsid w:val="00D10EAE"/>
    <w:rsid w:val="00D11EF3"/>
    <w:rsid w:val="00D12B7F"/>
    <w:rsid w:val="00D14007"/>
    <w:rsid w:val="00D14F10"/>
    <w:rsid w:val="00D20F4E"/>
    <w:rsid w:val="00D21A8C"/>
    <w:rsid w:val="00D24D9E"/>
    <w:rsid w:val="00D25004"/>
    <w:rsid w:val="00D255C3"/>
    <w:rsid w:val="00D2635B"/>
    <w:rsid w:val="00D2648A"/>
    <w:rsid w:val="00D270AF"/>
    <w:rsid w:val="00D27246"/>
    <w:rsid w:val="00D31EC6"/>
    <w:rsid w:val="00D32021"/>
    <w:rsid w:val="00D32464"/>
    <w:rsid w:val="00D343B8"/>
    <w:rsid w:val="00D3478E"/>
    <w:rsid w:val="00D34CCD"/>
    <w:rsid w:val="00D358D8"/>
    <w:rsid w:val="00D365F3"/>
    <w:rsid w:val="00D36DBB"/>
    <w:rsid w:val="00D37101"/>
    <w:rsid w:val="00D37C04"/>
    <w:rsid w:val="00D402FD"/>
    <w:rsid w:val="00D413C1"/>
    <w:rsid w:val="00D41442"/>
    <w:rsid w:val="00D42023"/>
    <w:rsid w:val="00D43BB9"/>
    <w:rsid w:val="00D43BD4"/>
    <w:rsid w:val="00D44844"/>
    <w:rsid w:val="00D44C24"/>
    <w:rsid w:val="00D45EE9"/>
    <w:rsid w:val="00D46D80"/>
    <w:rsid w:val="00D46DB9"/>
    <w:rsid w:val="00D47A16"/>
    <w:rsid w:val="00D5017C"/>
    <w:rsid w:val="00D504E4"/>
    <w:rsid w:val="00D516F3"/>
    <w:rsid w:val="00D51F82"/>
    <w:rsid w:val="00D53EF3"/>
    <w:rsid w:val="00D5533A"/>
    <w:rsid w:val="00D55B41"/>
    <w:rsid w:val="00D55DC2"/>
    <w:rsid w:val="00D56AF5"/>
    <w:rsid w:val="00D60076"/>
    <w:rsid w:val="00D602FF"/>
    <w:rsid w:val="00D6172D"/>
    <w:rsid w:val="00D61F25"/>
    <w:rsid w:val="00D62AEA"/>
    <w:rsid w:val="00D63199"/>
    <w:rsid w:val="00D64259"/>
    <w:rsid w:val="00D6460E"/>
    <w:rsid w:val="00D667CA"/>
    <w:rsid w:val="00D6737C"/>
    <w:rsid w:val="00D67BA4"/>
    <w:rsid w:val="00D67D2B"/>
    <w:rsid w:val="00D67E5C"/>
    <w:rsid w:val="00D70956"/>
    <w:rsid w:val="00D7161F"/>
    <w:rsid w:val="00D7252F"/>
    <w:rsid w:val="00D73C31"/>
    <w:rsid w:val="00D76214"/>
    <w:rsid w:val="00D768BE"/>
    <w:rsid w:val="00D76F37"/>
    <w:rsid w:val="00D76F50"/>
    <w:rsid w:val="00D7714D"/>
    <w:rsid w:val="00D77D96"/>
    <w:rsid w:val="00D8070F"/>
    <w:rsid w:val="00D81434"/>
    <w:rsid w:val="00D81447"/>
    <w:rsid w:val="00D8323E"/>
    <w:rsid w:val="00D845CF"/>
    <w:rsid w:val="00D846FE"/>
    <w:rsid w:val="00D849FB"/>
    <w:rsid w:val="00D8569A"/>
    <w:rsid w:val="00D856BE"/>
    <w:rsid w:val="00D8769C"/>
    <w:rsid w:val="00D87CB5"/>
    <w:rsid w:val="00D9050D"/>
    <w:rsid w:val="00D91810"/>
    <w:rsid w:val="00D91D6F"/>
    <w:rsid w:val="00D94557"/>
    <w:rsid w:val="00D946E4"/>
    <w:rsid w:val="00D97ADE"/>
    <w:rsid w:val="00DA24F9"/>
    <w:rsid w:val="00DA7251"/>
    <w:rsid w:val="00DB06CC"/>
    <w:rsid w:val="00DB08C2"/>
    <w:rsid w:val="00DB3463"/>
    <w:rsid w:val="00DB359A"/>
    <w:rsid w:val="00DB4155"/>
    <w:rsid w:val="00DB4E81"/>
    <w:rsid w:val="00DB4F71"/>
    <w:rsid w:val="00DB5D08"/>
    <w:rsid w:val="00DB7295"/>
    <w:rsid w:val="00DB7AEF"/>
    <w:rsid w:val="00DC1A54"/>
    <w:rsid w:val="00DC340C"/>
    <w:rsid w:val="00DC3BD0"/>
    <w:rsid w:val="00DC4086"/>
    <w:rsid w:val="00DC4318"/>
    <w:rsid w:val="00DC6532"/>
    <w:rsid w:val="00DD0501"/>
    <w:rsid w:val="00DD1790"/>
    <w:rsid w:val="00DD205E"/>
    <w:rsid w:val="00DD3051"/>
    <w:rsid w:val="00DD31C5"/>
    <w:rsid w:val="00DD3B53"/>
    <w:rsid w:val="00DD4C2E"/>
    <w:rsid w:val="00DD4C3B"/>
    <w:rsid w:val="00DD5958"/>
    <w:rsid w:val="00DD5C79"/>
    <w:rsid w:val="00DD76C2"/>
    <w:rsid w:val="00DD99E2"/>
    <w:rsid w:val="00DE3AA0"/>
    <w:rsid w:val="00DE3C0B"/>
    <w:rsid w:val="00DE3DDC"/>
    <w:rsid w:val="00DE4B6E"/>
    <w:rsid w:val="00DE4E16"/>
    <w:rsid w:val="00DE518F"/>
    <w:rsid w:val="00DE617E"/>
    <w:rsid w:val="00DE6BD9"/>
    <w:rsid w:val="00DE6F17"/>
    <w:rsid w:val="00DE7B0E"/>
    <w:rsid w:val="00DF2935"/>
    <w:rsid w:val="00DF2B8B"/>
    <w:rsid w:val="00DF33A2"/>
    <w:rsid w:val="00DF35A3"/>
    <w:rsid w:val="00DF3DC4"/>
    <w:rsid w:val="00DF4F5B"/>
    <w:rsid w:val="00DF4FB4"/>
    <w:rsid w:val="00DF547F"/>
    <w:rsid w:val="00DF774D"/>
    <w:rsid w:val="00E01AFB"/>
    <w:rsid w:val="00E02450"/>
    <w:rsid w:val="00E061BD"/>
    <w:rsid w:val="00E06E6C"/>
    <w:rsid w:val="00E07D62"/>
    <w:rsid w:val="00E11B26"/>
    <w:rsid w:val="00E120FB"/>
    <w:rsid w:val="00E124D9"/>
    <w:rsid w:val="00E13769"/>
    <w:rsid w:val="00E14BA2"/>
    <w:rsid w:val="00E154D4"/>
    <w:rsid w:val="00E15A22"/>
    <w:rsid w:val="00E15C10"/>
    <w:rsid w:val="00E17552"/>
    <w:rsid w:val="00E177E4"/>
    <w:rsid w:val="00E17A0F"/>
    <w:rsid w:val="00E20803"/>
    <w:rsid w:val="00E20AE2"/>
    <w:rsid w:val="00E21F74"/>
    <w:rsid w:val="00E23269"/>
    <w:rsid w:val="00E23478"/>
    <w:rsid w:val="00E25AB7"/>
    <w:rsid w:val="00E269C8"/>
    <w:rsid w:val="00E26ABE"/>
    <w:rsid w:val="00E26C70"/>
    <w:rsid w:val="00E26F4F"/>
    <w:rsid w:val="00E272C5"/>
    <w:rsid w:val="00E27FFD"/>
    <w:rsid w:val="00E310C6"/>
    <w:rsid w:val="00E319AD"/>
    <w:rsid w:val="00E32297"/>
    <w:rsid w:val="00E32396"/>
    <w:rsid w:val="00E3276C"/>
    <w:rsid w:val="00E34755"/>
    <w:rsid w:val="00E3513E"/>
    <w:rsid w:val="00E35DB9"/>
    <w:rsid w:val="00E35EE6"/>
    <w:rsid w:val="00E37E37"/>
    <w:rsid w:val="00E40FE3"/>
    <w:rsid w:val="00E41E1D"/>
    <w:rsid w:val="00E464C3"/>
    <w:rsid w:val="00E46833"/>
    <w:rsid w:val="00E46C47"/>
    <w:rsid w:val="00E46F27"/>
    <w:rsid w:val="00E5019A"/>
    <w:rsid w:val="00E5055D"/>
    <w:rsid w:val="00E536A4"/>
    <w:rsid w:val="00E53853"/>
    <w:rsid w:val="00E55045"/>
    <w:rsid w:val="00E556CF"/>
    <w:rsid w:val="00E55A88"/>
    <w:rsid w:val="00E55C79"/>
    <w:rsid w:val="00E57F59"/>
    <w:rsid w:val="00E604E6"/>
    <w:rsid w:val="00E62476"/>
    <w:rsid w:val="00E63541"/>
    <w:rsid w:val="00E64052"/>
    <w:rsid w:val="00E663C8"/>
    <w:rsid w:val="00E70164"/>
    <w:rsid w:val="00E70966"/>
    <w:rsid w:val="00E71355"/>
    <w:rsid w:val="00E71C55"/>
    <w:rsid w:val="00E72046"/>
    <w:rsid w:val="00E72C8E"/>
    <w:rsid w:val="00E74C2F"/>
    <w:rsid w:val="00E77A72"/>
    <w:rsid w:val="00E77B08"/>
    <w:rsid w:val="00E77F9F"/>
    <w:rsid w:val="00E8213A"/>
    <w:rsid w:val="00E823AE"/>
    <w:rsid w:val="00E83F5E"/>
    <w:rsid w:val="00E865E5"/>
    <w:rsid w:val="00E86717"/>
    <w:rsid w:val="00E86B5A"/>
    <w:rsid w:val="00E876B1"/>
    <w:rsid w:val="00E9124A"/>
    <w:rsid w:val="00E923D4"/>
    <w:rsid w:val="00E934AD"/>
    <w:rsid w:val="00E93607"/>
    <w:rsid w:val="00E949EB"/>
    <w:rsid w:val="00E95698"/>
    <w:rsid w:val="00E9716F"/>
    <w:rsid w:val="00E975F2"/>
    <w:rsid w:val="00EA04FD"/>
    <w:rsid w:val="00EA078E"/>
    <w:rsid w:val="00EA0B44"/>
    <w:rsid w:val="00EA2184"/>
    <w:rsid w:val="00EA2EDF"/>
    <w:rsid w:val="00EA4571"/>
    <w:rsid w:val="00EA7491"/>
    <w:rsid w:val="00EA75D6"/>
    <w:rsid w:val="00EA7A5A"/>
    <w:rsid w:val="00EB02AC"/>
    <w:rsid w:val="00EB081A"/>
    <w:rsid w:val="00EB0BEA"/>
    <w:rsid w:val="00EB10DF"/>
    <w:rsid w:val="00EB2843"/>
    <w:rsid w:val="00EB2936"/>
    <w:rsid w:val="00EB2DE9"/>
    <w:rsid w:val="00EB3D28"/>
    <w:rsid w:val="00EB472C"/>
    <w:rsid w:val="00EB54DD"/>
    <w:rsid w:val="00EB61BA"/>
    <w:rsid w:val="00EB6B8A"/>
    <w:rsid w:val="00EC17EF"/>
    <w:rsid w:val="00EC216E"/>
    <w:rsid w:val="00EC2261"/>
    <w:rsid w:val="00EC2378"/>
    <w:rsid w:val="00EC24D3"/>
    <w:rsid w:val="00EC2820"/>
    <w:rsid w:val="00EC3526"/>
    <w:rsid w:val="00EC4AC8"/>
    <w:rsid w:val="00EC4AE0"/>
    <w:rsid w:val="00EC5432"/>
    <w:rsid w:val="00EC5467"/>
    <w:rsid w:val="00EC672D"/>
    <w:rsid w:val="00EC6865"/>
    <w:rsid w:val="00EC6BDD"/>
    <w:rsid w:val="00EC7922"/>
    <w:rsid w:val="00ED000E"/>
    <w:rsid w:val="00ED1304"/>
    <w:rsid w:val="00ED1FFE"/>
    <w:rsid w:val="00ED2476"/>
    <w:rsid w:val="00ED3DFD"/>
    <w:rsid w:val="00ED3EF2"/>
    <w:rsid w:val="00ED4312"/>
    <w:rsid w:val="00ED4735"/>
    <w:rsid w:val="00ED56F9"/>
    <w:rsid w:val="00ED5CA5"/>
    <w:rsid w:val="00ED5DA0"/>
    <w:rsid w:val="00ED78D4"/>
    <w:rsid w:val="00EE56F0"/>
    <w:rsid w:val="00EE5810"/>
    <w:rsid w:val="00EE62DB"/>
    <w:rsid w:val="00EE6D9C"/>
    <w:rsid w:val="00EF0190"/>
    <w:rsid w:val="00EF097D"/>
    <w:rsid w:val="00EF1D53"/>
    <w:rsid w:val="00EF307D"/>
    <w:rsid w:val="00EF3717"/>
    <w:rsid w:val="00EF386E"/>
    <w:rsid w:val="00EF3CB1"/>
    <w:rsid w:val="00EF5E59"/>
    <w:rsid w:val="00EF7DC1"/>
    <w:rsid w:val="00F00192"/>
    <w:rsid w:val="00F00590"/>
    <w:rsid w:val="00F006AF"/>
    <w:rsid w:val="00F00E29"/>
    <w:rsid w:val="00F016ED"/>
    <w:rsid w:val="00F02B6F"/>
    <w:rsid w:val="00F02EE8"/>
    <w:rsid w:val="00F03A04"/>
    <w:rsid w:val="00F03AFE"/>
    <w:rsid w:val="00F03E4E"/>
    <w:rsid w:val="00F05E69"/>
    <w:rsid w:val="00F06298"/>
    <w:rsid w:val="00F06363"/>
    <w:rsid w:val="00F074A9"/>
    <w:rsid w:val="00F10830"/>
    <w:rsid w:val="00F10BC0"/>
    <w:rsid w:val="00F1188B"/>
    <w:rsid w:val="00F12382"/>
    <w:rsid w:val="00F12EAB"/>
    <w:rsid w:val="00F1439C"/>
    <w:rsid w:val="00F14AA6"/>
    <w:rsid w:val="00F1574B"/>
    <w:rsid w:val="00F17CEB"/>
    <w:rsid w:val="00F20056"/>
    <w:rsid w:val="00F21C98"/>
    <w:rsid w:val="00F21D89"/>
    <w:rsid w:val="00F220C7"/>
    <w:rsid w:val="00F2278A"/>
    <w:rsid w:val="00F2303A"/>
    <w:rsid w:val="00F241C5"/>
    <w:rsid w:val="00F24E15"/>
    <w:rsid w:val="00F24E81"/>
    <w:rsid w:val="00F2548B"/>
    <w:rsid w:val="00F2706E"/>
    <w:rsid w:val="00F27514"/>
    <w:rsid w:val="00F276DA"/>
    <w:rsid w:val="00F27C0B"/>
    <w:rsid w:val="00F30800"/>
    <w:rsid w:val="00F31591"/>
    <w:rsid w:val="00F3235F"/>
    <w:rsid w:val="00F32B1E"/>
    <w:rsid w:val="00F32CD7"/>
    <w:rsid w:val="00F32D54"/>
    <w:rsid w:val="00F33914"/>
    <w:rsid w:val="00F346FE"/>
    <w:rsid w:val="00F35A8B"/>
    <w:rsid w:val="00F35AE4"/>
    <w:rsid w:val="00F35CC0"/>
    <w:rsid w:val="00F35FA9"/>
    <w:rsid w:val="00F371CA"/>
    <w:rsid w:val="00F40621"/>
    <w:rsid w:val="00F46A94"/>
    <w:rsid w:val="00F47746"/>
    <w:rsid w:val="00F47AA2"/>
    <w:rsid w:val="00F51652"/>
    <w:rsid w:val="00F528D0"/>
    <w:rsid w:val="00F5295C"/>
    <w:rsid w:val="00F52EEC"/>
    <w:rsid w:val="00F535BD"/>
    <w:rsid w:val="00F544A8"/>
    <w:rsid w:val="00F56219"/>
    <w:rsid w:val="00F575B2"/>
    <w:rsid w:val="00F579B4"/>
    <w:rsid w:val="00F60F90"/>
    <w:rsid w:val="00F62698"/>
    <w:rsid w:val="00F62AA4"/>
    <w:rsid w:val="00F6331E"/>
    <w:rsid w:val="00F63801"/>
    <w:rsid w:val="00F64667"/>
    <w:rsid w:val="00F64D05"/>
    <w:rsid w:val="00F654B8"/>
    <w:rsid w:val="00F661C9"/>
    <w:rsid w:val="00F661E2"/>
    <w:rsid w:val="00F66D3E"/>
    <w:rsid w:val="00F66F3D"/>
    <w:rsid w:val="00F670B5"/>
    <w:rsid w:val="00F6773B"/>
    <w:rsid w:val="00F67AAF"/>
    <w:rsid w:val="00F709AA"/>
    <w:rsid w:val="00F70A6C"/>
    <w:rsid w:val="00F70F8C"/>
    <w:rsid w:val="00F71BE2"/>
    <w:rsid w:val="00F73213"/>
    <w:rsid w:val="00F7364B"/>
    <w:rsid w:val="00F7568E"/>
    <w:rsid w:val="00F75DF1"/>
    <w:rsid w:val="00F77B65"/>
    <w:rsid w:val="00F8065C"/>
    <w:rsid w:val="00F80ED7"/>
    <w:rsid w:val="00F824DB"/>
    <w:rsid w:val="00F83FD6"/>
    <w:rsid w:val="00F8455A"/>
    <w:rsid w:val="00F84C0E"/>
    <w:rsid w:val="00F84DA3"/>
    <w:rsid w:val="00F8544E"/>
    <w:rsid w:val="00F85DEC"/>
    <w:rsid w:val="00F85EA8"/>
    <w:rsid w:val="00F86819"/>
    <w:rsid w:val="00F87605"/>
    <w:rsid w:val="00F87829"/>
    <w:rsid w:val="00F90C25"/>
    <w:rsid w:val="00F9135C"/>
    <w:rsid w:val="00F92508"/>
    <w:rsid w:val="00F93061"/>
    <w:rsid w:val="00F935A0"/>
    <w:rsid w:val="00F93CC3"/>
    <w:rsid w:val="00F9432F"/>
    <w:rsid w:val="00F96888"/>
    <w:rsid w:val="00F97093"/>
    <w:rsid w:val="00F971D2"/>
    <w:rsid w:val="00FA3F6F"/>
    <w:rsid w:val="00FA4DC0"/>
    <w:rsid w:val="00FA54DA"/>
    <w:rsid w:val="00FA57D9"/>
    <w:rsid w:val="00FA5CD0"/>
    <w:rsid w:val="00FA5D8A"/>
    <w:rsid w:val="00FA76C8"/>
    <w:rsid w:val="00FA7FD7"/>
    <w:rsid w:val="00FA7FDD"/>
    <w:rsid w:val="00FB0221"/>
    <w:rsid w:val="00FB044D"/>
    <w:rsid w:val="00FB1A06"/>
    <w:rsid w:val="00FB2AC5"/>
    <w:rsid w:val="00FB305D"/>
    <w:rsid w:val="00FB35B5"/>
    <w:rsid w:val="00FB390E"/>
    <w:rsid w:val="00FB447A"/>
    <w:rsid w:val="00FB6F36"/>
    <w:rsid w:val="00FB741B"/>
    <w:rsid w:val="00FC0326"/>
    <w:rsid w:val="00FC0B1F"/>
    <w:rsid w:val="00FC12F3"/>
    <w:rsid w:val="00FC2586"/>
    <w:rsid w:val="00FC26BA"/>
    <w:rsid w:val="00FC363B"/>
    <w:rsid w:val="00FC3C43"/>
    <w:rsid w:val="00FC4CCF"/>
    <w:rsid w:val="00FC77B4"/>
    <w:rsid w:val="00FD08B6"/>
    <w:rsid w:val="00FD0FA2"/>
    <w:rsid w:val="00FD1F1C"/>
    <w:rsid w:val="00FD3A98"/>
    <w:rsid w:val="00FD4181"/>
    <w:rsid w:val="00FD44B7"/>
    <w:rsid w:val="00FD4BD9"/>
    <w:rsid w:val="00FD4D0A"/>
    <w:rsid w:val="00FD4E5F"/>
    <w:rsid w:val="00FD4E6D"/>
    <w:rsid w:val="00FD5A4C"/>
    <w:rsid w:val="00FD642C"/>
    <w:rsid w:val="00FD6599"/>
    <w:rsid w:val="00FD6D2F"/>
    <w:rsid w:val="00FD71D4"/>
    <w:rsid w:val="00FD7BE1"/>
    <w:rsid w:val="00FD7D98"/>
    <w:rsid w:val="00FE0326"/>
    <w:rsid w:val="00FE0890"/>
    <w:rsid w:val="00FE0FAD"/>
    <w:rsid w:val="00FE23F5"/>
    <w:rsid w:val="00FE2468"/>
    <w:rsid w:val="00FE2525"/>
    <w:rsid w:val="00FE35E5"/>
    <w:rsid w:val="00FE4842"/>
    <w:rsid w:val="00FE4A83"/>
    <w:rsid w:val="00FE52A1"/>
    <w:rsid w:val="00FE56EC"/>
    <w:rsid w:val="00FE59EE"/>
    <w:rsid w:val="00FE6F1D"/>
    <w:rsid w:val="00FE7545"/>
    <w:rsid w:val="00FF1554"/>
    <w:rsid w:val="00FF2C95"/>
    <w:rsid w:val="00FF2D44"/>
    <w:rsid w:val="00FF2FD4"/>
    <w:rsid w:val="00FF3593"/>
    <w:rsid w:val="00FF7BAC"/>
    <w:rsid w:val="00FF7D34"/>
    <w:rsid w:val="00FFCBAC"/>
    <w:rsid w:val="01017151"/>
    <w:rsid w:val="0117CFB1"/>
    <w:rsid w:val="0129DB4C"/>
    <w:rsid w:val="01389DA7"/>
    <w:rsid w:val="013D7403"/>
    <w:rsid w:val="013ECE4E"/>
    <w:rsid w:val="0144805A"/>
    <w:rsid w:val="0161B436"/>
    <w:rsid w:val="017A0C98"/>
    <w:rsid w:val="017C7AC2"/>
    <w:rsid w:val="0180E1F3"/>
    <w:rsid w:val="01871F50"/>
    <w:rsid w:val="0192E1B8"/>
    <w:rsid w:val="01A69BB8"/>
    <w:rsid w:val="01AF5CE1"/>
    <w:rsid w:val="01B020AF"/>
    <w:rsid w:val="01BE5B96"/>
    <w:rsid w:val="01CEDE32"/>
    <w:rsid w:val="01D30E17"/>
    <w:rsid w:val="01E24930"/>
    <w:rsid w:val="01E8FB15"/>
    <w:rsid w:val="01F0CE33"/>
    <w:rsid w:val="0213A482"/>
    <w:rsid w:val="021CC2E3"/>
    <w:rsid w:val="021FD3E6"/>
    <w:rsid w:val="023260E2"/>
    <w:rsid w:val="0232E5F5"/>
    <w:rsid w:val="02333351"/>
    <w:rsid w:val="0236A280"/>
    <w:rsid w:val="0240B1F9"/>
    <w:rsid w:val="02446E28"/>
    <w:rsid w:val="02482CCE"/>
    <w:rsid w:val="024CE227"/>
    <w:rsid w:val="0265D7E8"/>
    <w:rsid w:val="027165F8"/>
    <w:rsid w:val="028B0BB2"/>
    <w:rsid w:val="028B1FEC"/>
    <w:rsid w:val="028F0543"/>
    <w:rsid w:val="0292F9FF"/>
    <w:rsid w:val="0295563B"/>
    <w:rsid w:val="0299A3CF"/>
    <w:rsid w:val="029C36F2"/>
    <w:rsid w:val="02BCEE5E"/>
    <w:rsid w:val="02CE669E"/>
    <w:rsid w:val="02D09828"/>
    <w:rsid w:val="02E7253C"/>
    <w:rsid w:val="02EDEF8F"/>
    <w:rsid w:val="03021E99"/>
    <w:rsid w:val="0303EF99"/>
    <w:rsid w:val="030A1DA4"/>
    <w:rsid w:val="03146BBA"/>
    <w:rsid w:val="03154848"/>
    <w:rsid w:val="0318A532"/>
    <w:rsid w:val="0319FB3E"/>
    <w:rsid w:val="03221190"/>
    <w:rsid w:val="0348A606"/>
    <w:rsid w:val="034AE887"/>
    <w:rsid w:val="03503103"/>
    <w:rsid w:val="0369A798"/>
    <w:rsid w:val="0371FE26"/>
    <w:rsid w:val="038666A6"/>
    <w:rsid w:val="038A948B"/>
    <w:rsid w:val="0390190F"/>
    <w:rsid w:val="0395328A"/>
    <w:rsid w:val="0399769A"/>
    <w:rsid w:val="039988A8"/>
    <w:rsid w:val="03999340"/>
    <w:rsid w:val="03A59EFE"/>
    <w:rsid w:val="03C8B556"/>
    <w:rsid w:val="03D28F87"/>
    <w:rsid w:val="03D86CCC"/>
    <w:rsid w:val="03E61213"/>
    <w:rsid w:val="03E6A95C"/>
    <w:rsid w:val="03E94B4F"/>
    <w:rsid w:val="03FF947F"/>
    <w:rsid w:val="0400FFDD"/>
    <w:rsid w:val="040A33E4"/>
    <w:rsid w:val="0416B2A4"/>
    <w:rsid w:val="042AFE6A"/>
    <w:rsid w:val="042BB0F3"/>
    <w:rsid w:val="043290E6"/>
    <w:rsid w:val="0435CA22"/>
    <w:rsid w:val="044542AE"/>
    <w:rsid w:val="0453C691"/>
    <w:rsid w:val="045A8527"/>
    <w:rsid w:val="045CCCDC"/>
    <w:rsid w:val="04623FDC"/>
    <w:rsid w:val="0469A727"/>
    <w:rsid w:val="046A36FF"/>
    <w:rsid w:val="047ECBD5"/>
    <w:rsid w:val="047F0FB9"/>
    <w:rsid w:val="048EC28C"/>
    <w:rsid w:val="049495D3"/>
    <w:rsid w:val="0498FC48"/>
    <w:rsid w:val="049E9BA2"/>
    <w:rsid w:val="04A9EDBF"/>
    <w:rsid w:val="04B1AD5A"/>
    <w:rsid w:val="04B828A6"/>
    <w:rsid w:val="04C8E649"/>
    <w:rsid w:val="04CB489E"/>
    <w:rsid w:val="04CCE4BA"/>
    <w:rsid w:val="04DCAA5B"/>
    <w:rsid w:val="04DE3C7A"/>
    <w:rsid w:val="04EA592E"/>
    <w:rsid w:val="04F99639"/>
    <w:rsid w:val="051F7480"/>
    <w:rsid w:val="0524498D"/>
    <w:rsid w:val="053017DF"/>
    <w:rsid w:val="0544918F"/>
    <w:rsid w:val="054569BA"/>
    <w:rsid w:val="0552BC37"/>
    <w:rsid w:val="0555DC2E"/>
    <w:rsid w:val="05644EC9"/>
    <w:rsid w:val="05648C32"/>
    <w:rsid w:val="05649E40"/>
    <w:rsid w:val="0564CAAA"/>
    <w:rsid w:val="05662D2B"/>
    <w:rsid w:val="056B9F68"/>
    <w:rsid w:val="0577E780"/>
    <w:rsid w:val="057C901D"/>
    <w:rsid w:val="057EE9B5"/>
    <w:rsid w:val="0586DAA2"/>
    <w:rsid w:val="059A2F75"/>
    <w:rsid w:val="05A18028"/>
    <w:rsid w:val="05A1D610"/>
    <w:rsid w:val="05A58097"/>
    <w:rsid w:val="05A60445"/>
    <w:rsid w:val="05A6FE03"/>
    <w:rsid w:val="05A906BA"/>
    <w:rsid w:val="05B31796"/>
    <w:rsid w:val="05BD05AD"/>
    <w:rsid w:val="05C18DA1"/>
    <w:rsid w:val="05C45AC0"/>
    <w:rsid w:val="05CA3960"/>
    <w:rsid w:val="05CD5A90"/>
    <w:rsid w:val="05D6433A"/>
    <w:rsid w:val="05DDE258"/>
    <w:rsid w:val="05F55063"/>
    <w:rsid w:val="06060760"/>
    <w:rsid w:val="060A32AB"/>
    <w:rsid w:val="060CD818"/>
    <w:rsid w:val="0626E5F1"/>
    <w:rsid w:val="0633249E"/>
    <w:rsid w:val="064B1AF5"/>
    <w:rsid w:val="0656988B"/>
    <w:rsid w:val="06613263"/>
    <w:rsid w:val="0667D5A2"/>
    <w:rsid w:val="067273A1"/>
    <w:rsid w:val="0676D457"/>
    <w:rsid w:val="067CD9B7"/>
    <w:rsid w:val="067E80BD"/>
    <w:rsid w:val="0690A209"/>
    <w:rsid w:val="06979C29"/>
    <w:rsid w:val="069AD304"/>
    <w:rsid w:val="069BEC0C"/>
    <w:rsid w:val="069DDD8C"/>
    <w:rsid w:val="06A0A551"/>
    <w:rsid w:val="06CA2951"/>
    <w:rsid w:val="06D7DBF6"/>
    <w:rsid w:val="06DB2FF1"/>
    <w:rsid w:val="06DBD446"/>
    <w:rsid w:val="06DCA1CA"/>
    <w:rsid w:val="06F79B27"/>
    <w:rsid w:val="06F94B64"/>
    <w:rsid w:val="07009B0B"/>
    <w:rsid w:val="0718ED78"/>
    <w:rsid w:val="0725C22A"/>
    <w:rsid w:val="0745D8EC"/>
    <w:rsid w:val="074B5196"/>
    <w:rsid w:val="074EDF37"/>
    <w:rsid w:val="075072CE"/>
    <w:rsid w:val="075318AF"/>
    <w:rsid w:val="0760250F"/>
    <w:rsid w:val="0765B8CE"/>
    <w:rsid w:val="0775E9F7"/>
    <w:rsid w:val="07774409"/>
    <w:rsid w:val="077D284F"/>
    <w:rsid w:val="077D32E7"/>
    <w:rsid w:val="0780D4E7"/>
    <w:rsid w:val="078910E9"/>
    <w:rsid w:val="07CC0513"/>
    <w:rsid w:val="07CC3695"/>
    <w:rsid w:val="07D8BA87"/>
    <w:rsid w:val="07DB79AA"/>
    <w:rsid w:val="07E0417F"/>
    <w:rsid w:val="07E34913"/>
    <w:rsid w:val="07E48E71"/>
    <w:rsid w:val="07F58BDF"/>
    <w:rsid w:val="08183EF6"/>
    <w:rsid w:val="0819626B"/>
    <w:rsid w:val="081C1A42"/>
    <w:rsid w:val="081F12BC"/>
    <w:rsid w:val="08288A0D"/>
    <w:rsid w:val="0829F6BA"/>
    <w:rsid w:val="082EA1D0"/>
    <w:rsid w:val="08336C8A"/>
    <w:rsid w:val="0836E6A4"/>
    <w:rsid w:val="0852496A"/>
    <w:rsid w:val="0852B8A9"/>
    <w:rsid w:val="085DB1C3"/>
    <w:rsid w:val="085E0C2C"/>
    <w:rsid w:val="0867057E"/>
    <w:rsid w:val="086D0463"/>
    <w:rsid w:val="086FDD15"/>
    <w:rsid w:val="08703D9F"/>
    <w:rsid w:val="08809D1A"/>
    <w:rsid w:val="0896006A"/>
    <w:rsid w:val="08A669A3"/>
    <w:rsid w:val="08AEDFBD"/>
    <w:rsid w:val="08B678AE"/>
    <w:rsid w:val="08BA4824"/>
    <w:rsid w:val="08BA94B8"/>
    <w:rsid w:val="08BCBC72"/>
    <w:rsid w:val="08C0FA07"/>
    <w:rsid w:val="08C9D819"/>
    <w:rsid w:val="08D16678"/>
    <w:rsid w:val="08D66D50"/>
    <w:rsid w:val="08D920EA"/>
    <w:rsid w:val="08E51137"/>
    <w:rsid w:val="08E5F9B9"/>
    <w:rsid w:val="08E6AE60"/>
    <w:rsid w:val="08F70354"/>
    <w:rsid w:val="08F88C10"/>
    <w:rsid w:val="08F8F612"/>
    <w:rsid w:val="08FC5AA9"/>
    <w:rsid w:val="08FE6F8D"/>
    <w:rsid w:val="090641D3"/>
    <w:rsid w:val="090B31FF"/>
    <w:rsid w:val="09151E73"/>
    <w:rsid w:val="0932BBA7"/>
    <w:rsid w:val="0937887A"/>
    <w:rsid w:val="094134F2"/>
    <w:rsid w:val="094C216D"/>
    <w:rsid w:val="095280DC"/>
    <w:rsid w:val="095A44F4"/>
    <w:rsid w:val="09618AD3"/>
    <w:rsid w:val="096E1C49"/>
    <w:rsid w:val="0972D96F"/>
    <w:rsid w:val="09870CF3"/>
    <w:rsid w:val="098D1951"/>
    <w:rsid w:val="099EC246"/>
    <w:rsid w:val="09A60002"/>
    <w:rsid w:val="09A8A18F"/>
    <w:rsid w:val="09B86A5B"/>
    <w:rsid w:val="09B89B3B"/>
    <w:rsid w:val="09C2D71E"/>
    <w:rsid w:val="09CF3CEB"/>
    <w:rsid w:val="09D03DFC"/>
    <w:rsid w:val="09EB7E82"/>
    <w:rsid w:val="0A0633CC"/>
    <w:rsid w:val="0A097E4A"/>
    <w:rsid w:val="0A47D8BB"/>
    <w:rsid w:val="0A4FC3F1"/>
    <w:rsid w:val="0A52C3E1"/>
    <w:rsid w:val="0A6062F0"/>
    <w:rsid w:val="0A74F14B"/>
    <w:rsid w:val="0A797568"/>
    <w:rsid w:val="0A7B72BB"/>
    <w:rsid w:val="0A87D2C2"/>
    <w:rsid w:val="0A8DE1AE"/>
    <w:rsid w:val="0A9AED1D"/>
    <w:rsid w:val="0A9AF277"/>
    <w:rsid w:val="0AA21234"/>
    <w:rsid w:val="0AC0DD06"/>
    <w:rsid w:val="0ADE28B0"/>
    <w:rsid w:val="0ADFE77B"/>
    <w:rsid w:val="0AE76B69"/>
    <w:rsid w:val="0AEC5727"/>
    <w:rsid w:val="0AEE7FAE"/>
    <w:rsid w:val="0AEFBBBE"/>
    <w:rsid w:val="0AF159ED"/>
    <w:rsid w:val="0AF6228D"/>
    <w:rsid w:val="0AFB79D2"/>
    <w:rsid w:val="0B164F67"/>
    <w:rsid w:val="0B18A618"/>
    <w:rsid w:val="0B21F93E"/>
    <w:rsid w:val="0B42A76B"/>
    <w:rsid w:val="0B42BD96"/>
    <w:rsid w:val="0B47976E"/>
    <w:rsid w:val="0B5DAB60"/>
    <w:rsid w:val="0B72A4DD"/>
    <w:rsid w:val="0B765175"/>
    <w:rsid w:val="0B803DB4"/>
    <w:rsid w:val="0B96ADD4"/>
    <w:rsid w:val="0BAA2A33"/>
    <w:rsid w:val="0BB6A3CA"/>
    <w:rsid w:val="0BC19260"/>
    <w:rsid w:val="0BD6D9BD"/>
    <w:rsid w:val="0BDA9C10"/>
    <w:rsid w:val="0BE1DCFF"/>
    <w:rsid w:val="0BF2F71B"/>
    <w:rsid w:val="0BFB8974"/>
    <w:rsid w:val="0C02A5F3"/>
    <w:rsid w:val="0C0BD8B6"/>
    <w:rsid w:val="0C0C0948"/>
    <w:rsid w:val="0C100339"/>
    <w:rsid w:val="0C1089B2"/>
    <w:rsid w:val="0C213795"/>
    <w:rsid w:val="0C22505A"/>
    <w:rsid w:val="0C2A1F6E"/>
    <w:rsid w:val="0C2EAF29"/>
    <w:rsid w:val="0C2ED552"/>
    <w:rsid w:val="0C4B40BA"/>
    <w:rsid w:val="0C4CBF35"/>
    <w:rsid w:val="0C4FC6E6"/>
    <w:rsid w:val="0C5F9DA7"/>
    <w:rsid w:val="0C6B80C1"/>
    <w:rsid w:val="0C6C9FBE"/>
    <w:rsid w:val="0C7548E4"/>
    <w:rsid w:val="0C76640A"/>
    <w:rsid w:val="0C867399"/>
    <w:rsid w:val="0C8B80B0"/>
    <w:rsid w:val="0C9AB3EA"/>
    <w:rsid w:val="0CAAB11C"/>
    <w:rsid w:val="0CB81B3F"/>
    <w:rsid w:val="0CBB1097"/>
    <w:rsid w:val="0CBF54A7"/>
    <w:rsid w:val="0CC43FBF"/>
    <w:rsid w:val="0CC6EE99"/>
    <w:rsid w:val="0CE385E2"/>
    <w:rsid w:val="0CEBAEC4"/>
    <w:rsid w:val="0CEF632C"/>
    <w:rsid w:val="0CF27FC2"/>
    <w:rsid w:val="0CF3F6B3"/>
    <w:rsid w:val="0CF72FEF"/>
    <w:rsid w:val="0D096FE8"/>
    <w:rsid w:val="0D09F6E6"/>
    <w:rsid w:val="0D114895"/>
    <w:rsid w:val="0D13AA3B"/>
    <w:rsid w:val="0D17C007"/>
    <w:rsid w:val="0D23458C"/>
    <w:rsid w:val="0D283EB0"/>
    <w:rsid w:val="0D3004F8"/>
    <w:rsid w:val="0D360A58"/>
    <w:rsid w:val="0D38E30A"/>
    <w:rsid w:val="0D407586"/>
    <w:rsid w:val="0D4B302B"/>
    <w:rsid w:val="0D5819BB"/>
    <w:rsid w:val="0D5CFD1F"/>
    <w:rsid w:val="0D5D62C1"/>
    <w:rsid w:val="0D6AB7F7"/>
    <w:rsid w:val="0D74DF41"/>
    <w:rsid w:val="0D7A933B"/>
    <w:rsid w:val="0D7DCE66"/>
    <w:rsid w:val="0D81E98E"/>
    <w:rsid w:val="0D836335"/>
    <w:rsid w:val="0D943ED4"/>
    <w:rsid w:val="0D973D56"/>
    <w:rsid w:val="0DAA7D29"/>
    <w:rsid w:val="0DB632F2"/>
    <w:rsid w:val="0DBB4809"/>
    <w:rsid w:val="0DD2413D"/>
    <w:rsid w:val="0DD9732C"/>
    <w:rsid w:val="0DD9B095"/>
    <w:rsid w:val="0DD9B2F6"/>
    <w:rsid w:val="0DECCE7A"/>
    <w:rsid w:val="0DF2CD5F"/>
    <w:rsid w:val="0DFC63AC"/>
    <w:rsid w:val="0E08701F"/>
    <w:rsid w:val="0E08C019"/>
    <w:rsid w:val="0E188066"/>
    <w:rsid w:val="0E19F33A"/>
    <w:rsid w:val="0E1DD701"/>
    <w:rsid w:val="0E25B496"/>
    <w:rsid w:val="0E26040D"/>
    <w:rsid w:val="0E306F3B"/>
    <w:rsid w:val="0E3AA798"/>
    <w:rsid w:val="0E42D087"/>
    <w:rsid w:val="0E4B568A"/>
    <w:rsid w:val="0E55FFEA"/>
    <w:rsid w:val="0E723369"/>
    <w:rsid w:val="0E795FD8"/>
    <w:rsid w:val="0E82ECF3"/>
    <w:rsid w:val="0E8E985D"/>
    <w:rsid w:val="0E8E98A5"/>
    <w:rsid w:val="0EB157DD"/>
    <w:rsid w:val="0EB44D8C"/>
    <w:rsid w:val="0EDAD996"/>
    <w:rsid w:val="0EE2E3BA"/>
    <w:rsid w:val="0EEEE27F"/>
    <w:rsid w:val="0EF049C3"/>
    <w:rsid w:val="0EF34335"/>
    <w:rsid w:val="0EF4E7DF"/>
    <w:rsid w:val="0EF63792"/>
    <w:rsid w:val="0EFF1C38"/>
    <w:rsid w:val="0F034024"/>
    <w:rsid w:val="0F06B3B3"/>
    <w:rsid w:val="0F0FE13C"/>
    <w:rsid w:val="0F189C2D"/>
    <w:rsid w:val="0F26D714"/>
    <w:rsid w:val="0F381D7E"/>
    <w:rsid w:val="0F420828"/>
    <w:rsid w:val="0F48626E"/>
    <w:rsid w:val="0F590A2D"/>
    <w:rsid w:val="0F6635BB"/>
    <w:rsid w:val="0F667614"/>
    <w:rsid w:val="0F687F97"/>
    <w:rsid w:val="0F7E26CB"/>
    <w:rsid w:val="0F82689C"/>
    <w:rsid w:val="0F890A16"/>
    <w:rsid w:val="0F8BAC06"/>
    <w:rsid w:val="0F951EED"/>
    <w:rsid w:val="0F9C95BE"/>
    <w:rsid w:val="0FA8BC8D"/>
    <w:rsid w:val="0FB79386"/>
    <w:rsid w:val="0FB8A60E"/>
    <w:rsid w:val="0FC180C1"/>
    <w:rsid w:val="0FD3CAEA"/>
    <w:rsid w:val="0FD63A90"/>
    <w:rsid w:val="0FE91E6E"/>
    <w:rsid w:val="0FF6AD68"/>
    <w:rsid w:val="0FF840FF"/>
    <w:rsid w:val="0FF9A1C5"/>
    <w:rsid w:val="0FFFC8E3"/>
    <w:rsid w:val="1008E41B"/>
    <w:rsid w:val="100E90AA"/>
    <w:rsid w:val="101EFFA3"/>
    <w:rsid w:val="1026B155"/>
    <w:rsid w:val="102F7D59"/>
    <w:rsid w:val="102FA248"/>
    <w:rsid w:val="1040A97E"/>
    <w:rsid w:val="104C47B6"/>
    <w:rsid w:val="105CC3D7"/>
    <w:rsid w:val="106BC907"/>
    <w:rsid w:val="1086F464"/>
    <w:rsid w:val="108A14ED"/>
    <w:rsid w:val="10B1E310"/>
    <w:rsid w:val="10B4D135"/>
    <w:rsid w:val="10C3FDA3"/>
    <w:rsid w:val="10D00E76"/>
    <w:rsid w:val="10D1B660"/>
    <w:rsid w:val="10D28482"/>
    <w:rsid w:val="10DFE1B3"/>
    <w:rsid w:val="10E1CEB7"/>
    <w:rsid w:val="10E1E0C5"/>
    <w:rsid w:val="10E1EB5D"/>
    <w:rsid w:val="10E432CF"/>
    <w:rsid w:val="10F3A6E7"/>
    <w:rsid w:val="10FD81D5"/>
    <w:rsid w:val="1113AF37"/>
    <w:rsid w:val="11191905"/>
    <w:rsid w:val="112CB9F3"/>
    <w:rsid w:val="115EFD42"/>
    <w:rsid w:val="1164832D"/>
    <w:rsid w:val="1169E330"/>
    <w:rsid w:val="116E1C8B"/>
    <w:rsid w:val="117AE903"/>
    <w:rsid w:val="117E223F"/>
    <w:rsid w:val="11988EFF"/>
    <w:rsid w:val="11A6D340"/>
    <w:rsid w:val="11AB9418"/>
    <w:rsid w:val="11B44C52"/>
    <w:rsid w:val="11BDC076"/>
    <w:rsid w:val="11C3192E"/>
    <w:rsid w:val="11C463E2"/>
    <w:rsid w:val="11CFD042"/>
    <w:rsid w:val="11D4A69E"/>
    <w:rsid w:val="11D4F615"/>
    <w:rsid w:val="11E452D8"/>
    <w:rsid w:val="11E55590"/>
    <w:rsid w:val="11E9C1D9"/>
    <w:rsid w:val="11EBEBED"/>
    <w:rsid w:val="11F1AA47"/>
    <w:rsid w:val="12039D16"/>
    <w:rsid w:val="1212D5FE"/>
    <w:rsid w:val="122741F7"/>
    <w:rsid w:val="122F1B3E"/>
    <w:rsid w:val="124C0E0F"/>
    <w:rsid w:val="1255CC38"/>
    <w:rsid w:val="12602813"/>
    <w:rsid w:val="1261CF1F"/>
    <w:rsid w:val="126D80AA"/>
    <w:rsid w:val="12786FFC"/>
    <w:rsid w:val="1279DEEA"/>
    <w:rsid w:val="127A5918"/>
    <w:rsid w:val="12816439"/>
    <w:rsid w:val="128E4F19"/>
    <w:rsid w:val="12A51F02"/>
    <w:rsid w:val="12A6045C"/>
    <w:rsid w:val="12ACA6E6"/>
    <w:rsid w:val="12ACF65D"/>
    <w:rsid w:val="12B5665C"/>
    <w:rsid w:val="12B6E467"/>
    <w:rsid w:val="12BB18BB"/>
    <w:rsid w:val="12BBC241"/>
    <w:rsid w:val="12C03F9D"/>
    <w:rsid w:val="12C199E8"/>
    <w:rsid w:val="12DD3664"/>
    <w:rsid w:val="12EBB420"/>
    <w:rsid w:val="12EC77EE"/>
    <w:rsid w:val="12F35290"/>
    <w:rsid w:val="12F92183"/>
    <w:rsid w:val="13078FF8"/>
    <w:rsid w:val="1311FF38"/>
    <w:rsid w:val="131291B7"/>
    <w:rsid w:val="13173FC9"/>
    <w:rsid w:val="13232EDE"/>
    <w:rsid w:val="1326BF5D"/>
    <w:rsid w:val="13360123"/>
    <w:rsid w:val="13398FB5"/>
    <w:rsid w:val="133B284B"/>
    <w:rsid w:val="134ED632"/>
    <w:rsid w:val="13518922"/>
    <w:rsid w:val="136A50C5"/>
    <w:rsid w:val="1387BEAF"/>
    <w:rsid w:val="138C7B10"/>
    <w:rsid w:val="1391D9C9"/>
    <w:rsid w:val="139614F8"/>
    <w:rsid w:val="139E289F"/>
    <w:rsid w:val="139F8E7D"/>
    <w:rsid w:val="13A91C77"/>
    <w:rsid w:val="13AEBF05"/>
    <w:rsid w:val="13B1939D"/>
    <w:rsid w:val="13CC32FC"/>
    <w:rsid w:val="13D3FDB8"/>
    <w:rsid w:val="13D6B147"/>
    <w:rsid w:val="13F09BBF"/>
    <w:rsid w:val="14102228"/>
    <w:rsid w:val="141613CE"/>
    <w:rsid w:val="141B1134"/>
    <w:rsid w:val="1424F9E7"/>
    <w:rsid w:val="14331B68"/>
    <w:rsid w:val="1437B742"/>
    <w:rsid w:val="1444EE98"/>
    <w:rsid w:val="145A4FCE"/>
    <w:rsid w:val="14724080"/>
    <w:rsid w:val="147400D4"/>
    <w:rsid w:val="147BBAF3"/>
    <w:rsid w:val="148D1E92"/>
    <w:rsid w:val="148D7810"/>
    <w:rsid w:val="149CAA54"/>
    <w:rsid w:val="14A583AF"/>
    <w:rsid w:val="14A63C84"/>
    <w:rsid w:val="14BB221B"/>
    <w:rsid w:val="14C551B8"/>
    <w:rsid w:val="14D16906"/>
    <w:rsid w:val="14D2FC9D"/>
    <w:rsid w:val="14DCD162"/>
    <w:rsid w:val="14E893CA"/>
    <w:rsid w:val="14EF8731"/>
    <w:rsid w:val="1515E5B8"/>
    <w:rsid w:val="15238F10"/>
    <w:rsid w:val="152CE68E"/>
    <w:rsid w:val="15338DBB"/>
    <w:rsid w:val="153BC385"/>
    <w:rsid w:val="1542DE79"/>
    <w:rsid w:val="1543528D"/>
    <w:rsid w:val="154CA44D"/>
    <w:rsid w:val="15630912"/>
    <w:rsid w:val="1568C107"/>
    <w:rsid w:val="15696EAA"/>
    <w:rsid w:val="156D49F6"/>
    <w:rsid w:val="1579810C"/>
    <w:rsid w:val="1581FFC6"/>
    <w:rsid w:val="158C5492"/>
    <w:rsid w:val="15919B3C"/>
    <w:rsid w:val="1592F7E5"/>
    <w:rsid w:val="15A0B8B2"/>
    <w:rsid w:val="15A973E6"/>
    <w:rsid w:val="15AF5D9B"/>
    <w:rsid w:val="15AF72CB"/>
    <w:rsid w:val="15B0EA82"/>
    <w:rsid w:val="15B10662"/>
    <w:rsid w:val="15B83532"/>
    <w:rsid w:val="15C1AABC"/>
    <w:rsid w:val="15C2CE19"/>
    <w:rsid w:val="15C8F537"/>
    <w:rsid w:val="15CBCB76"/>
    <w:rsid w:val="15D1D9DD"/>
    <w:rsid w:val="15D5B798"/>
    <w:rsid w:val="15D7AFD6"/>
    <w:rsid w:val="15DF3E67"/>
    <w:rsid w:val="15EC8A28"/>
    <w:rsid w:val="15F85714"/>
    <w:rsid w:val="15FF0EE3"/>
    <w:rsid w:val="162418B0"/>
    <w:rsid w:val="16326E65"/>
    <w:rsid w:val="16362350"/>
    <w:rsid w:val="163CA966"/>
    <w:rsid w:val="16427C24"/>
    <w:rsid w:val="1644D389"/>
    <w:rsid w:val="164B561C"/>
    <w:rsid w:val="164F1261"/>
    <w:rsid w:val="1656CD16"/>
    <w:rsid w:val="165A6835"/>
    <w:rsid w:val="166F3C3D"/>
    <w:rsid w:val="167385C6"/>
    <w:rsid w:val="16750E78"/>
    <w:rsid w:val="16A3A5F8"/>
    <w:rsid w:val="16ACDE19"/>
    <w:rsid w:val="16AE3447"/>
    <w:rsid w:val="16B36AD4"/>
    <w:rsid w:val="16C954E3"/>
    <w:rsid w:val="16D0D133"/>
    <w:rsid w:val="16D5C633"/>
    <w:rsid w:val="16E71A63"/>
    <w:rsid w:val="16E757CC"/>
    <w:rsid w:val="16EA3B16"/>
    <w:rsid w:val="16FCCC1B"/>
    <w:rsid w:val="17023483"/>
    <w:rsid w:val="1707FC37"/>
    <w:rsid w:val="17098996"/>
    <w:rsid w:val="170E5209"/>
    <w:rsid w:val="170FEE1D"/>
    <w:rsid w:val="17164EB1"/>
    <w:rsid w:val="17266506"/>
    <w:rsid w:val="172F770E"/>
    <w:rsid w:val="173C8913"/>
    <w:rsid w:val="174F3F3B"/>
    <w:rsid w:val="17537453"/>
    <w:rsid w:val="175CEE3D"/>
    <w:rsid w:val="175F0321"/>
    <w:rsid w:val="176574FC"/>
    <w:rsid w:val="176ACB3B"/>
    <w:rsid w:val="176B515D"/>
    <w:rsid w:val="177187F9"/>
    <w:rsid w:val="1771C074"/>
    <w:rsid w:val="178EEE32"/>
    <w:rsid w:val="178FB8CE"/>
    <w:rsid w:val="1791B63A"/>
    <w:rsid w:val="1791F090"/>
    <w:rsid w:val="17981C0E"/>
    <w:rsid w:val="17C81980"/>
    <w:rsid w:val="17DA01FA"/>
    <w:rsid w:val="17E83CE1"/>
    <w:rsid w:val="17EC071A"/>
    <w:rsid w:val="18093523"/>
    <w:rsid w:val="180C454C"/>
    <w:rsid w:val="180FFA34"/>
    <w:rsid w:val="1820348C"/>
    <w:rsid w:val="182680CD"/>
    <w:rsid w:val="182991D0"/>
    <w:rsid w:val="1829EB9C"/>
    <w:rsid w:val="1859F958"/>
    <w:rsid w:val="185E1CA4"/>
    <w:rsid w:val="1868BCE5"/>
    <w:rsid w:val="186E88BF"/>
    <w:rsid w:val="18762D49"/>
    <w:rsid w:val="18778E0F"/>
    <w:rsid w:val="187C8D9A"/>
    <w:rsid w:val="1885B02E"/>
    <w:rsid w:val="188F37B7"/>
    <w:rsid w:val="189E8631"/>
    <w:rsid w:val="18BAFCFA"/>
    <w:rsid w:val="18F36905"/>
    <w:rsid w:val="190BDC83"/>
    <w:rsid w:val="190DAD83"/>
    <w:rsid w:val="1911BEC2"/>
    <w:rsid w:val="191E29A4"/>
    <w:rsid w:val="192A473B"/>
    <w:rsid w:val="1933608A"/>
    <w:rsid w:val="1950CE17"/>
    <w:rsid w:val="195758BC"/>
    <w:rsid w:val="19585B56"/>
    <w:rsid w:val="1959EEED"/>
    <w:rsid w:val="196AA877"/>
    <w:rsid w:val="197CCF7A"/>
    <w:rsid w:val="199F86A2"/>
    <w:rsid w:val="19A233D6"/>
    <w:rsid w:val="19A33484"/>
    <w:rsid w:val="19AE0E76"/>
    <w:rsid w:val="19B045A8"/>
    <w:rsid w:val="19E307A7"/>
    <w:rsid w:val="19E5873F"/>
    <w:rsid w:val="19F53865"/>
    <w:rsid w:val="1A04C404"/>
    <w:rsid w:val="1A0F46B6"/>
    <w:rsid w:val="1A102890"/>
    <w:rsid w:val="1A1E23AD"/>
    <w:rsid w:val="1A3AD7DF"/>
    <w:rsid w:val="1A7C3ACB"/>
    <w:rsid w:val="1A7E6275"/>
    <w:rsid w:val="1A81CB29"/>
    <w:rsid w:val="1A8C06DF"/>
    <w:rsid w:val="1A8D93FB"/>
    <w:rsid w:val="1A94FB1C"/>
    <w:rsid w:val="1A960C6B"/>
    <w:rsid w:val="1AA69EB7"/>
    <w:rsid w:val="1AABD44E"/>
    <w:rsid w:val="1AB3495A"/>
    <w:rsid w:val="1AB352BE"/>
    <w:rsid w:val="1AC62683"/>
    <w:rsid w:val="1ACAB38F"/>
    <w:rsid w:val="1AD0D595"/>
    <w:rsid w:val="1AD53B63"/>
    <w:rsid w:val="1AE1B6C9"/>
    <w:rsid w:val="1AE20069"/>
    <w:rsid w:val="1B1AFBA0"/>
    <w:rsid w:val="1B29326A"/>
    <w:rsid w:val="1B2D824A"/>
    <w:rsid w:val="1B2DEC62"/>
    <w:rsid w:val="1B306663"/>
    <w:rsid w:val="1B3F3452"/>
    <w:rsid w:val="1B46FD03"/>
    <w:rsid w:val="1B60D883"/>
    <w:rsid w:val="1B62112E"/>
    <w:rsid w:val="1B652EA1"/>
    <w:rsid w:val="1B66C238"/>
    <w:rsid w:val="1B6E0CB3"/>
    <w:rsid w:val="1B755D52"/>
    <w:rsid w:val="1B76B288"/>
    <w:rsid w:val="1B7D7CAE"/>
    <w:rsid w:val="1B82FFB5"/>
    <w:rsid w:val="1B84B774"/>
    <w:rsid w:val="1B85C456"/>
    <w:rsid w:val="1B8F48D9"/>
    <w:rsid w:val="1B90988C"/>
    <w:rsid w:val="1B99C615"/>
    <w:rsid w:val="1BB1DDE9"/>
    <w:rsid w:val="1BC7F6A4"/>
    <w:rsid w:val="1BC9EF12"/>
    <w:rsid w:val="1BD8B02E"/>
    <w:rsid w:val="1BE12999"/>
    <w:rsid w:val="1BE1F999"/>
    <w:rsid w:val="1BE48406"/>
    <w:rsid w:val="1BF7F65B"/>
    <w:rsid w:val="1C04D098"/>
    <w:rsid w:val="1C0B3FB7"/>
    <w:rsid w:val="1C2572E5"/>
    <w:rsid w:val="1C26AD7C"/>
    <w:rsid w:val="1C2AEC60"/>
    <w:rsid w:val="1C2C9C9D"/>
    <w:rsid w:val="1C36598E"/>
    <w:rsid w:val="1C4311F4"/>
    <w:rsid w:val="1C44F91C"/>
    <w:rsid w:val="1C496B17"/>
    <w:rsid w:val="1C4C0BE0"/>
    <w:rsid w:val="1C5DDBB0"/>
    <w:rsid w:val="1C60F44A"/>
    <w:rsid w:val="1C627750"/>
    <w:rsid w:val="1C62A487"/>
    <w:rsid w:val="1C6FE34F"/>
    <w:rsid w:val="1C8C275B"/>
    <w:rsid w:val="1C8C9106"/>
    <w:rsid w:val="1C8E03DA"/>
    <w:rsid w:val="1C92B30C"/>
    <w:rsid w:val="1C96EC84"/>
    <w:rsid w:val="1C9FF08C"/>
    <w:rsid w:val="1CA003C9"/>
    <w:rsid w:val="1CA16B96"/>
    <w:rsid w:val="1CA2451C"/>
    <w:rsid w:val="1CA9F8AE"/>
    <w:rsid w:val="1CABEA1E"/>
    <w:rsid w:val="1CB07988"/>
    <w:rsid w:val="1CD182DD"/>
    <w:rsid w:val="1D03094E"/>
    <w:rsid w:val="1D07DE5B"/>
    <w:rsid w:val="1D13A632"/>
    <w:rsid w:val="1D1E92AD"/>
    <w:rsid w:val="1D2EA0F5"/>
    <w:rsid w:val="1D2F8014"/>
    <w:rsid w:val="1D46567E"/>
    <w:rsid w:val="1D48003D"/>
    <w:rsid w:val="1D4F2740"/>
    <w:rsid w:val="1D4F7613"/>
    <w:rsid w:val="1D67226A"/>
    <w:rsid w:val="1D6A6D98"/>
    <w:rsid w:val="1D6F27E8"/>
    <w:rsid w:val="1D773DBB"/>
    <w:rsid w:val="1D86F0D1"/>
    <w:rsid w:val="1D891565"/>
    <w:rsid w:val="1D8F9E73"/>
    <w:rsid w:val="1D92CED3"/>
    <w:rsid w:val="1D94626A"/>
    <w:rsid w:val="1D949FD3"/>
    <w:rsid w:val="1DA660A5"/>
    <w:rsid w:val="1DB767CB"/>
    <w:rsid w:val="1DB7A757"/>
    <w:rsid w:val="1DB90192"/>
    <w:rsid w:val="1DBC7549"/>
    <w:rsid w:val="1DBCC5EA"/>
    <w:rsid w:val="1DBDD986"/>
    <w:rsid w:val="1DD44442"/>
    <w:rsid w:val="1DD547E8"/>
    <w:rsid w:val="1DF79C0D"/>
    <w:rsid w:val="1E067470"/>
    <w:rsid w:val="1E582E23"/>
    <w:rsid w:val="1E5D37BA"/>
    <w:rsid w:val="1E751210"/>
    <w:rsid w:val="1E7B392E"/>
    <w:rsid w:val="1E8433E6"/>
    <w:rsid w:val="1E8DFD04"/>
    <w:rsid w:val="1E91B017"/>
    <w:rsid w:val="1E9B4C45"/>
    <w:rsid w:val="1EA0A434"/>
    <w:rsid w:val="1EA67EC2"/>
    <w:rsid w:val="1EBD423B"/>
    <w:rsid w:val="1EC34120"/>
    <w:rsid w:val="1EC67A5C"/>
    <w:rsid w:val="1ED25EDC"/>
    <w:rsid w:val="1EF6B9B3"/>
    <w:rsid w:val="1EF86991"/>
    <w:rsid w:val="1F009A00"/>
    <w:rsid w:val="1F0147CD"/>
    <w:rsid w:val="1F05C874"/>
    <w:rsid w:val="1F082D77"/>
    <w:rsid w:val="1F09BCD8"/>
    <w:rsid w:val="1F12F92F"/>
    <w:rsid w:val="1F13223A"/>
    <w:rsid w:val="1F296DBA"/>
    <w:rsid w:val="1F31286F"/>
    <w:rsid w:val="1F3A0264"/>
    <w:rsid w:val="1F46E6EF"/>
    <w:rsid w:val="1F60C7B5"/>
    <w:rsid w:val="1F65EE7C"/>
    <w:rsid w:val="1F6B3AB9"/>
    <w:rsid w:val="1F6F9A14"/>
    <w:rsid w:val="1F7143D6"/>
    <w:rsid w:val="1F7287F6"/>
    <w:rsid w:val="1F75DD20"/>
    <w:rsid w:val="1F848764"/>
    <w:rsid w:val="1FA88030"/>
    <w:rsid w:val="1FA8BD99"/>
    <w:rsid w:val="1FB1635A"/>
    <w:rsid w:val="1FCAEF63"/>
    <w:rsid w:val="1FCC9508"/>
    <w:rsid w:val="1FD95D1B"/>
    <w:rsid w:val="1FE4606D"/>
    <w:rsid w:val="1FF4FF03"/>
    <w:rsid w:val="2008684F"/>
    <w:rsid w:val="200897BA"/>
    <w:rsid w:val="201E3764"/>
    <w:rsid w:val="202BDBCE"/>
    <w:rsid w:val="203920CE"/>
    <w:rsid w:val="2052D970"/>
    <w:rsid w:val="205981DB"/>
    <w:rsid w:val="206B86FB"/>
    <w:rsid w:val="206FD69E"/>
    <w:rsid w:val="20751E57"/>
    <w:rsid w:val="209A0D7C"/>
    <w:rsid w:val="209B67C7"/>
    <w:rsid w:val="20AC39C9"/>
    <w:rsid w:val="20AD1E7F"/>
    <w:rsid w:val="20CD2689"/>
    <w:rsid w:val="20D841BB"/>
    <w:rsid w:val="20DBCB2F"/>
    <w:rsid w:val="20EA4F12"/>
    <w:rsid w:val="20FED9C5"/>
    <w:rsid w:val="2109293B"/>
    <w:rsid w:val="211346FC"/>
    <w:rsid w:val="2122725B"/>
    <w:rsid w:val="21394B3E"/>
    <w:rsid w:val="2139F6EE"/>
    <w:rsid w:val="214C5EDA"/>
    <w:rsid w:val="21661258"/>
    <w:rsid w:val="21732AEF"/>
    <w:rsid w:val="217374EC"/>
    <w:rsid w:val="21800F5F"/>
    <w:rsid w:val="218B78C7"/>
    <w:rsid w:val="2198918E"/>
    <w:rsid w:val="21AAC10F"/>
    <w:rsid w:val="21AC23BE"/>
    <w:rsid w:val="21B3E81D"/>
    <w:rsid w:val="21C7265C"/>
    <w:rsid w:val="21CED5E7"/>
    <w:rsid w:val="21D3C79A"/>
    <w:rsid w:val="21EF4F98"/>
    <w:rsid w:val="21FB6953"/>
    <w:rsid w:val="220290E9"/>
    <w:rsid w:val="220798C1"/>
    <w:rsid w:val="220EE4AF"/>
    <w:rsid w:val="2217F54C"/>
    <w:rsid w:val="2219BAA8"/>
    <w:rsid w:val="221B54BA"/>
    <w:rsid w:val="22215C06"/>
    <w:rsid w:val="22223EAB"/>
    <w:rsid w:val="222619F7"/>
    <w:rsid w:val="2238FFF6"/>
    <w:rsid w:val="22455DDF"/>
    <w:rsid w:val="224AAEDE"/>
    <w:rsid w:val="224FA74F"/>
    <w:rsid w:val="2254FEA4"/>
    <w:rsid w:val="226EA17F"/>
    <w:rsid w:val="226FCB64"/>
    <w:rsid w:val="227F306D"/>
    <w:rsid w:val="22A75CA8"/>
    <w:rsid w:val="22B12B32"/>
    <w:rsid w:val="22B46F06"/>
    <w:rsid w:val="22BEC274"/>
    <w:rsid w:val="22C373F3"/>
    <w:rsid w:val="22E149E5"/>
    <w:rsid w:val="22E9F4D4"/>
    <w:rsid w:val="22EB2398"/>
    <w:rsid w:val="22F6168E"/>
    <w:rsid w:val="22FC3DAC"/>
    <w:rsid w:val="22FD3DE8"/>
    <w:rsid w:val="22FDB49D"/>
    <w:rsid w:val="2300EDD9"/>
    <w:rsid w:val="23029BB8"/>
    <w:rsid w:val="2304FF18"/>
    <w:rsid w:val="23269F4B"/>
    <w:rsid w:val="2329842A"/>
    <w:rsid w:val="233E041F"/>
    <w:rsid w:val="233FC842"/>
    <w:rsid w:val="2342A0F4"/>
    <w:rsid w:val="2347226D"/>
    <w:rsid w:val="234A3370"/>
    <w:rsid w:val="23521880"/>
    <w:rsid w:val="23680484"/>
    <w:rsid w:val="236D3A1B"/>
    <w:rsid w:val="237D9A5F"/>
    <w:rsid w:val="23976A7E"/>
    <w:rsid w:val="23A344FA"/>
    <w:rsid w:val="23ABF7D3"/>
    <w:rsid w:val="23C1D6FB"/>
    <w:rsid w:val="23D416B6"/>
    <w:rsid w:val="23E93771"/>
    <w:rsid w:val="23EA9837"/>
    <w:rsid w:val="23F68C64"/>
    <w:rsid w:val="2403BF45"/>
    <w:rsid w:val="24062196"/>
    <w:rsid w:val="2409FCE2"/>
    <w:rsid w:val="241EA7A0"/>
    <w:rsid w:val="241FDC35"/>
    <w:rsid w:val="24205C3D"/>
    <w:rsid w:val="242382E7"/>
    <w:rsid w:val="2427EC4B"/>
    <w:rsid w:val="24284316"/>
    <w:rsid w:val="242D2ACB"/>
    <w:rsid w:val="242F7280"/>
    <w:rsid w:val="24326D71"/>
    <w:rsid w:val="243ED02A"/>
    <w:rsid w:val="24432D09"/>
    <w:rsid w:val="244501F3"/>
    <w:rsid w:val="24538758"/>
    <w:rsid w:val="245F15E7"/>
    <w:rsid w:val="245F4454"/>
    <w:rsid w:val="245F8677"/>
    <w:rsid w:val="2467052D"/>
    <w:rsid w:val="24714879"/>
    <w:rsid w:val="247BF153"/>
    <w:rsid w:val="2492EB1A"/>
    <w:rsid w:val="249BB00D"/>
    <w:rsid w:val="24CE90C9"/>
    <w:rsid w:val="24D245ED"/>
    <w:rsid w:val="24ECA1A4"/>
    <w:rsid w:val="24F2BCEC"/>
    <w:rsid w:val="24FE9F4E"/>
    <w:rsid w:val="250236B6"/>
    <w:rsid w:val="2503F7BA"/>
    <w:rsid w:val="2505063F"/>
    <w:rsid w:val="2507ABD1"/>
    <w:rsid w:val="2510719D"/>
    <w:rsid w:val="25119842"/>
    <w:rsid w:val="25225A17"/>
    <w:rsid w:val="25271B57"/>
    <w:rsid w:val="25345F37"/>
    <w:rsid w:val="2537703A"/>
    <w:rsid w:val="2547FD6E"/>
    <w:rsid w:val="254E3F75"/>
    <w:rsid w:val="2554008B"/>
    <w:rsid w:val="2565EB28"/>
    <w:rsid w:val="256E94F0"/>
    <w:rsid w:val="256ED8EA"/>
    <w:rsid w:val="25824FA0"/>
    <w:rsid w:val="2588F04E"/>
    <w:rsid w:val="259A42D5"/>
    <w:rsid w:val="259B77FD"/>
    <w:rsid w:val="259BE2FC"/>
    <w:rsid w:val="25A04768"/>
    <w:rsid w:val="25A222F0"/>
    <w:rsid w:val="25A89648"/>
    <w:rsid w:val="25BA7801"/>
    <w:rsid w:val="25CBE4F1"/>
    <w:rsid w:val="25CCB5B5"/>
    <w:rsid w:val="25EE5B9A"/>
    <w:rsid w:val="26006B52"/>
    <w:rsid w:val="2601FEE9"/>
    <w:rsid w:val="2604DD1B"/>
    <w:rsid w:val="260F0465"/>
    <w:rsid w:val="261C68B9"/>
    <w:rsid w:val="2631F646"/>
    <w:rsid w:val="263D90E7"/>
    <w:rsid w:val="265A4D2D"/>
    <w:rsid w:val="265D127E"/>
    <w:rsid w:val="266681C1"/>
    <w:rsid w:val="266ABB39"/>
    <w:rsid w:val="26733105"/>
    <w:rsid w:val="2684E5D3"/>
    <w:rsid w:val="26897CD9"/>
    <w:rsid w:val="26A0A7E0"/>
    <w:rsid w:val="26A37C32"/>
    <w:rsid w:val="26B53B21"/>
    <w:rsid w:val="26B57E3C"/>
    <w:rsid w:val="26BCE25E"/>
    <w:rsid w:val="26CB5FC8"/>
    <w:rsid w:val="26D1CD87"/>
    <w:rsid w:val="26DCAA92"/>
    <w:rsid w:val="26E201E7"/>
    <w:rsid w:val="26E45FDB"/>
    <w:rsid w:val="26E77B62"/>
    <w:rsid w:val="26EB9EAF"/>
    <w:rsid w:val="26F7A80C"/>
    <w:rsid w:val="26FE39CA"/>
    <w:rsid w:val="27126E98"/>
    <w:rsid w:val="27175EA3"/>
    <w:rsid w:val="271D6D21"/>
    <w:rsid w:val="2727C89F"/>
    <w:rsid w:val="27322935"/>
    <w:rsid w:val="27379D44"/>
    <w:rsid w:val="2738281A"/>
    <w:rsid w:val="273B6156"/>
    <w:rsid w:val="273DF351"/>
    <w:rsid w:val="274D525C"/>
    <w:rsid w:val="275315E4"/>
    <w:rsid w:val="275D8112"/>
    <w:rsid w:val="2768E3FF"/>
    <w:rsid w:val="276E52F2"/>
    <w:rsid w:val="2778B3BB"/>
    <w:rsid w:val="277ED99B"/>
    <w:rsid w:val="27827F19"/>
    <w:rsid w:val="27828880"/>
    <w:rsid w:val="27832FFC"/>
    <w:rsid w:val="2784A6ED"/>
    <w:rsid w:val="278BF6B9"/>
    <w:rsid w:val="2790F529"/>
    <w:rsid w:val="279122E2"/>
    <w:rsid w:val="2792A662"/>
    <w:rsid w:val="279B1DD6"/>
    <w:rsid w:val="279C7B4B"/>
    <w:rsid w:val="27A5DC98"/>
    <w:rsid w:val="27A83362"/>
    <w:rsid w:val="27A8E93B"/>
    <w:rsid w:val="27B455E3"/>
    <w:rsid w:val="27B7EC50"/>
    <w:rsid w:val="27DC32FE"/>
    <w:rsid w:val="27E2F310"/>
    <w:rsid w:val="27F44911"/>
    <w:rsid w:val="27F5FD6B"/>
    <w:rsid w:val="27FDDF5E"/>
    <w:rsid w:val="28114506"/>
    <w:rsid w:val="28116012"/>
    <w:rsid w:val="2811E03D"/>
    <w:rsid w:val="28131227"/>
    <w:rsid w:val="28422E8B"/>
    <w:rsid w:val="286A2366"/>
    <w:rsid w:val="286FDA4A"/>
    <w:rsid w:val="2871539C"/>
    <w:rsid w:val="287C86A7"/>
    <w:rsid w:val="28822DE6"/>
    <w:rsid w:val="289C4A3D"/>
    <w:rsid w:val="289E014D"/>
    <w:rsid w:val="28AD018F"/>
    <w:rsid w:val="28B664D0"/>
    <w:rsid w:val="28B6A239"/>
    <w:rsid w:val="28BAC89C"/>
    <w:rsid w:val="28C135B4"/>
    <w:rsid w:val="28CDC362"/>
    <w:rsid w:val="28EE6927"/>
    <w:rsid w:val="28F218C3"/>
    <w:rsid w:val="28F27315"/>
    <w:rsid w:val="28F7969E"/>
    <w:rsid w:val="28FB9484"/>
    <w:rsid w:val="29019F83"/>
    <w:rsid w:val="290F1BB4"/>
    <w:rsid w:val="2913899F"/>
    <w:rsid w:val="2914398B"/>
    <w:rsid w:val="2916F6E9"/>
    <w:rsid w:val="29177DA2"/>
    <w:rsid w:val="29208FBE"/>
    <w:rsid w:val="2922C320"/>
    <w:rsid w:val="292B4723"/>
    <w:rsid w:val="293C9DC1"/>
    <w:rsid w:val="2944E635"/>
    <w:rsid w:val="29515CD2"/>
    <w:rsid w:val="2963E327"/>
    <w:rsid w:val="297A8A7B"/>
    <w:rsid w:val="299F1EA2"/>
    <w:rsid w:val="29A535B4"/>
    <w:rsid w:val="29AC21A5"/>
    <w:rsid w:val="29AD3073"/>
    <w:rsid w:val="29B82A1A"/>
    <w:rsid w:val="29B9EBA9"/>
    <w:rsid w:val="29BB5187"/>
    <w:rsid w:val="29CA888D"/>
    <w:rsid w:val="29CEEFBE"/>
    <w:rsid w:val="29D39DD4"/>
    <w:rsid w:val="29D44D35"/>
    <w:rsid w:val="29DB1CF4"/>
    <w:rsid w:val="29DF44A1"/>
    <w:rsid w:val="29DFCB1A"/>
    <w:rsid w:val="29E7F09A"/>
    <w:rsid w:val="29FCC288"/>
    <w:rsid w:val="2A099ABE"/>
    <w:rsid w:val="2A103466"/>
    <w:rsid w:val="2A2EB7D1"/>
    <w:rsid w:val="2A449D97"/>
    <w:rsid w:val="2A49B12E"/>
    <w:rsid w:val="2A4BE7FA"/>
    <w:rsid w:val="2A53488A"/>
    <w:rsid w:val="2A5BFE4F"/>
    <w:rsid w:val="2A66EACA"/>
    <w:rsid w:val="2A6AC616"/>
    <w:rsid w:val="2A6D32AB"/>
    <w:rsid w:val="2A7B3D38"/>
    <w:rsid w:val="2A8667BB"/>
    <w:rsid w:val="2A962986"/>
    <w:rsid w:val="2AA09B2F"/>
    <w:rsid w:val="2AA9FEAB"/>
    <w:rsid w:val="2AACC34D"/>
    <w:rsid w:val="2AAE8092"/>
    <w:rsid w:val="2AB8CCED"/>
    <w:rsid w:val="2AC921D0"/>
    <w:rsid w:val="2ACF3E56"/>
    <w:rsid w:val="2ADB26F0"/>
    <w:rsid w:val="2ADCBA87"/>
    <w:rsid w:val="2ADCF7F0"/>
    <w:rsid w:val="2AE2C4F9"/>
    <w:rsid w:val="2AEC6619"/>
    <w:rsid w:val="2AF10B8D"/>
    <w:rsid w:val="2B0C1CE2"/>
    <w:rsid w:val="2B1D77FE"/>
    <w:rsid w:val="2B236C4B"/>
    <w:rsid w:val="2B40AB56"/>
    <w:rsid w:val="2B46C68A"/>
    <w:rsid w:val="2B4900D4"/>
    <w:rsid w:val="2B6700F1"/>
    <w:rsid w:val="2B7290FF"/>
    <w:rsid w:val="2B7B9B7B"/>
    <w:rsid w:val="2B81EF2A"/>
    <w:rsid w:val="2B88AC44"/>
    <w:rsid w:val="2B9A5D07"/>
    <w:rsid w:val="2BA2AB17"/>
    <w:rsid w:val="2BA8F45E"/>
    <w:rsid w:val="2BB0E1E4"/>
    <w:rsid w:val="2BB31810"/>
    <w:rsid w:val="2BB77C5B"/>
    <w:rsid w:val="2BC1F31C"/>
    <w:rsid w:val="2BC3DCCE"/>
    <w:rsid w:val="2BCC8C03"/>
    <w:rsid w:val="2BD1E6CA"/>
    <w:rsid w:val="2BD2B321"/>
    <w:rsid w:val="2BE8FC51"/>
    <w:rsid w:val="2BE9A8F9"/>
    <w:rsid w:val="2BF53367"/>
    <w:rsid w:val="2BFE8B6E"/>
    <w:rsid w:val="2C012E0F"/>
    <w:rsid w:val="2C031FD2"/>
    <w:rsid w:val="2C088EB5"/>
    <w:rsid w:val="2C09030C"/>
    <w:rsid w:val="2C0CDBA9"/>
    <w:rsid w:val="2C17D7CC"/>
    <w:rsid w:val="2C1951FA"/>
    <w:rsid w:val="2C237C7F"/>
    <w:rsid w:val="2C296A51"/>
    <w:rsid w:val="2C35DBAE"/>
    <w:rsid w:val="2C4893AE"/>
    <w:rsid w:val="2C49195B"/>
    <w:rsid w:val="2C4B0DA6"/>
    <w:rsid w:val="2C58D04B"/>
    <w:rsid w:val="2C6DBF30"/>
    <w:rsid w:val="2C84D1AE"/>
    <w:rsid w:val="2C88FD94"/>
    <w:rsid w:val="2C90371C"/>
    <w:rsid w:val="2C934AF9"/>
    <w:rsid w:val="2CA496E3"/>
    <w:rsid w:val="2CBA630B"/>
    <w:rsid w:val="2CBAE013"/>
    <w:rsid w:val="2CC19316"/>
    <w:rsid w:val="2CC30751"/>
    <w:rsid w:val="2CD5DFEB"/>
    <w:rsid w:val="2CDEFB66"/>
    <w:rsid w:val="2CEB2158"/>
    <w:rsid w:val="2CF115B6"/>
    <w:rsid w:val="2CFD2135"/>
    <w:rsid w:val="2D016B21"/>
    <w:rsid w:val="2D033115"/>
    <w:rsid w:val="2D0A10B1"/>
    <w:rsid w:val="2D0DC36D"/>
    <w:rsid w:val="2D117BA8"/>
    <w:rsid w:val="2D160804"/>
    <w:rsid w:val="2D1F915C"/>
    <w:rsid w:val="2D2717EE"/>
    <w:rsid w:val="2D3022F0"/>
    <w:rsid w:val="2D3D5720"/>
    <w:rsid w:val="2D3D9489"/>
    <w:rsid w:val="2D50EFD7"/>
    <w:rsid w:val="2D5856F8"/>
    <w:rsid w:val="2D5CD871"/>
    <w:rsid w:val="2D6A605F"/>
    <w:rsid w:val="2D8388BC"/>
    <w:rsid w:val="2D8533BA"/>
    <w:rsid w:val="2D883BE1"/>
    <w:rsid w:val="2D91533F"/>
    <w:rsid w:val="2D91BC03"/>
    <w:rsid w:val="2D98BA1D"/>
    <w:rsid w:val="2D98F14E"/>
    <w:rsid w:val="2D9A95F8"/>
    <w:rsid w:val="2D9D2A93"/>
    <w:rsid w:val="2DA1D9F8"/>
    <w:rsid w:val="2DA4D9E8"/>
    <w:rsid w:val="2DC4FD49"/>
    <w:rsid w:val="2DD1D76A"/>
    <w:rsid w:val="2DD94A1E"/>
    <w:rsid w:val="2DDB04F3"/>
    <w:rsid w:val="2DE26599"/>
    <w:rsid w:val="2DE3BFE4"/>
    <w:rsid w:val="2DE9B431"/>
    <w:rsid w:val="2DEEAC5F"/>
    <w:rsid w:val="2DF19308"/>
    <w:rsid w:val="2DF5C504"/>
    <w:rsid w:val="2E00BC17"/>
    <w:rsid w:val="2E041963"/>
    <w:rsid w:val="2E0D96B8"/>
    <w:rsid w:val="2E1CFE37"/>
    <w:rsid w:val="2E22C42D"/>
    <w:rsid w:val="2E2D289C"/>
    <w:rsid w:val="2E303EB7"/>
    <w:rsid w:val="2E39B441"/>
    <w:rsid w:val="2E40DDF9"/>
    <w:rsid w:val="2E518158"/>
    <w:rsid w:val="2E59755C"/>
    <w:rsid w:val="2E5BA8A2"/>
    <w:rsid w:val="2E65CC9B"/>
    <w:rsid w:val="2E6F0E88"/>
    <w:rsid w:val="2E7846A9"/>
    <w:rsid w:val="2E86313C"/>
    <w:rsid w:val="2EA838F3"/>
    <w:rsid w:val="2EAC8EA6"/>
    <w:rsid w:val="2EB37437"/>
    <w:rsid w:val="2EBB61BD"/>
    <w:rsid w:val="2EC02B7A"/>
    <w:rsid w:val="2EC4BAE4"/>
    <w:rsid w:val="2EC502A2"/>
    <w:rsid w:val="2EC675ED"/>
    <w:rsid w:val="2ECDCFE4"/>
    <w:rsid w:val="2ED06A32"/>
    <w:rsid w:val="2ED253BB"/>
    <w:rsid w:val="2ED472F4"/>
    <w:rsid w:val="2EDB4BF4"/>
    <w:rsid w:val="2EF15AAA"/>
    <w:rsid w:val="2EF16103"/>
    <w:rsid w:val="2EF837F2"/>
    <w:rsid w:val="2EFC403A"/>
    <w:rsid w:val="2F0D5E6B"/>
    <w:rsid w:val="2F128739"/>
    <w:rsid w:val="2F176B6D"/>
    <w:rsid w:val="2F24903B"/>
    <w:rsid w:val="2F34070D"/>
    <w:rsid w:val="2F3FDCFF"/>
    <w:rsid w:val="2F4297EF"/>
    <w:rsid w:val="2F4D42CB"/>
    <w:rsid w:val="2F5C24F3"/>
    <w:rsid w:val="2F6E7214"/>
    <w:rsid w:val="2F746661"/>
    <w:rsid w:val="2F8C1D66"/>
    <w:rsid w:val="2FB1B3AE"/>
    <w:rsid w:val="2FCA8E67"/>
    <w:rsid w:val="2FD59BDC"/>
    <w:rsid w:val="2FE33A1F"/>
    <w:rsid w:val="2FFCC723"/>
    <w:rsid w:val="2FFDFA30"/>
    <w:rsid w:val="2FFE0B43"/>
    <w:rsid w:val="300A3146"/>
    <w:rsid w:val="301904A0"/>
    <w:rsid w:val="302D1999"/>
    <w:rsid w:val="3030C4C1"/>
    <w:rsid w:val="303B3F1B"/>
    <w:rsid w:val="30417933"/>
    <w:rsid w:val="30460CBA"/>
    <w:rsid w:val="304B4F4A"/>
    <w:rsid w:val="304E215A"/>
    <w:rsid w:val="3059C217"/>
    <w:rsid w:val="305C1D67"/>
    <w:rsid w:val="3064A6A7"/>
    <w:rsid w:val="3069ABEC"/>
    <w:rsid w:val="306E00FB"/>
    <w:rsid w:val="3071DC47"/>
    <w:rsid w:val="3075F9C9"/>
    <w:rsid w:val="30773521"/>
    <w:rsid w:val="30773E02"/>
    <w:rsid w:val="3088205F"/>
    <w:rsid w:val="308AF911"/>
    <w:rsid w:val="308DC9FA"/>
    <w:rsid w:val="30928B8D"/>
    <w:rsid w:val="309E9CBE"/>
    <w:rsid w:val="30BB297E"/>
    <w:rsid w:val="30C6F548"/>
    <w:rsid w:val="30CFE46D"/>
    <w:rsid w:val="30DEF94D"/>
    <w:rsid w:val="30E0608E"/>
    <w:rsid w:val="30E399CD"/>
    <w:rsid w:val="30E654DB"/>
    <w:rsid w:val="30F3CA91"/>
    <w:rsid w:val="30FAC1D3"/>
    <w:rsid w:val="31014939"/>
    <w:rsid w:val="31128294"/>
    <w:rsid w:val="312BC69C"/>
    <w:rsid w:val="3132E12D"/>
    <w:rsid w:val="313EE481"/>
    <w:rsid w:val="3144E366"/>
    <w:rsid w:val="314DBAFD"/>
    <w:rsid w:val="315A3E2C"/>
    <w:rsid w:val="316A966D"/>
    <w:rsid w:val="316EEC8B"/>
    <w:rsid w:val="316F1B08"/>
    <w:rsid w:val="3177CA9D"/>
    <w:rsid w:val="31781A14"/>
    <w:rsid w:val="3189DC89"/>
    <w:rsid w:val="318A17BE"/>
    <w:rsid w:val="3193EC80"/>
    <w:rsid w:val="31A5A893"/>
    <w:rsid w:val="31A5F2AF"/>
    <w:rsid w:val="31ADEF57"/>
    <w:rsid w:val="31B46799"/>
    <w:rsid w:val="31BC090E"/>
    <w:rsid w:val="31BFBFDB"/>
    <w:rsid w:val="31C44970"/>
    <w:rsid w:val="31C717B4"/>
    <w:rsid w:val="31D50975"/>
    <w:rsid w:val="31DE2145"/>
    <w:rsid w:val="31E4082A"/>
    <w:rsid w:val="31EB7D7E"/>
    <w:rsid w:val="3203BDB1"/>
    <w:rsid w:val="3204F15D"/>
    <w:rsid w:val="3234F9C1"/>
    <w:rsid w:val="3242A0CC"/>
    <w:rsid w:val="3244AFB6"/>
    <w:rsid w:val="3245593C"/>
    <w:rsid w:val="3246FDE6"/>
    <w:rsid w:val="32484D99"/>
    <w:rsid w:val="32525FC4"/>
    <w:rsid w:val="325A1FE8"/>
    <w:rsid w:val="32776FAF"/>
    <w:rsid w:val="327F6A2E"/>
    <w:rsid w:val="328A3385"/>
    <w:rsid w:val="328EC05F"/>
    <w:rsid w:val="32AA8132"/>
    <w:rsid w:val="32B73107"/>
    <w:rsid w:val="32B7D532"/>
    <w:rsid w:val="32BA420A"/>
    <w:rsid w:val="32C4BF46"/>
    <w:rsid w:val="32CD4260"/>
    <w:rsid w:val="32D24BF0"/>
    <w:rsid w:val="32E0A878"/>
    <w:rsid w:val="32E734F4"/>
    <w:rsid w:val="32EEABC5"/>
    <w:rsid w:val="32F2D078"/>
    <w:rsid w:val="33056017"/>
    <w:rsid w:val="3307F487"/>
    <w:rsid w:val="3315C1AD"/>
    <w:rsid w:val="331B1C67"/>
    <w:rsid w:val="3322D71C"/>
    <w:rsid w:val="3325E0F1"/>
    <w:rsid w:val="3328FF25"/>
    <w:rsid w:val="333428C0"/>
    <w:rsid w:val="3341C310"/>
    <w:rsid w:val="334DF906"/>
    <w:rsid w:val="335933FD"/>
    <w:rsid w:val="3367FBC4"/>
    <w:rsid w:val="336A84FF"/>
    <w:rsid w:val="336C0226"/>
    <w:rsid w:val="336E17E2"/>
    <w:rsid w:val="337BAAA6"/>
    <w:rsid w:val="337DE9C7"/>
    <w:rsid w:val="339C5371"/>
    <w:rsid w:val="339E2054"/>
    <w:rsid w:val="339FD5BD"/>
    <w:rsid w:val="33B5103A"/>
    <w:rsid w:val="33C1170C"/>
    <w:rsid w:val="33C3B916"/>
    <w:rsid w:val="33C89672"/>
    <w:rsid w:val="33CCA6D5"/>
    <w:rsid w:val="33D8A420"/>
    <w:rsid w:val="33E6936B"/>
    <w:rsid w:val="33FC7C0E"/>
    <w:rsid w:val="3406E73C"/>
    <w:rsid w:val="340C8286"/>
    <w:rsid w:val="3433E4BE"/>
    <w:rsid w:val="34340164"/>
    <w:rsid w:val="345AC6B5"/>
    <w:rsid w:val="3460F44E"/>
    <w:rsid w:val="3465C53E"/>
    <w:rsid w:val="346617D7"/>
    <w:rsid w:val="347706AE"/>
    <w:rsid w:val="34779896"/>
    <w:rsid w:val="347A8152"/>
    <w:rsid w:val="347D9CED"/>
    <w:rsid w:val="3485CA2C"/>
    <w:rsid w:val="348DF1D0"/>
    <w:rsid w:val="349107EB"/>
    <w:rsid w:val="349B6E01"/>
    <w:rsid w:val="34C70025"/>
    <w:rsid w:val="34C938A4"/>
    <w:rsid w:val="34CCFF0A"/>
    <w:rsid w:val="34D03846"/>
    <w:rsid w:val="34D244EE"/>
    <w:rsid w:val="34D65248"/>
    <w:rsid w:val="34EE1A6D"/>
    <w:rsid w:val="3506E726"/>
    <w:rsid w:val="350BB235"/>
    <w:rsid w:val="350D6272"/>
    <w:rsid w:val="3511EB61"/>
    <w:rsid w:val="351679E9"/>
    <w:rsid w:val="351823D5"/>
    <w:rsid w:val="352D333A"/>
    <w:rsid w:val="353127D3"/>
    <w:rsid w:val="353E01F4"/>
    <w:rsid w:val="3546611A"/>
    <w:rsid w:val="354D6C83"/>
    <w:rsid w:val="354F991B"/>
    <w:rsid w:val="355027D7"/>
    <w:rsid w:val="355A1065"/>
    <w:rsid w:val="35662F3E"/>
    <w:rsid w:val="35772674"/>
    <w:rsid w:val="357957FE"/>
    <w:rsid w:val="357C45E0"/>
    <w:rsid w:val="35B23E1A"/>
    <w:rsid w:val="35B24346"/>
    <w:rsid w:val="35B83267"/>
    <w:rsid w:val="35C59223"/>
    <w:rsid w:val="35CA8603"/>
    <w:rsid w:val="35D652F2"/>
    <w:rsid w:val="35D85A27"/>
    <w:rsid w:val="35DF3B9C"/>
    <w:rsid w:val="35EE3A51"/>
    <w:rsid w:val="35F188BD"/>
    <w:rsid w:val="35F85D7E"/>
    <w:rsid w:val="35FEBCED"/>
    <w:rsid w:val="35FF0C64"/>
    <w:rsid w:val="3604AABF"/>
    <w:rsid w:val="360AD441"/>
    <w:rsid w:val="360DD848"/>
    <w:rsid w:val="36110A0E"/>
    <w:rsid w:val="36117410"/>
    <w:rsid w:val="361255A4"/>
    <w:rsid w:val="3617F34C"/>
    <w:rsid w:val="363DBF8F"/>
    <w:rsid w:val="364BCF02"/>
    <w:rsid w:val="36507170"/>
    <w:rsid w:val="3652B90C"/>
    <w:rsid w:val="365600FD"/>
    <w:rsid w:val="3658A6DE"/>
    <w:rsid w:val="365B85C8"/>
    <w:rsid w:val="367544E5"/>
    <w:rsid w:val="36799488"/>
    <w:rsid w:val="367FB013"/>
    <w:rsid w:val="368D3E52"/>
    <w:rsid w:val="3697AFFB"/>
    <w:rsid w:val="369C713E"/>
    <w:rsid w:val="36A525B1"/>
    <w:rsid w:val="36B5657D"/>
    <w:rsid w:val="36E75838"/>
    <w:rsid w:val="36E7F770"/>
    <w:rsid w:val="36F1A484"/>
    <w:rsid w:val="37047D93"/>
    <w:rsid w:val="3704F47E"/>
    <w:rsid w:val="3705B7DE"/>
    <w:rsid w:val="371D44F9"/>
    <w:rsid w:val="371E4903"/>
    <w:rsid w:val="3726CC6A"/>
    <w:rsid w:val="37354128"/>
    <w:rsid w:val="373807CC"/>
    <w:rsid w:val="3739E5C2"/>
    <w:rsid w:val="37403788"/>
    <w:rsid w:val="3741345A"/>
    <w:rsid w:val="3742B1C6"/>
    <w:rsid w:val="374CD910"/>
    <w:rsid w:val="37561CC4"/>
    <w:rsid w:val="3757D799"/>
    <w:rsid w:val="376C6C2C"/>
    <w:rsid w:val="3772924F"/>
    <w:rsid w:val="378A2D29"/>
    <w:rsid w:val="3790C8C8"/>
    <w:rsid w:val="379BF39E"/>
    <w:rsid w:val="379D0685"/>
    <w:rsid w:val="37A1E7E8"/>
    <w:rsid w:val="37B98D52"/>
    <w:rsid w:val="37BA4CFE"/>
    <w:rsid w:val="37BDA607"/>
    <w:rsid w:val="37D893D1"/>
    <w:rsid w:val="37DD8584"/>
    <w:rsid w:val="37E55898"/>
    <w:rsid w:val="37E79286"/>
    <w:rsid w:val="38237F0D"/>
    <w:rsid w:val="382512A4"/>
    <w:rsid w:val="38258861"/>
    <w:rsid w:val="382F7162"/>
    <w:rsid w:val="38446124"/>
    <w:rsid w:val="384F1BC9"/>
    <w:rsid w:val="38596539"/>
    <w:rsid w:val="3862B763"/>
    <w:rsid w:val="386FF24D"/>
    <w:rsid w:val="3889C84D"/>
    <w:rsid w:val="38926D13"/>
    <w:rsid w:val="38972A39"/>
    <w:rsid w:val="38BF5FFD"/>
    <w:rsid w:val="38C6CB3B"/>
    <w:rsid w:val="38CA3399"/>
    <w:rsid w:val="38EACECE"/>
    <w:rsid w:val="38FE77CF"/>
    <w:rsid w:val="390173A2"/>
    <w:rsid w:val="390A4B39"/>
    <w:rsid w:val="390AABC3"/>
    <w:rsid w:val="390F5AB2"/>
    <w:rsid w:val="3913C0C3"/>
    <w:rsid w:val="391B0B3E"/>
    <w:rsid w:val="391DE36C"/>
    <w:rsid w:val="392FD1EA"/>
    <w:rsid w:val="3931546E"/>
    <w:rsid w:val="39324ADB"/>
    <w:rsid w:val="393C09FB"/>
    <w:rsid w:val="393D8B84"/>
    <w:rsid w:val="39427E89"/>
    <w:rsid w:val="394B77EF"/>
    <w:rsid w:val="394C5EDE"/>
    <w:rsid w:val="3953F15A"/>
    <w:rsid w:val="395B682B"/>
    <w:rsid w:val="3961100C"/>
    <w:rsid w:val="396211FC"/>
    <w:rsid w:val="397E33CB"/>
    <w:rsid w:val="3984037C"/>
    <w:rsid w:val="39883957"/>
    <w:rsid w:val="398ADE58"/>
    <w:rsid w:val="39A0702D"/>
    <w:rsid w:val="39A12868"/>
    <w:rsid w:val="39AC6233"/>
    <w:rsid w:val="39AFDF1C"/>
    <w:rsid w:val="39C15EE6"/>
    <w:rsid w:val="39F2F55B"/>
    <w:rsid w:val="3A004A4E"/>
    <w:rsid w:val="3A01A499"/>
    <w:rsid w:val="3A033EAB"/>
    <w:rsid w:val="3A1276AC"/>
    <w:rsid w:val="3A19F936"/>
    <w:rsid w:val="3A1A1F4E"/>
    <w:rsid w:val="3A29C279"/>
    <w:rsid w:val="3A305890"/>
    <w:rsid w:val="3A333C1D"/>
    <w:rsid w:val="3A41A65E"/>
    <w:rsid w:val="3A469B88"/>
    <w:rsid w:val="3A5424C8"/>
    <w:rsid w:val="3A553C11"/>
    <w:rsid w:val="3A5D4542"/>
    <w:rsid w:val="3A8D7070"/>
    <w:rsid w:val="3A966F42"/>
    <w:rsid w:val="3A9947F4"/>
    <w:rsid w:val="3A9AA23F"/>
    <w:rsid w:val="3AA93E76"/>
    <w:rsid w:val="3ABE9611"/>
    <w:rsid w:val="3AD35184"/>
    <w:rsid w:val="3AD48BAD"/>
    <w:rsid w:val="3ADD5DD5"/>
    <w:rsid w:val="3ADF992E"/>
    <w:rsid w:val="3AE03F02"/>
    <w:rsid w:val="3AE1CED5"/>
    <w:rsid w:val="3AE2E79A"/>
    <w:rsid w:val="3AEA3215"/>
    <w:rsid w:val="3AED3205"/>
    <w:rsid w:val="3AF3DE8D"/>
    <w:rsid w:val="3B07FD77"/>
    <w:rsid w:val="3B0BF4A0"/>
    <w:rsid w:val="3B0FEAFD"/>
    <w:rsid w:val="3B1A2F87"/>
    <w:rsid w:val="3B1F4025"/>
    <w:rsid w:val="3B27D044"/>
    <w:rsid w:val="3B2AB73B"/>
    <w:rsid w:val="3B2C1801"/>
    <w:rsid w:val="3B3C636C"/>
    <w:rsid w:val="3B3E1D21"/>
    <w:rsid w:val="3B5FA780"/>
    <w:rsid w:val="3B62103B"/>
    <w:rsid w:val="3B710EF0"/>
    <w:rsid w:val="3B7730F6"/>
    <w:rsid w:val="3B7896D4"/>
    <w:rsid w:val="3B7BA7D7"/>
    <w:rsid w:val="3B7FEBE7"/>
    <w:rsid w:val="3B8D64E9"/>
    <w:rsid w:val="3BA14EC2"/>
    <w:rsid w:val="3BA400BF"/>
    <w:rsid w:val="3BB5A29E"/>
    <w:rsid w:val="3BBE1408"/>
    <w:rsid w:val="3BBED444"/>
    <w:rsid w:val="3BC380CE"/>
    <w:rsid w:val="3BC84350"/>
    <w:rsid w:val="3BCAB12C"/>
    <w:rsid w:val="3BD2A651"/>
    <w:rsid w:val="3BDACC72"/>
    <w:rsid w:val="3BDE74FF"/>
    <w:rsid w:val="3BEDBED0"/>
    <w:rsid w:val="3BF09C38"/>
    <w:rsid w:val="3BFB86DB"/>
    <w:rsid w:val="3C0D1301"/>
    <w:rsid w:val="3C10BF99"/>
    <w:rsid w:val="3C197926"/>
    <w:rsid w:val="3C412D45"/>
    <w:rsid w:val="3C42F92D"/>
    <w:rsid w:val="3C5DB343"/>
    <w:rsid w:val="3C5DF28A"/>
    <w:rsid w:val="3C67ABB5"/>
    <w:rsid w:val="3C68F3C3"/>
    <w:rsid w:val="3C87F01C"/>
    <w:rsid w:val="3C952E4A"/>
    <w:rsid w:val="3C9FDE7A"/>
    <w:rsid w:val="3CA4A8F2"/>
    <w:rsid w:val="3CAA715D"/>
    <w:rsid w:val="3CAC04F4"/>
    <w:rsid w:val="3CBCBE7E"/>
    <w:rsid w:val="3CBE3432"/>
    <w:rsid w:val="3CBF3C26"/>
    <w:rsid w:val="3CC1613F"/>
    <w:rsid w:val="3CE80724"/>
    <w:rsid w:val="3D08962C"/>
    <w:rsid w:val="3D0BEDCA"/>
    <w:rsid w:val="3D2C2339"/>
    <w:rsid w:val="3D318689"/>
    <w:rsid w:val="3D41E604"/>
    <w:rsid w:val="3D474E6C"/>
    <w:rsid w:val="3D4D73FE"/>
    <w:rsid w:val="3D5172FF"/>
    <w:rsid w:val="3D5CD3CE"/>
    <w:rsid w:val="3D673EFC"/>
    <w:rsid w:val="3D7A18FD"/>
    <w:rsid w:val="3D8CEDE6"/>
    <w:rsid w:val="3D976AE8"/>
    <w:rsid w:val="3D9A3860"/>
    <w:rsid w:val="3DA1169F"/>
    <w:rsid w:val="3DAD1B02"/>
    <w:rsid w:val="3DAF9A82"/>
    <w:rsid w:val="3DB5FC3E"/>
    <w:rsid w:val="3DD0787C"/>
    <w:rsid w:val="3DDAE3AA"/>
    <w:rsid w:val="3DE0CD5F"/>
    <w:rsid w:val="3DE19EE2"/>
    <w:rsid w:val="3DEA967D"/>
    <w:rsid w:val="3DF5E9B7"/>
    <w:rsid w:val="3DF8B4BE"/>
    <w:rsid w:val="3DFF67C1"/>
    <w:rsid w:val="3E05261B"/>
    <w:rsid w:val="3E0E1A58"/>
    <w:rsid w:val="3E0F4D65"/>
    <w:rsid w:val="3E155BFA"/>
    <w:rsid w:val="3E16108B"/>
    <w:rsid w:val="3E183C8A"/>
    <w:rsid w:val="3E28B8AB"/>
    <w:rsid w:val="3E29CE1F"/>
    <w:rsid w:val="3E2DA501"/>
    <w:rsid w:val="3E2F8D6C"/>
    <w:rsid w:val="3E363C0F"/>
    <w:rsid w:val="3E6DED03"/>
    <w:rsid w:val="3E73E150"/>
    <w:rsid w:val="3E7B62B9"/>
    <w:rsid w:val="3E873C9E"/>
    <w:rsid w:val="3E89787D"/>
    <w:rsid w:val="3E915855"/>
    <w:rsid w:val="3EAA788D"/>
    <w:rsid w:val="3EAEC6DD"/>
    <w:rsid w:val="3EBC7A3F"/>
    <w:rsid w:val="3EC022BA"/>
    <w:rsid w:val="3EC03F60"/>
    <w:rsid w:val="3EC06023"/>
    <w:rsid w:val="3EC1E2A7"/>
    <w:rsid w:val="3EC7DC32"/>
    <w:rsid w:val="3ED3BB71"/>
    <w:rsid w:val="3ED515BC"/>
    <w:rsid w:val="3ED64F44"/>
    <w:rsid w:val="3EDC449D"/>
    <w:rsid w:val="3EEBDC1C"/>
    <w:rsid w:val="3EF3E927"/>
    <w:rsid w:val="3F0749E4"/>
    <w:rsid w:val="3F1D5B17"/>
    <w:rsid w:val="3F2655CF"/>
    <w:rsid w:val="3F32F2B0"/>
    <w:rsid w:val="3F333FA0"/>
    <w:rsid w:val="3F427508"/>
    <w:rsid w:val="3F48EB63"/>
    <w:rsid w:val="3F4C3747"/>
    <w:rsid w:val="3FA43297"/>
    <w:rsid w:val="3FB12C5B"/>
    <w:rsid w:val="3FB30A51"/>
    <w:rsid w:val="3FBE96DD"/>
    <w:rsid w:val="3FD8ADA8"/>
    <w:rsid w:val="3FD94106"/>
    <w:rsid w:val="3FE019E1"/>
    <w:rsid w:val="3FE4C913"/>
    <w:rsid w:val="3FE9028B"/>
    <w:rsid w:val="3FF398AB"/>
    <w:rsid w:val="3FF4EB25"/>
    <w:rsid w:val="40013961"/>
    <w:rsid w:val="40071DBB"/>
    <w:rsid w:val="4010177D"/>
    <w:rsid w:val="401BF5E9"/>
    <w:rsid w:val="4021EA05"/>
    <w:rsid w:val="402548DE"/>
    <w:rsid w:val="4029B50D"/>
    <w:rsid w:val="4035C829"/>
    <w:rsid w:val="403EF553"/>
    <w:rsid w:val="4047E4AA"/>
    <w:rsid w:val="404A973E"/>
    <w:rsid w:val="405218A7"/>
    <w:rsid w:val="40523B39"/>
    <w:rsid w:val="40536F18"/>
    <w:rsid w:val="40608ABF"/>
    <w:rsid w:val="4070A8B4"/>
    <w:rsid w:val="407E3B10"/>
    <w:rsid w:val="407F0BD4"/>
    <w:rsid w:val="4083B06E"/>
    <w:rsid w:val="40843E29"/>
    <w:rsid w:val="408913C1"/>
    <w:rsid w:val="408E3842"/>
    <w:rsid w:val="4091EDD4"/>
    <w:rsid w:val="40A18C1A"/>
    <w:rsid w:val="40A5ECD0"/>
    <w:rsid w:val="40BD3EC1"/>
    <w:rsid w:val="40CCB221"/>
    <w:rsid w:val="40E4E4DA"/>
    <w:rsid w:val="40E96891"/>
    <w:rsid w:val="40EAC719"/>
    <w:rsid w:val="40FA0595"/>
    <w:rsid w:val="4104C6AC"/>
    <w:rsid w:val="410EDBF1"/>
    <w:rsid w:val="411D7A62"/>
    <w:rsid w:val="412552DA"/>
    <w:rsid w:val="41267A5F"/>
    <w:rsid w:val="41515FD0"/>
    <w:rsid w:val="4153D2E0"/>
    <w:rsid w:val="4163FD99"/>
    <w:rsid w:val="416DDCD1"/>
    <w:rsid w:val="416F7346"/>
    <w:rsid w:val="417412E7"/>
    <w:rsid w:val="417C5981"/>
    <w:rsid w:val="41827607"/>
    <w:rsid w:val="41867485"/>
    <w:rsid w:val="4197474B"/>
    <w:rsid w:val="41B2848C"/>
    <w:rsid w:val="41B3486E"/>
    <w:rsid w:val="41C1F7F3"/>
    <w:rsid w:val="41C2D96F"/>
    <w:rsid w:val="41C8D854"/>
    <w:rsid w:val="41CC1190"/>
    <w:rsid w:val="41D52690"/>
    <w:rsid w:val="41D649ED"/>
    <w:rsid w:val="41D653A8"/>
    <w:rsid w:val="41E3C61E"/>
    <w:rsid w:val="41E63F0B"/>
    <w:rsid w:val="420A4FE5"/>
    <w:rsid w:val="420E1192"/>
    <w:rsid w:val="420F6912"/>
    <w:rsid w:val="42189063"/>
    <w:rsid w:val="422A1E59"/>
    <w:rsid w:val="422D0D4C"/>
    <w:rsid w:val="422D45FC"/>
    <w:rsid w:val="423F9998"/>
    <w:rsid w:val="4250257D"/>
    <w:rsid w:val="4252B007"/>
    <w:rsid w:val="4252D745"/>
    <w:rsid w:val="427B83C1"/>
    <w:rsid w:val="42858EEB"/>
    <w:rsid w:val="428AF92B"/>
    <w:rsid w:val="42A68905"/>
    <w:rsid w:val="42ACB69E"/>
    <w:rsid w:val="42ADFA6F"/>
    <w:rsid w:val="42B2DDBC"/>
    <w:rsid w:val="42B82CDB"/>
    <w:rsid w:val="42BAC5DE"/>
    <w:rsid w:val="42C1B01B"/>
    <w:rsid w:val="42C2C394"/>
    <w:rsid w:val="42C49DFD"/>
    <w:rsid w:val="42D1AAEF"/>
    <w:rsid w:val="42F19B7F"/>
    <w:rsid w:val="42F33AA9"/>
    <w:rsid w:val="42FA9637"/>
    <w:rsid w:val="42FAD3A0"/>
    <w:rsid w:val="4306A70A"/>
    <w:rsid w:val="4309AD32"/>
    <w:rsid w:val="43175E36"/>
    <w:rsid w:val="431D056A"/>
    <w:rsid w:val="432B7322"/>
    <w:rsid w:val="4336BABB"/>
    <w:rsid w:val="43370BB0"/>
    <w:rsid w:val="43405270"/>
    <w:rsid w:val="434731B0"/>
    <w:rsid w:val="434CA40D"/>
    <w:rsid w:val="434ED3DC"/>
    <w:rsid w:val="435AADC1"/>
    <w:rsid w:val="43704D6B"/>
    <w:rsid w:val="4377D7B0"/>
    <w:rsid w:val="43784C1B"/>
    <w:rsid w:val="43A00E83"/>
    <w:rsid w:val="43A453E2"/>
    <w:rsid w:val="43B2E25D"/>
    <w:rsid w:val="43C2E8C4"/>
    <w:rsid w:val="43C40313"/>
    <w:rsid w:val="43C8A209"/>
    <w:rsid w:val="43D5966F"/>
    <w:rsid w:val="43FF82EE"/>
    <w:rsid w:val="44236B2D"/>
    <w:rsid w:val="442DE136"/>
    <w:rsid w:val="4439FCA1"/>
    <w:rsid w:val="443C8CF6"/>
    <w:rsid w:val="443D0DA4"/>
    <w:rsid w:val="444C545A"/>
    <w:rsid w:val="445B3F42"/>
    <w:rsid w:val="446A0B26"/>
    <w:rsid w:val="44759F92"/>
    <w:rsid w:val="44822DEF"/>
    <w:rsid w:val="44863F04"/>
    <w:rsid w:val="448B09E3"/>
    <w:rsid w:val="449E74E1"/>
    <w:rsid w:val="44AB980F"/>
    <w:rsid w:val="44B32E97"/>
    <w:rsid w:val="44B4EBCA"/>
    <w:rsid w:val="44B64C90"/>
    <w:rsid w:val="44C9E964"/>
    <w:rsid w:val="44CB30C6"/>
    <w:rsid w:val="44DC11A5"/>
    <w:rsid w:val="4505FE24"/>
    <w:rsid w:val="451F5857"/>
    <w:rsid w:val="4522CB7F"/>
    <w:rsid w:val="4525DDA1"/>
    <w:rsid w:val="453F66A1"/>
    <w:rsid w:val="45428750"/>
    <w:rsid w:val="4544BBE7"/>
    <w:rsid w:val="454709D4"/>
    <w:rsid w:val="4547214A"/>
    <w:rsid w:val="454A1D18"/>
    <w:rsid w:val="4560D2EF"/>
    <w:rsid w:val="456A0B53"/>
    <w:rsid w:val="45770BA6"/>
    <w:rsid w:val="4577F295"/>
    <w:rsid w:val="45782FFE"/>
    <w:rsid w:val="45885CA8"/>
    <w:rsid w:val="459773E6"/>
    <w:rsid w:val="45A1BD56"/>
    <w:rsid w:val="45A714AB"/>
    <w:rsid w:val="45A89217"/>
    <w:rsid w:val="45B41C85"/>
    <w:rsid w:val="45BB917E"/>
    <w:rsid w:val="45C2CBC3"/>
    <w:rsid w:val="45C3BD4A"/>
    <w:rsid w:val="45F070FC"/>
    <w:rsid w:val="4607B81A"/>
    <w:rsid w:val="460BF29E"/>
    <w:rsid w:val="461AE071"/>
    <w:rsid w:val="4625F12B"/>
    <w:rsid w:val="462BE89D"/>
    <w:rsid w:val="4632C7F6"/>
    <w:rsid w:val="46434214"/>
    <w:rsid w:val="464B371D"/>
    <w:rsid w:val="464D0F9D"/>
    <w:rsid w:val="464E53B3"/>
    <w:rsid w:val="464FCAA4"/>
    <w:rsid w:val="465D910F"/>
    <w:rsid w:val="468C3C20"/>
    <w:rsid w:val="468E6224"/>
    <w:rsid w:val="4691DE49"/>
    <w:rsid w:val="4694B6FB"/>
    <w:rsid w:val="46993874"/>
    <w:rsid w:val="469C4977"/>
    <w:rsid w:val="46A9A48B"/>
    <w:rsid w:val="46AE36D7"/>
    <w:rsid w:val="46B3FF00"/>
    <w:rsid w:val="46BA1A8B"/>
    <w:rsid w:val="46C75F34"/>
    <w:rsid w:val="46D0B332"/>
    <w:rsid w:val="46D0FC07"/>
    <w:rsid w:val="46D115DE"/>
    <w:rsid w:val="46D9A257"/>
    <w:rsid w:val="46E9703B"/>
    <w:rsid w:val="46EA5BE1"/>
    <w:rsid w:val="46F13B3A"/>
    <w:rsid w:val="46F2F3A8"/>
    <w:rsid w:val="46F5D7A6"/>
    <w:rsid w:val="470B82D7"/>
    <w:rsid w:val="47111B1C"/>
    <w:rsid w:val="472730CA"/>
    <w:rsid w:val="47324DAB"/>
    <w:rsid w:val="473615E5"/>
    <w:rsid w:val="47367001"/>
    <w:rsid w:val="473B4D78"/>
    <w:rsid w:val="473E3982"/>
    <w:rsid w:val="475ACEC9"/>
    <w:rsid w:val="4760739F"/>
    <w:rsid w:val="476EDE1C"/>
    <w:rsid w:val="47788D74"/>
    <w:rsid w:val="478CDFAC"/>
    <w:rsid w:val="479417F7"/>
    <w:rsid w:val="47973A3F"/>
    <w:rsid w:val="47A59D5F"/>
    <w:rsid w:val="47B30EB5"/>
    <w:rsid w:val="47BD84BE"/>
    <w:rsid w:val="47CE075A"/>
    <w:rsid w:val="47E2FA5C"/>
    <w:rsid w:val="47EB1D16"/>
    <w:rsid w:val="47FCEB8F"/>
    <w:rsid w:val="4817EFFC"/>
    <w:rsid w:val="481CD460"/>
    <w:rsid w:val="482CEFB1"/>
    <w:rsid w:val="482D49BA"/>
    <w:rsid w:val="483B422B"/>
    <w:rsid w:val="483C5350"/>
    <w:rsid w:val="483EB7AB"/>
    <w:rsid w:val="484399B1"/>
    <w:rsid w:val="486287A4"/>
    <w:rsid w:val="487315D3"/>
    <w:rsid w:val="4876205B"/>
    <w:rsid w:val="48778121"/>
    <w:rsid w:val="48782FD3"/>
    <w:rsid w:val="488107AD"/>
    <w:rsid w:val="4882AB05"/>
    <w:rsid w:val="48898641"/>
    <w:rsid w:val="488DCA51"/>
    <w:rsid w:val="48910D93"/>
    <w:rsid w:val="48967B73"/>
    <w:rsid w:val="489A1375"/>
    <w:rsid w:val="48A10347"/>
    <w:rsid w:val="48AD4E03"/>
    <w:rsid w:val="48B29DDF"/>
    <w:rsid w:val="48B4DE1E"/>
    <w:rsid w:val="48B5CFA5"/>
    <w:rsid w:val="48C0EEF1"/>
    <w:rsid w:val="48C3F55C"/>
    <w:rsid w:val="48C3FFF4"/>
    <w:rsid w:val="490492FA"/>
    <w:rsid w:val="491DFAF8"/>
    <w:rsid w:val="492BFFA9"/>
    <w:rsid w:val="49394B1A"/>
    <w:rsid w:val="494071A1"/>
    <w:rsid w:val="49486EA5"/>
    <w:rsid w:val="49530263"/>
    <w:rsid w:val="495575B6"/>
    <w:rsid w:val="4960014A"/>
    <w:rsid w:val="49611A6C"/>
    <w:rsid w:val="4974C436"/>
    <w:rsid w:val="49756BC1"/>
    <w:rsid w:val="4977814E"/>
    <w:rsid w:val="4980234C"/>
    <w:rsid w:val="498A3E66"/>
    <w:rsid w:val="498B4ACF"/>
    <w:rsid w:val="498B514A"/>
    <w:rsid w:val="498E48AE"/>
    <w:rsid w:val="49980FE6"/>
    <w:rsid w:val="49A3770D"/>
    <w:rsid w:val="49A93F04"/>
    <w:rsid w:val="49B897C8"/>
    <w:rsid w:val="49B8A4C1"/>
    <w:rsid w:val="49BBEFEF"/>
    <w:rsid w:val="49C6C19C"/>
    <w:rsid w:val="49D1E763"/>
    <w:rsid w:val="49DE5E00"/>
    <w:rsid w:val="49F2BDE7"/>
    <w:rsid w:val="49F67EE9"/>
    <w:rsid w:val="4A079443"/>
    <w:rsid w:val="4A162A34"/>
    <w:rsid w:val="4A192377"/>
    <w:rsid w:val="4A19416F"/>
    <w:rsid w:val="4A20430A"/>
    <w:rsid w:val="4A2EC099"/>
    <w:rsid w:val="4A35F492"/>
    <w:rsid w:val="4A3DA2A8"/>
    <w:rsid w:val="4A3DB4B6"/>
    <w:rsid w:val="4A507864"/>
    <w:rsid w:val="4A5C81E9"/>
    <w:rsid w:val="4A888DE4"/>
    <w:rsid w:val="4A894C9A"/>
    <w:rsid w:val="4A8A3E21"/>
    <w:rsid w:val="4A8D775D"/>
    <w:rsid w:val="4A8EA595"/>
    <w:rsid w:val="4AA1C0D9"/>
    <w:rsid w:val="4AA22CB3"/>
    <w:rsid w:val="4AA52BEB"/>
    <w:rsid w:val="4AAFC8B0"/>
    <w:rsid w:val="4AC84461"/>
    <w:rsid w:val="4ACAC9C2"/>
    <w:rsid w:val="4ACDFEFF"/>
    <w:rsid w:val="4AE2471F"/>
    <w:rsid w:val="4AE60A25"/>
    <w:rsid w:val="4AE6AB10"/>
    <w:rsid w:val="4AE6E53E"/>
    <w:rsid w:val="4B006A32"/>
    <w:rsid w:val="4B00895C"/>
    <w:rsid w:val="4B0A0257"/>
    <w:rsid w:val="4B0FFF10"/>
    <w:rsid w:val="4B279860"/>
    <w:rsid w:val="4B3AE5BD"/>
    <w:rsid w:val="4B3F0304"/>
    <w:rsid w:val="4B4D7E38"/>
    <w:rsid w:val="4B4DB50B"/>
    <w:rsid w:val="4B4E19CD"/>
    <w:rsid w:val="4B57A582"/>
    <w:rsid w:val="4B57C8E6"/>
    <w:rsid w:val="4B65282E"/>
    <w:rsid w:val="4B6FBA9A"/>
    <w:rsid w:val="4B7110C8"/>
    <w:rsid w:val="4B7FE83F"/>
    <w:rsid w:val="4B81A7FA"/>
    <w:rsid w:val="4B8463C3"/>
    <w:rsid w:val="4B9063BC"/>
    <w:rsid w:val="4B9B3728"/>
    <w:rsid w:val="4B9C84A2"/>
    <w:rsid w:val="4BAA1F1D"/>
    <w:rsid w:val="4BAB2065"/>
    <w:rsid w:val="4BBC396D"/>
    <w:rsid w:val="4BBD2479"/>
    <w:rsid w:val="4BBDE157"/>
    <w:rsid w:val="4BD43D72"/>
    <w:rsid w:val="4BD443ED"/>
    <w:rsid w:val="4BE010DC"/>
    <w:rsid w:val="4BE1C119"/>
    <w:rsid w:val="4C046998"/>
    <w:rsid w:val="4C061435"/>
    <w:rsid w:val="4C087AD7"/>
    <w:rsid w:val="4C08B840"/>
    <w:rsid w:val="4C08CA4E"/>
    <w:rsid w:val="4C1C138E"/>
    <w:rsid w:val="4C1D6DD9"/>
    <w:rsid w:val="4C26B808"/>
    <w:rsid w:val="4C3283FC"/>
    <w:rsid w:val="4C3F7C2D"/>
    <w:rsid w:val="4C62E6A2"/>
    <w:rsid w:val="4C66E70A"/>
    <w:rsid w:val="4C69E323"/>
    <w:rsid w:val="4C7313BA"/>
    <w:rsid w:val="4C896DFD"/>
    <w:rsid w:val="4C8F0A9C"/>
    <w:rsid w:val="4CC08EAC"/>
    <w:rsid w:val="4CD1C4F0"/>
    <w:rsid w:val="4CD21491"/>
    <w:rsid w:val="4CDA97E8"/>
    <w:rsid w:val="4CF0F740"/>
    <w:rsid w:val="4CF390B1"/>
    <w:rsid w:val="4CFB626E"/>
    <w:rsid w:val="4D083C8F"/>
    <w:rsid w:val="4D0D678E"/>
    <w:rsid w:val="4D0F687E"/>
    <w:rsid w:val="4D1C9E94"/>
    <w:rsid w:val="4D28434A"/>
    <w:rsid w:val="4D29CC49"/>
    <w:rsid w:val="4D2B5ED7"/>
    <w:rsid w:val="4D2DD679"/>
    <w:rsid w:val="4D309BAF"/>
    <w:rsid w:val="4D315AA8"/>
    <w:rsid w:val="4D3186FE"/>
    <w:rsid w:val="4D43E478"/>
    <w:rsid w:val="4D6796C9"/>
    <w:rsid w:val="4D732655"/>
    <w:rsid w:val="4D80CDD8"/>
    <w:rsid w:val="4D860AA2"/>
    <w:rsid w:val="4D8EE6F7"/>
    <w:rsid w:val="4D9BC735"/>
    <w:rsid w:val="4D9D7772"/>
    <w:rsid w:val="4DA226A7"/>
    <w:rsid w:val="4DAD7B06"/>
    <w:rsid w:val="4DAE1AD1"/>
    <w:rsid w:val="4DB900D1"/>
    <w:rsid w:val="4DBCDC1D"/>
    <w:rsid w:val="4DC64657"/>
    <w:rsid w:val="4DCBA801"/>
    <w:rsid w:val="4DDCFB1E"/>
    <w:rsid w:val="4DE476B2"/>
    <w:rsid w:val="4DE4E0C9"/>
    <w:rsid w:val="4DEEF01A"/>
    <w:rsid w:val="4DF30B45"/>
    <w:rsid w:val="4DF46173"/>
    <w:rsid w:val="4DF9308B"/>
    <w:rsid w:val="4DFDF7C0"/>
    <w:rsid w:val="4E2D3CF7"/>
    <w:rsid w:val="4E3F3AA1"/>
    <w:rsid w:val="4E3F9093"/>
    <w:rsid w:val="4E60BFC3"/>
    <w:rsid w:val="4E6344E1"/>
    <w:rsid w:val="4E679DBA"/>
    <w:rsid w:val="4E69A340"/>
    <w:rsid w:val="4E840BCE"/>
    <w:rsid w:val="4E8AFABE"/>
    <w:rsid w:val="4E8C6529"/>
    <w:rsid w:val="4E9C3135"/>
    <w:rsid w:val="4EAF36D4"/>
    <w:rsid w:val="4EB0C7AD"/>
    <w:rsid w:val="4EB2DB35"/>
    <w:rsid w:val="4EBA87F6"/>
    <w:rsid w:val="4EC04650"/>
    <w:rsid w:val="4EC4B19E"/>
    <w:rsid w:val="4EE229AF"/>
    <w:rsid w:val="4EF67578"/>
    <w:rsid w:val="4F05BCF7"/>
    <w:rsid w:val="4F1A9F34"/>
    <w:rsid w:val="4F24C928"/>
    <w:rsid w:val="4F3BBF00"/>
    <w:rsid w:val="4F4ADFC8"/>
    <w:rsid w:val="4F5535D9"/>
    <w:rsid w:val="4F5DAF44"/>
    <w:rsid w:val="4F6714CA"/>
    <w:rsid w:val="4F8196BA"/>
    <w:rsid w:val="4F84A983"/>
    <w:rsid w:val="4FA086B7"/>
    <w:rsid w:val="4FA0939F"/>
    <w:rsid w:val="4FA86EE2"/>
    <w:rsid w:val="4FAAE652"/>
    <w:rsid w:val="4FACFF27"/>
    <w:rsid w:val="4FAD6753"/>
    <w:rsid w:val="4FB1F364"/>
    <w:rsid w:val="4FBFD537"/>
    <w:rsid w:val="4FD0EBA1"/>
    <w:rsid w:val="4FD6E7B5"/>
    <w:rsid w:val="4FEEE122"/>
    <w:rsid w:val="4FF6ACEA"/>
    <w:rsid w:val="4FF9C13F"/>
    <w:rsid w:val="500A0838"/>
    <w:rsid w:val="500CF61A"/>
    <w:rsid w:val="50124857"/>
    <w:rsid w:val="5027F5F2"/>
    <w:rsid w:val="502BD55B"/>
    <w:rsid w:val="5039F39C"/>
    <w:rsid w:val="5040A69F"/>
    <w:rsid w:val="50432BBD"/>
    <w:rsid w:val="504EAB96"/>
    <w:rsid w:val="505DE2B2"/>
    <w:rsid w:val="5081EA19"/>
    <w:rsid w:val="5084AA2B"/>
    <w:rsid w:val="508DD990"/>
    <w:rsid w:val="509C245E"/>
    <w:rsid w:val="50A02D2C"/>
    <w:rsid w:val="50A305DE"/>
    <w:rsid w:val="50A46029"/>
    <w:rsid w:val="50BC0093"/>
    <w:rsid w:val="50BDAB64"/>
    <w:rsid w:val="50D37BF1"/>
    <w:rsid w:val="50DA51E8"/>
    <w:rsid w:val="50E2D5EB"/>
    <w:rsid w:val="50E8C5D8"/>
    <w:rsid w:val="50F6EFEF"/>
    <w:rsid w:val="50FC9805"/>
    <w:rsid w:val="51064A05"/>
    <w:rsid w:val="5108366D"/>
    <w:rsid w:val="51171350"/>
    <w:rsid w:val="512B6025"/>
    <w:rsid w:val="512BC489"/>
    <w:rsid w:val="5130D14D"/>
    <w:rsid w:val="51323E83"/>
    <w:rsid w:val="513411E4"/>
    <w:rsid w:val="513A582D"/>
    <w:rsid w:val="513BCA38"/>
    <w:rsid w:val="5140C266"/>
    <w:rsid w:val="514410D2"/>
    <w:rsid w:val="51443F43"/>
    <w:rsid w:val="5147DB0B"/>
    <w:rsid w:val="515AC962"/>
    <w:rsid w:val="51616D8F"/>
    <w:rsid w:val="51661837"/>
    <w:rsid w:val="516BCE25"/>
    <w:rsid w:val="51728640"/>
    <w:rsid w:val="51763953"/>
    <w:rsid w:val="518254BE"/>
    <w:rsid w:val="518BCA48"/>
    <w:rsid w:val="518C77EB"/>
    <w:rsid w:val="51A0E604"/>
    <w:rsid w:val="51A1492F"/>
    <w:rsid w:val="51A3975F"/>
    <w:rsid w:val="51A4E712"/>
    <w:rsid w:val="51ADBEA9"/>
    <w:rsid w:val="51B258AB"/>
    <w:rsid w:val="51C3B6A6"/>
    <w:rsid w:val="51CA5CB0"/>
    <w:rsid w:val="51CC0CED"/>
    <w:rsid w:val="51D77CAA"/>
    <w:rsid w:val="51DDD56F"/>
    <w:rsid w:val="51EA1B6A"/>
    <w:rsid w:val="51EA7BF7"/>
    <w:rsid w:val="51F27EBE"/>
    <w:rsid w:val="5201D76E"/>
    <w:rsid w:val="5209B3AA"/>
    <w:rsid w:val="5215817E"/>
    <w:rsid w:val="5216D0EB"/>
    <w:rsid w:val="521FE5EB"/>
    <w:rsid w:val="5223F19C"/>
    <w:rsid w:val="523B07EC"/>
    <w:rsid w:val="523F346B"/>
    <w:rsid w:val="524FAA96"/>
    <w:rsid w:val="52543049"/>
    <w:rsid w:val="52621B1F"/>
    <w:rsid w:val="526359B6"/>
    <w:rsid w:val="52698174"/>
    <w:rsid w:val="526F4C52"/>
    <w:rsid w:val="527E370D"/>
    <w:rsid w:val="528F347B"/>
    <w:rsid w:val="529B9A02"/>
    <w:rsid w:val="52AC9555"/>
    <w:rsid w:val="52B42F47"/>
    <w:rsid w:val="52B5CD76"/>
    <w:rsid w:val="52C67C68"/>
    <w:rsid w:val="52CDC177"/>
    <w:rsid w:val="52DE336D"/>
    <w:rsid w:val="52E0F37D"/>
    <w:rsid w:val="52E54069"/>
    <w:rsid w:val="52FF0875"/>
    <w:rsid w:val="5301E898"/>
    <w:rsid w:val="5303C9B5"/>
    <w:rsid w:val="5306BD78"/>
    <w:rsid w:val="530B23E0"/>
    <w:rsid w:val="5344B3AC"/>
    <w:rsid w:val="53501ACF"/>
    <w:rsid w:val="535C474D"/>
    <w:rsid w:val="5365265A"/>
    <w:rsid w:val="536B1AA7"/>
    <w:rsid w:val="536D4B99"/>
    <w:rsid w:val="53764D4B"/>
    <w:rsid w:val="53786C70"/>
    <w:rsid w:val="53864C58"/>
    <w:rsid w:val="53867135"/>
    <w:rsid w:val="538B2CBD"/>
    <w:rsid w:val="53A2A547"/>
    <w:rsid w:val="53AA624C"/>
    <w:rsid w:val="53B7B6AE"/>
    <w:rsid w:val="53D90C8E"/>
    <w:rsid w:val="53DA3666"/>
    <w:rsid w:val="53E2A539"/>
    <w:rsid w:val="53E3B5EE"/>
    <w:rsid w:val="53E4A194"/>
    <w:rsid w:val="53E5E91C"/>
    <w:rsid w:val="53F8077A"/>
    <w:rsid w:val="54020BFF"/>
    <w:rsid w:val="540A1DEE"/>
    <w:rsid w:val="540EE405"/>
    <w:rsid w:val="541000E7"/>
    <w:rsid w:val="54190B4F"/>
    <w:rsid w:val="5421FA74"/>
    <w:rsid w:val="542AC730"/>
    <w:rsid w:val="542FE69C"/>
    <w:rsid w:val="54312067"/>
    <w:rsid w:val="54327695"/>
    <w:rsid w:val="54394B56"/>
    <w:rsid w:val="543B9728"/>
    <w:rsid w:val="543FD72F"/>
    <w:rsid w:val="547A77C9"/>
    <w:rsid w:val="5483561E"/>
    <w:rsid w:val="548501D0"/>
    <w:rsid w:val="5485065B"/>
    <w:rsid w:val="5490FA88"/>
    <w:rsid w:val="549F62D4"/>
    <w:rsid w:val="54BCAC74"/>
    <w:rsid w:val="54C10292"/>
    <w:rsid w:val="54D49B49"/>
    <w:rsid w:val="54DF9BC0"/>
    <w:rsid w:val="54E59F35"/>
    <w:rsid w:val="54E60287"/>
    <w:rsid w:val="54EC76A6"/>
    <w:rsid w:val="54F7BE9A"/>
    <w:rsid w:val="550B72B9"/>
    <w:rsid w:val="55109216"/>
    <w:rsid w:val="5511F846"/>
    <w:rsid w:val="55149294"/>
    <w:rsid w:val="55165F77"/>
    <w:rsid w:val="5519C533"/>
    <w:rsid w:val="551C2564"/>
    <w:rsid w:val="55228537"/>
    <w:rsid w:val="55249B16"/>
    <w:rsid w:val="55251116"/>
    <w:rsid w:val="55361E31"/>
    <w:rsid w:val="554C951A"/>
    <w:rsid w:val="554FFB3D"/>
    <w:rsid w:val="55755BDE"/>
    <w:rsid w:val="55876624"/>
    <w:rsid w:val="559A63A0"/>
    <w:rsid w:val="55A5D78F"/>
    <w:rsid w:val="55D33AC4"/>
    <w:rsid w:val="55D72A20"/>
    <w:rsid w:val="55DE0461"/>
    <w:rsid w:val="55DEA03C"/>
    <w:rsid w:val="55EE86FD"/>
    <w:rsid w:val="5602D80E"/>
    <w:rsid w:val="560C5811"/>
    <w:rsid w:val="560D102C"/>
    <w:rsid w:val="560EC6C1"/>
    <w:rsid w:val="5620E4A3"/>
    <w:rsid w:val="56394AFB"/>
    <w:rsid w:val="5643C73C"/>
    <w:rsid w:val="56514F00"/>
    <w:rsid w:val="56559310"/>
    <w:rsid w:val="5662C0B2"/>
    <w:rsid w:val="5663B24C"/>
    <w:rsid w:val="5687A137"/>
    <w:rsid w:val="5697C7F5"/>
    <w:rsid w:val="569F4B3F"/>
    <w:rsid w:val="56A00F0D"/>
    <w:rsid w:val="56B4E051"/>
    <w:rsid w:val="56B6F382"/>
    <w:rsid w:val="56BDED1A"/>
    <w:rsid w:val="56CD89C2"/>
    <w:rsid w:val="56CDC0AD"/>
    <w:rsid w:val="56EE6978"/>
    <w:rsid w:val="56F0365B"/>
    <w:rsid w:val="5700EFE5"/>
    <w:rsid w:val="57021342"/>
    <w:rsid w:val="5703C37F"/>
    <w:rsid w:val="5707FCB4"/>
    <w:rsid w:val="57157A4B"/>
    <w:rsid w:val="5715ABF9"/>
    <w:rsid w:val="571EBCDC"/>
    <w:rsid w:val="573940EA"/>
    <w:rsid w:val="573F1440"/>
    <w:rsid w:val="575B8458"/>
    <w:rsid w:val="5767875E"/>
    <w:rsid w:val="576AB507"/>
    <w:rsid w:val="5772EAD1"/>
    <w:rsid w:val="57743A84"/>
    <w:rsid w:val="57860CD3"/>
    <w:rsid w:val="5786176B"/>
    <w:rsid w:val="579FE957"/>
    <w:rsid w:val="57A37940"/>
    <w:rsid w:val="57B5D509"/>
    <w:rsid w:val="57B7E1C0"/>
    <w:rsid w:val="57C08AA3"/>
    <w:rsid w:val="57D0A073"/>
    <w:rsid w:val="57D5CF7A"/>
    <w:rsid w:val="57D70D1F"/>
    <w:rsid w:val="57DA2E9B"/>
    <w:rsid w:val="57DB7450"/>
    <w:rsid w:val="57E194F3"/>
    <w:rsid w:val="57ED8408"/>
    <w:rsid w:val="57F52892"/>
    <w:rsid w:val="57F7EF36"/>
    <w:rsid w:val="57FC7825"/>
    <w:rsid w:val="58034642"/>
    <w:rsid w:val="5819162C"/>
    <w:rsid w:val="581A6023"/>
    <w:rsid w:val="581F1511"/>
    <w:rsid w:val="58275530"/>
    <w:rsid w:val="582EF7E2"/>
    <w:rsid w:val="5834CAB7"/>
    <w:rsid w:val="5836F853"/>
    <w:rsid w:val="5843137B"/>
    <w:rsid w:val="58446BD3"/>
    <w:rsid w:val="5849BE6E"/>
    <w:rsid w:val="584E6C13"/>
    <w:rsid w:val="58640168"/>
    <w:rsid w:val="58681888"/>
    <w:rsid w:val="586B93E4"/>
    <w:rsid w:val="58767E01"/>
    <w:rsid w:val="5876BDC8"/>
    <w:rsid w:val="587F4941"/>
    <w:rsid w:val="58803389"/>
    <w:rsid w:val="58833DDA"/>
    <w:rsid w:val="5884D752"/>
    <w:rsid w:val="588541AB"/>
    <w:rsid w:val="58984D82"/>
    <w:rsid w:val="58A3CD15"/>
    <w:rsid w:val="58BC9BA6"/>
    <w:rsid w:val="58CB6E05"/>
    <w:rsid w:val="58CE5BE7"/>
    <w:rsid w:val="58EE0AF1"/>
    <w:rsid w:val="58F2773A"/>
    <w:rsid w:val="59110D82"/>
    <w:rsid w:val="59186F83"/>
    <w:rsid w:val="591C9C0A"/>
    <w:rsid w:val="592A1936"/>
    <w:rsid w:val="593151A3"/>
    <w:rsid w:val="5934C1CD"/>
    <w:rsid w:val="593C0733"/>
    <w:rsid w:val="594A7385"/>
    <w:rsid w:val="594F3D67"/>
    <w:rsid w:val="5950D2F4"/>
    <w:rsid w:val="5950EF9A"/>
    <w:rsid w:val="5951226B"/>
    <w:rsid w:val="5951BF0F"/>
    <w:rsid w:val="595481ED"/>
    <w:rsid w:val="595E7B7B"/>
    <w:rsid w:val="5961326F"/>
    <w:rsid w:val="59646BAB"/>
    <w:rsid w:val="5969262D"/>
    <w:rsid w:val="596B9D9D"/>
    <w:rsid w:val="596E061B"/>
    <w:rsid w:val="5976ADBC"/>
    <w:rsid w:val="598AFDEC"/>
    <w:rsid w:val="598CD18C"/>
    <w:rsid w:val="59922168"/>
    <w:rsid w:val="599BB8C1"/>
    <w:rsid w:val="59B68824"/>
    <w:rsid w:val="59B83916"/>
    <w:rsid w:val="59C75AEC"/>
    <w:rsid w:val="59CBAA8F"/>
    <w:rsid w:val="59CCDEB1"/>
    <w:rsid w:val="59D1C61A"/>
    <w:rsid w:val="59D6F8B5"/>
    <w:rsid w:val="59DC196B"/>
    <w:rsid w:val="59DF5459"/>
    <w:rsid w:val="59E7C457"/>
    <w:rsid w:val="59F4EB86"/>
    <w:rsid w:val="59F8EBF5"/>
    <w:rsid w:val="59FDF314"/>
    <w:rsid w:val="5A0940D8"/>
    <w:rsid w:val="5A257E55"/>
    <w:rsid w:val="5A36ED1D"/>
    <w:rsid w:val="5A379F20"/>
    <w:rsid w:val="5A39D5ED"/>
    <w:rsid w:val="5A3F9D76"/>
    <w:rsid w:val="5A43BA8B"/>
    <w:rsid w:val="5A4C93A6"/>
    <w:rsid w:val="5A54DB8A"/>
    <w:rsid w:val="5A5FE9D1"/>
    <w:rsid w:val="5A695DE2"/>
    <w:rsid w:val="5A78A6F9"/>
    <w:rsid w:val="5A7A2EA6"/>
    <w:rsid w:val="5A8A1DD3"/>
    <w:rsid w:val="5A8E85F9"/>
    <w:rsid w:val="5A9086FD"/>
    <w:rsid w:val="5A911076"/>
    <w:rsid w:val="5A94C7CD"/>
    <w:rsid w:val="5AA6ABE7"/>
    <w:rsid w:val="5AA7B823"/>
    <w:rsid w:val="5AB4491E"/>
    <w:rsid w:val="5AB503C2"/>
    <w:rsid w:val="5AB6C146"/>
    <w:rsid w:val="5AC11071"/>
    <w:rsid w:val="5AEB9637"/>
    <w:rsid w:val="5AEE7B94"/>
    <w:rsid w:val="5AF86635"/>
    <w:rsid w:val="5AFCA1EC"/>
    <w:rsid w:val="5B0158EE"/>
    <w:rsid w:val="5B05E1D9"/>
    <w:rsid w:val="5B098F1B"/>
    <w:rsid w:val="5B0B40DA"/>
    <w:rsid w:val="5B0FBC0E"/>
    <w:rsid w:val="5B117C0F"/>
    <w:rsid w:val="5B1708A7"/>
    <w:rsid w:val="5B20B467"/>
    <w:rsid w:val="5B2F9B8B"/>
    <w:rsid w:val="5B439DDE"/>
    <w:rsid w:val="5B4E79D1"/>
    <w:rsid w:val="5B51708F"/>
    <w:rsid w:val="5B664E5D"/>
    <w:rsid w:val="5B759514"/>
    <w:rsid w:val="5B7728AB"/>
    <w:rsid w:val="5B7E129C"/>
    <w:rsid w:val="5B8A5FDD"/>
    <w:rsid w:val="5B921A92"/>
    <w:rsid w:val="5B96772B"/>
    <w:rsid w:val="5BA131D0"/>
    <w:rsid w:val="5BAB7B40"/>
    <w:rsid w:val="5BB0D295"/>
    <w:rsid w:val="5BCC89AD"/>
    <w:rsid w:val="5BCD81F4"/>
    <w:rsid w:val="5BD45CA8"/>
    <w:rsid w:val="5BD7238F"/>
    <w:rsid w:val="5BD734A2"/>
    <w:rsid w:val="5BE9D7B8"/>
    <w:rsid w:val="5BEC551A"/>
    <w:rsid w:val="5BF70FB3"/>
    <w:rsid w:val="5C0045C5"/>
    <w:rsid w:val="5C0CFF23"/>
    <w:rsid w:val="5C0D0AB9"/>
    <w:rsid w:val="5C1D6FB1"/>
    <w:rsid w:val="5C26D428"/>
    <w:rsid w:val="5C427C48"/>
    <w:rsid w:val="5C5CC1CA"/>
    <w:rsid w:val="5C650649"/>
    <w:rsid w:val="5C65D6CA"/>
    <w:rsid w:val="5C6DDB90"/>
    <w:rsid w:val="5C7445A1"/>
    <w:rsid w:val="5C876698"/>
    <w:rsid w:val="5C952C08"/>
    <w:rsid w:val="5C9E74E5"/>
    <w:rsid w:val="5CA2F65E"/>
    <w:rsid w:val="5CA60761"/>
    <w:rsid w:val="5CAA4B71"/>
    <w:rsid w:val="5CC15357"/>
    <w:rsid w:val="5CC39C1B"/>
    <w:rsid w:val="5CC93EFF"/>
    <w:rsid w:val="5CE0F25D"/>
    <w:rsid w:val="5CF2A58E"/>
    <w:rsid w:val="5CF38378"/>
    <w:rsid w:val="5CFAF924"/>
    <w:rsid w:val="5D11FD6C"/>
    <w:rsid w:val="5D140C65"/>
    <w:rsid w:val="5D16849E"/>
    <w:rsid w:val="5D3B89AB"/>
    <w:rsid w:val="5D450B62"/>
    <w:rsid w:val="5D526055"/>
    <w:rsid w:val="5D5331FE"/>
    <w:rsid w:val="5D53BAA0"/>
    <w:rsid w:val="5D57090C"/>
    <w:rsid w:val="5D58269D"/>
    <w:rsid w:val="5D5861C2"/>
    <w:rsid w:val="5D5B4082"/>
    <w:rsid w:val="5D5C0497"/>
    <w:rsid w:val="5D648CB3"/>
    <w:rsid w:val="5D6C72C3"/>
    <w:rsid w:val="5D8B4671"/>
    <w:rsid w:val="5D8B83DA"/>
    <w:rsid w:val="5D8E0C23"/>
    <w:rsid w:val="5D8FF5D2"/>
    <w:rsid w:val="5DADB5A4"/>
    <w:rsid w:val="5DAF5B49"/>
    <w:rsid w:val="5DB88119"/>
    <w:rsid w:val="5DCDF5AB"/>
    <w:rsid w:val="5DD7C544"/>
    <w:rsid w:val="5DF8EDA4"/>
    <w:rsid w:val="5E011A4B"/>
    <w:rsid w:val="5E032F2F"/>
    <w:rsid w:val="5E0F9E2E"/>
    <w:rsid w:val="5E165CC4"/>
    <w:rsid w:val="5E2F0954"/>
    <w:rsid w:val="5E304D6A"/>
    <w:rsid w:val="5E30FC69"/>
    <w:rsid w:val="5E31AF35"/>
    <w:rsid w:val="5E32056A"/>
    <w:rsid w:val="5E37413C"/>
    <w:rsid w:val="5E487595"/>
    <w:rsid w:val="5E4CB4A6"/>
    <w:rsid w:val="5E59F2CD"/>
    <w:rsid w:val="5E5E0AA7"/>
    <w:rsid w:val="5E765117"/>
    <w:rsid w:val="5E8C68EF"/>
    <w:rsid w:val="5E903328"/>
    <w:rsid w:val="5E9BAA52"/>
    <w:rsid w:val="5E9E3966"/>
    <w:rsid w:val="5EA022D3"/>
    <w:rsid w:val="5EAFDCC6"/>
    <w:rsid w:val="5EB50485"/>
    <w:rsid w:val="5EBE9170"/>
    <w:rsid w:val="5EC2CBF4"/>
    <w:rsid w:val="5ECAACDB"/>
    <w:rsid w:val="5ECD1553"/>
    <w:rsid w:val="5EE5D14F"/>
    <w:rsid w:val="5EE9901E"/>
    <w:rsid w:val="5EF375CB"/>
    <w:rsid w:val="5EF616C6"/>
    <w:rsid w:val="5EFD9521"/>
    <w:rsid w:val="5F025552"/>
    <w:rsid w:val="5F1A5957"/>
    <w:rsid w:val="5F1BB603"/>
    <w:rsid w:val="5F22FC3B"/>
    <w:rsid w:val="5F2E3510"/>
    <w:rsid w:val="5F327387"/>
    <w:rsid w:val="5F3FA7B7"/>
    <w:rsid w:val="5F4ED425"/>
    <w:rsid w:val="5F5F2908"/>
    <w:rsid w:val="5F6409B9"/>
    <w:rsid w:val="5F655CA7"/>
    <w:rsid w:val="5F6AD856"/>
    <w:rsid w:val="5F7A1D0A"/>
    <w:rsid w:val="5F950F34"/>
    <w:rsid w:val="5F9F908D"/>
    <w:rsid w:val="5FA1198C"/>
    <w:rsid w:val="5FA28D83"/>
    <w:rsid w:val="5FA51717"/>
    <w:rsid w:val="5FB00891"/>
    <w:rsid w:val="5FBC991C"/>
    <w:rsid w:val="5FBF075A"/>
    <w:rsid w:val="5FC68F2A"/>
    <w:rsid w:val="5FCCCCCA"/>
    <w:rsid w:val="5FD319D4"/>
    <w:rsid w:val="5FE0F7AB"/>
    <w:rsid w:val="5FF5DA0E"/>
    <w:rsid w:val="5FF67B57"/>
    <w:rsid w:val="5FFE1AFB"/>
    <w:rsid w:val="6018931F"/>
    <w:rsid w:val="601FCB78"/>
    <w:rsid w:val="6024E1B2"/>
    <w:rsid w:val="602754C3"/>
    <w:rsid w:val="6027B95E"/>
    <w:rsid w:val="602F83CB"/>
    <w:rsid w:val="6030CE98"/>
    <w:rsid w:val="6035F0E8"/>
    <w:rsid w:val="6036A530"/>
    <w:rsid w:val="603C94DA"/>
    <w:rsid w:val="60434F53"/>
    <w:rsid w:val="60476092"/>
    <w:rsid w:val="60556E2C"/>
    <w:rsid w:val="60663FD3"/>
    <w:rsid w:val="60839C90"/>
    <w:rsid w:val="60894F2B"/>
    <w:rsid w:val="60910798"/>
    <w:rsid w:val="60930E6F"/>
    <w:rsid w:val="6093FC0B"/>
    <w:rsid w:val="609872EC"/>
    <w:rsid w:val="6098C640"/>
    <w:rsid w:val="609EDF09"/>
    <w:rsid w:val="609FD274"/>
    <w:rsid w:val="60A5E165"/>
    <w:rsid w:val="60A6764B"/>
    <w:rsid w:val="60A7E856"/>
    <w:rsid w:val="60A91099"/>
    <w:rsid w:val="60B372C4"/>
    <w:rsid w:val="60CBFC23"/>
    <w:rsid w:val="60D0D7D2"/>
    <w:rsid w:val="60DF03ED"/>
    <w:rsid w:val="60ECC91A"/>
    <w:rsid w:val="60F32CA6"/>
    <w:rsid w:val="6101B089"/>
    <w:rsid w:val="61165672"/>
    <w:rsid w:val="612602CA"/>
    <w:rsid w:val="61272F7E"/>
    <w:rsid w:val="612CF9B1"/>
    <w:rsid w:val="6132E366"/>
    <w:rsid w:val="6134BEFE"/>
    <w:rsid w:val="61362499"/>
    <w:rsid w:val="61390A84"/>
    <w:rsid w:val="613B17A9"/>
    <w:rsid w:val="613C796D"/>
    <w:rsid w:val="613CFA10"/>
    <w:rsid w:val="6151506B"/>
    <w:rsid w:val="61573C22"/>
    <w:rsid w:val="61585904"/>
    <w:rsid w:val="615AD7BB"/>
    <w:rsid w:val="6161636C"/>
    <w:rsid w:val="6162FD3B"/>
    <w:rsid w:val="616A5291"/>
    <w:rsid w:val="616F99F3"/>
    <w:rsid w:val="6174496B"/>
    <w:rsid w:val="617ACEB2"/>
    <w:rsid w:val="618110E1"/>
    <w:rsid w:val="619F8EBB"/>
    <w:rsid w:val="61C5F757"/>
    <w:rsid w:val="61CD5E78"/>
    <w:rsid w:val="61D5DA28"/>
    <w:rsid w:val="61DE01D7"/>
    <w:rsid w:val="61DF1FDE"/>
    <w:rsid w:val="61E36E5C"/>
    <w:rsid w:val="61FE6140"/>
    <w:rsid w:val="62050491"/>
    <w:rsid w:val="6209B05E"/>
    <w:rsid w:val="621238C1"/>
    <w:rsid w:val="62128838"/>
    <w:rsid w:val="621650D5"/>
    <w:rsid w:val="6225D178"/>
    <w:rsid w:val="62272BC3"/>
    <w:rsid w:val="6234C49A"/>
    <w:rsid w:val="623DF223"/>
    <w:rsid w:val="6240F84B"/>
    <w:rsid w:val="6248A40F"/>
    <w:rsid w:val="624AAF5B"/>
    <w:rsid w:val="626CE168"/>
    <w:rsid w:val="626CE64E"/>
    <w:rsid w:val="62786551"/>
    <w:rsid w:val="62799EE3"/>
    <w:rsid w:val="629D5159"/>
    <w:rsid w:val="629DACC2"/>
    <w:rsid w:val="629EC76B"/>
    <w:rsid w:val="62A8AACE"/>
    <w:rsid w:val="62C4421E"/>
    <w:rsid w:val="62E332A0"/>
    <w:rsid w:val="62ECCDE8"/>
    <w:rsid w:val="62F33D83"/>
    <w:rsid w:val="63014902"/>
    <w:rsid w:val="630E84E3"/>
    <w:rsid w:val="631019CC"/>
    <w:rsid w:val="63145ED4"/>
    <w:rsid w:val="631CE142"/>
    <w:rsid w:val="63205D99"/>
    <w:rsid w:val="63218B8E"/>
    <w:rsid w:val="632400FF"/>
    <w:rsid w:val="6324BE4F"/>
    <w:rsid w:val="63275F5B"/>
    <w:rsid w:val="632B0C68"/>
    <w:rsid w:val="63322FE8"/>
    <w:rsid w:val="63338A33"/>
    <w:rsid w:val="63382ECD"/>
    <w:rsid w:val="63442A2F"/>
    <w:rsid w:val="6348BCFC"/>
    <w:rsid w:val="634A3A25"/>
    <w:rsid w:val="63534F68"/>
    <w:rsid w:val="635F2D6A"/>
    <w:rsid w:val="636F9BC1"/>
    <w:rsid w:val="638242C5"/>
    <w:rsid w:val="6386AAD9"/>
    <w:rsid w:val="638B76CE"/>
    <w:rsid w:val="63920897"/>
    <w:rsid w:val="639FCE3B"/>
    <w:rsid w:val="63A14BA7"/>
    <w:rsid w:val="63A2DD9B"/>
    <w:rsid w:val="63A928EA"/>
    <w:rsid w:val="63AD151C"/>
    <w:rsid w:val="63CD69E3"/>
    <w:rsid w:val="63CF82B1"/>
    <w:rsid w:val="63D05117"/>
    <w:rsid w:val="63D121DB"/>
    <w:rsid w:val="63DAB2FD"/>
    <w:rsid w:val="63E04E49"/>
    <w:rsid w:val="63E68E5D"/>
    <w:rsid w:val="63EB98D6"/>
    <w:rsid w:val="63F3A221"/>
    <w:rsid w:val="63F766FF"/>
    <w:rsid w:val="640B9B8E"/>
    <w:rsid w:val="642B1CDF"/>
    <w:rsid w:val="6436FAE1"/>
    <w:rsid w:val="6437BDB4"/>
    <w:rsid w:val="643CDD20"/>
    <w:rsid w:val="644B7368"/>
    <w:rsid w:val="644C1B9C"/>
    <w:rsid w:val="645407A1"/>
    <w:rsid w:val="647F403C"/>
    <w:rsid w:val="64909B93"/>
    <w:rsid w:val="64A34306"/>
    <w:rsid w:val="64C445E0"/>
    <w:rsid w:val="64C55DC8"/>
    <w:rsid w:val="64D88A8C"/>
    <w:rsid w:val="64DD3B6C"/>
    <w:rsid w:val="64E60A86"/>
    <w:rsid w:val="64FE56CF"/>
    <w:rsid w:val="650D7AEA"/>
    <w:rsid w:val="651AEE5B"/>
    <w:rsid w:val="65285FF4"/>
    <w:rsid w:val="65405961"/>
    <w:rsid w:val="654F85CF"/>
    <w:rsid w:val="65632640"/>
    <w:rsid w:val="656462A6"/>
    <w:rsid w:val="6565BCF1"/>
    <w:rsid w:val="656AA66A"/>
    <w:rsid w:val="6573BB6A"/>
    <w:rsid w:val="65763F8D"/>
    <w:rsid w:val="6577C211"/>
    <w:rsid w:val="657F5070"/>
    <w:rsid w:val="6592CC81"/>
    <w:rsid w:val="65A4ED4C"/>
    <w:rsid w:val="65A67A68"/>
    <w:rsid w:val="65A80DFF"/>
    <w:rsid w:val="65AA44A1"/>
    <w:rsid w:val="65B422AB"/>
    <w:rsid w:val="65C270F3"/>
    <w:rsid w:val="65D4F21B"/>
    <w:rsid w:val="65D5547D"/>
    <w:rsid w:val="65DD0F32"/>
    <w:rsid w:val="65DE2E72"/>
    <w:rsid w:val="65E0A59F"/>
    <w:rsid w:val="65E57272"/>
    <w:rsid w:val="65E7E7F4"/>
    <w:rsid w:val="65EC0618"/>
    <w:rsid w:val="65EC15C8"/>
    <w:rsid w:val="65EF1EEA"/>
    <w:rsid w:val="65F28DDE"/>
    <w:rsid w:val="65F89F0C"/>
    <w:rsid w:val="6614D138"/>
    <w:rsid w:val="66156FE4"/>
    <w:rsid w:val="6616B404"/>
    <w:rsid w:val="66187554"/>
    <w:rsid w:val="662A4128"/>
    <w:rsid w:val="66312992"/>
    <w:rsid w:val="6634ADA8"/>
    <w:rsid w:val="663A78F1"/>
    <w:rsid w:val="6643B186"/>
    <w:rsid w:val="664CAC3E"/>
    <w:rsid w:val="664CE9A7"/>
    <w:rsid w:val="66522C37"/>
    <w:rsid w:val="6660FD30"/>
    <w:rsid w:val="666F1B71"/>
    <w:rsid w:val="6670C116"/>
    <w:rsid w:val="66727153"/>
    <w:rsid w:val="667B2C44"/>
    <w:rsid w:val="667DE794"/>
    <w:rsid w:val="667FD016"/>
    <w:rsid w:val="66832D50"/>
    <w:rsid w:val="668C0D0C"/>
    <w:rsid w:val="668D93DA"/>
    <w:rsid w:val="66992B11"/>
    <w:rsid w:val="66997A88"/>
    <w:rsid w:val="669AF596"/>
    <w:rsid w:val="66A98A8C"/>
    <w:rsid w:val="66AAF39F"/>
    <w:rsid w:val="66ACC3C8"/>
    <w:rsid w:val="66B138D1"/>
    <w:rsid w:val="66C2AD37"/>
    <w:rsid w:val="66C92384"/>
    <w:rsid w:val="66DA4BB2"/>
    <w:rsid w:val="66DAAE9D"/>
    <w:rsid w:val="66E17B27"/>
    <w:rsid w:val="66E8DCA5"/>
    <w:rsid w:val="66EF7B32"/>
    <w:rsid w:val="66F669E9"/>
    <w:rsid w:val="6704F864"/>
    <w:rsid w:val="672285A3"/>
    <w:rsid w:val="6727AC76"/>
    <w:rsid w:val="67530453"/>
    <w:rsid w:val="676DCADF"/>
    <w:rsid w:val="6787E629"/>
    <w:rsid w:val="678C12A8"/>
    <w:rsid w:val="678C9A46"/>
    <w:rsid w:val="678E28B1"/>
    <w:rsid w:val="679CB1EA"/>
    <w:rsid w:val="67AB54D2"/>
    <w:rsid w:val="67AD5549"/>
    <w:rsid w:val="67AEA4FC"/>
    <w:rsid w:val="67B1B5FF"/>
    <w:rsid w:val="67CB4303"/>
    <w:rsid w:val="67F05265"/>
    <w:rsid w:val="67FE292E"/>
    <w:rsid w:val="680724F5"/>
    <w:rsid w:val="68117797"/>
    <w:rsid w:val="6822CAB4"/>
    <w:rsid w:val="6826C08B"/>
    <w:rsid w:val="684D0932"/>
    <w:rsid w:val="6858142B"/>
    <w:rsid w:val="6871045C"/>
    <w:rsid w:val="68716E5E"/>
    <w:rsid w:val="68720F33"/>
    <w:rsid w:val="6898F265"/>
    <w:rsid w:val="689A5811"/>
    <w:rsid w:val="689DF67E"/>
    <w:rsid w:val="68A0C882"/>
    <w:rsid w:val="68ADB01E"/>
    <w:rsid w:val="68AF1AD2"/>
    <w:rsid w:val="68B6654D"/>
    <w:rsid w:val="68BB8AF1"/>
    <w:rsid w:val="68C29849"/>
    <w:rsid w:val="68C5797D"/>
    <w:rsid w:val="68C59ABE"/>
    <w:rsid w:val="68CA4605"/>
    <w:rsid w:val="68EAE051"/>
    <w:rsid w:val="68F92AB2"/>
    <w:rsid w:val="6914BC08"/>
    <w:rsid w:val="6917EC52"/>
    <w:rsid w:val="69314C1B"/>
    <w:rsid w:val="6959CE21"/>
    <w:rsid w:val="6959DF34"/>
    <w:rsid w:val="6965E9A0"/>
    <w:rsid w:val="696CD4EB"/>
    <w:rsid w:val="696E96D5"/>
    <w:rsid w:val="69824FB1"/>
    <w:rsid w:val="6988646D"/>
    <w:rsid w:val="699B07D0"/>
    <w:rsid w:val="69A069BA"/>
    <w:rsid w:val="69A1E0AB"/>
    <w:rsid w:val="69A519E7"/>
    <w:rsid w:val="69A6D4BC"/>
    <w:rsid w:val="69AABA5D"/>
    <w:rsid w:val="69AFA1BB"/>
    <w:rsid w:val="69B15090"/>
    <w:rsid w:val="69B6F6CE"/>
    <w:rsid w:val="69CC8BE0"/>
    <w:rsid w:val="69CDB038"/>
    <w:rsid w:val="69DC9F3D"/>
    <w:rsid w:val="69E3F450"/>
    <w:rsid w:val="69E6CD02"/>
    <w:rsid w:val="69EB4E7B"/>
    <w:rsid w:val="6A00E456"/>
    <w:rsid w:val="6A0C3092"/>
    <w:rsid w:val="6A18A1EF"/>
    <w:rsid w:val="6A1AF43F"/>
    <w:rsid w:val="6A22C939"/>
    <w:rsid w:val="6A2D91FF"/>
    <w:rsid w:val="6A31A630"/>
    <w:rsid w:val="6A3ADE51"/>
    <w:rsid w:val="6A3B968C"/>
    <w:rsid w:val="6A4F0DD2"/>
    <w:rsid w:val="6A51676A"/>
    <w:rsid w:val="6A5D98DE"/>
    <w:rsid w:val="6A5E86CF"/>
    <w:rsid w:val="6A60FA36"/>
    <w:rsid w:val="6A7676AD"/>
    <w:rsid w:val="6A769D1F"/>
    <w:rsid w:val="6A985C8D"/>
    <w:rsid w:val="6AA56CB0"/>
    <w:rsid w:val="6AACE4D0"/>
    <w:rsid w:val="6AE89190"/>
    <w:rsid w:val="6AE95046"/>
    <w:rsid w:val="6AEF9F18"/>
    <w:rsid w:val="6AEFC071"/>
    <w:rsid w:val="6AF7B366"/>
    <w:rsid w:val="6AFCB22D"/>
    <w:rsid w:val="6AFF0879"/>
    <w:rsid w:val="6B09DF81"/>
    <w:rsid w:val="6B154E35"/>
    <w:rsid w:val="6B201D61"/>
    <w:rsid w:val="6B37219A"/>
    <w:rsid w:val="6B3AA42B"/>
    <w:rsid w:val="6B3D844D"/>
    <w:rsid w:val="6B573381"/>
    <w:rsid w:val="6B6A82B1"/>
    <w:rsid w:val="6B73D9E8"/>
    <w:rsid w:val="6B8402D8"/>
    <w:rsid w:val="6B84A9F4"/>
    <w:rsid w:val="6B9CCC77"/>
    <w:rsid w:val="6BAD0630"/>
    <w:rsid w:val="6BAEE179"/>
    <w:rsid w:val="6BAFF911"/>
    <w:rsid w:val="6BB77AA0"/>
    <w:rsid w:val="6BBA73B2"/>
    <w:rsid w:val="6BC0080E"/>
    <w:rsid w:val="6BC2E24D"/>
    <w:rsid w:val="6BC68625"/>
    <w:rsid w:val="6BCC850A"/>
    <w:rsid w:val="6BD1F8D3"/>
    <w:rsid w:val="6BD4C10C"/>
    <w:rsid w:val="6BDFE058"/>
    <w:rsid w:val="6BE741CA"/>
    <w:rsid w:val="6BE96E6E"/>
    <w:rsid w:val="6BEA03E5"/>
    <w:rsid w:val="6BEE652A"/>
    <w:rsid w:val="6C119B00"/>
    <w:rsid w:val="6C1304F8"/>
    <w:rsid w:val="6C1615FB"/>
    <w:rsid w:val="6C16698F"/>
    <w:rsid w:val="6C4308E5"/>
    <w:rsid w:val="6C4A7FB6"/>
    <w:rsid w:val="6C76F058"/>
    <w:rsid w:val="6C847B53"/>
    <w:rsid w:val="6C8665C2"/>
    <w:rsid w:val="6C964757"/>
    <w:rsid w:val="6CA1649F"/>
    <w:rsid w:val="6CA49760"/>
    <w:rsid w:val="6CA78BBD"/>
    <w:rsid w:val="6CC6DA3D"/>
    <w:rsid w:val="6CCA5BB6"/>
    <w:rsid w:val="6CCEB198"/>
    <w:rsid w:val="6CDD6751"/>
    <w:rsid w:val="6CE18A5B"/>
    <w:rsid w:val="6CF9F445"/>
    <w:rsid w:val="6D06ECF8"/>
    <w:rsid w:val="6D1715A9"/>
    <w:rsid w:val="6D23FD6A"/>
    <w:rsid w:val="6D2E8443"/>
    <w:rsid w:val="6D35639C"/>
    <w:rsid w:val="6D44DF81"/>
    <w:rsid w:val="6D4FB16B"/>
    <w:rsid w:val="6D51AD75"/>
    <w:rsid w:val="6D5BB07C"/>
    <w:rsid w:val="6D5EB2AE"/>
    <w:rsid w:val="6D62BB2D"/>
    <w:rsid w:val="6D64DBA4"/>
    <w:rsid w:val="6D7CA8BB"/>
    <w:rsid w:val="6D8CDD32"/>
    <w:rsid w:val="6D8F8127"/>
    <w:rsid w:val="6D8FB8AF"/>
    <w:rsid w:val="6D8FCABD"/>
    <w:rsid w:val="6D8FD555"/>
    <w:rsid w:val="6D925613"/>
    <w:rsid w:val="6D92BF1A"/>
    <w:rsid w:val="6DAD6B61"/>
    <w:rsid w:val="6DD2C2C4"/>
    <w:rsid w:val="6DD36B7E"/>
    <w:rsid w:val="6DDEE06F"/>
    <w:rsid w:val="6DEB52DD"/>
    <w:rsid w:val="6E053C69"/>
    <w:rsid w:val="6E0D28C5"/>
    <w:rsid w:val="6E1CDFC9"/>
    <w:rsid w:val="6E1DC0FC"/>
    <w:rsid w:val="6E23FAC9"/>
    <w:rsid w:val="6E245A85"/>
    <w:rsid w:val="6E28D2FB"/>
    <w:rsid w:val="6E2C0C37"/>
    <w:rsid w:val="6E4B2128"/>
    <w:rsid w:val="6E57EBDF"/>
    <w:rsid w:val="6E5F93E9"/>
    <w:rsid w:val="6E60EB69"/>
    <w:rsid w:val="6E618C27"/>
    <w:rsid w:val="6E724DDA"/>
    <w:rsid w:val="6E750DEA"/>
    <w:rsid w:val="6E8B8F46"/>
    <w:rsid w:val="6E9F943F"/>
    <w:rsid w:val="6EA02FD4"/>
    <w:rsid w:val="6EA3E2E7"/>
    <w:rsid w:val="6EB73E35"/>
    <w:rsid w:val="6ED1FE46"/>
    <w:rsid w:val="6EF3CF81"/>
    <w:rsid w:val="6F087BEA"/>
    <w:rsid w:val="6F0E4F74"/>
    <w:rsid w:val="6F0F8C06"/>
    <w:rsid w:val="6F100A06"/>
    <w:rsid w:val="6F140658"/>
    <w:rsid w:val="6F1A0CF6"/>
    <w:rsid w:val="6F2659F4"/>
    <w:rsid w:val="6F33D720"/>
    <w:rsid w:val="6F3ED250"/>
    <w:rsid w:val="6F493BC2"/>
    <w:rsid w:val="6F4A0E42"/>
    <w:rsid w:val="6F4C76BA"/>
    <w:rsid w:val="6F4D5CAE"/>
    <w:rsid w:val="6F5A90DE"/>
    <w:rsid w:val="6F6E2995"/>
    <w:rsid w:val="6F7636E3"/>
    <w:rsid w:val="6F983D7C"/>
    <w:rsid w:val="6F999380"/>
    <w:rsid w:val="6FA13BFD"/>
    <w:rsid w:val="6FA6F62E"/>
    <w:rsid w:val="6FAE6BF7"/>
    <w:rsid w:val="6FB00DA9"/>
    <w:rsid w:val="6FC0B70A"/>
    <w:rsid w:val="6FC1F700"/>
    <w:rsid w:val="6FC46472"/>
    <w:rsid w:val="6FD3BA57"/>
    <w:rsid w:val="6FDB8404"/>
    <w:rsid w:val="6FE779AD"/>
    <w:rsid w:val="6FE91243"/>
    <w:rsid w:val="6FE9ADD8"/>
    <w:rsid w:val="6FFD623A"/>
    <w:rsid w:val="6FFF731A"/>
    <w:rsid w:val="701EB251"/>
    <w:rsid w:val="70214626"/>
    <w:rsid w:val="703160EA"/>
    <w:rsid w:val="703573E8"/>
    <w:rsid w:val="70415D0A"/>
    <w:rsid w:val="70430D47"/>
    <w:rsid w:val="704D7875"/>
    <w:rsid w:val="70581B17"/>
    <w:rsid w:val="705C83D8"/>
    <w:rsid w:val="705F7D95"/>
    <w:rsid w:val="706862E5"/>
    <w:rsid w:val="70744ED9"/>
    <w:rsid w:val="707AE631"/>
    <w:rsid w:val="70A1F94B"/>
    <w:rsid w:val="70A799B7"/>
    <w:rsid w:val="70B742F2"/>
    <w:rsid w:val="70C59DA4"/>
    <w:rsid w:val="70D2E3DF"/>
    <w:rsid w:val="70EDDD3C"/>
    <w:rsid w:val="70EE3FFF"/>
    <w:rsid w:val="71002A5D"/>
    <w:rsid w:val="710030D8"/>
    <w:rsid w:val="7122FE37"/>
    <w:rsid w:val="712FA89D"/>
    <w:rsid w:val="71340DDD"/>
    <w:rsid w:val="7134A52B"/>
    <w:rsid w:val="7142D997"/>
    <w:rsid w:val="7146777A"/>
    <w:rsid w:val="714B906B"/>
    <w:rsid w:val="715CF8FB"/>
    <w:rsid w:val="7174F268"/>
    <w:rsid w:val="717F52FE"/>
    <w:rsid w:val="7182C1EA"/>
    <w:rsid w:val="71857E39"/>
    <w:rsid w:val="718A23E2"/>
    <w:rsid w:val="719150A8"/>
    <w:rsid w:val="7192422F"/>
    <w:rsid w:val="71988C2B"/>
    <w:rsid w:val="719BEA8A"/>
    <w:rsid w:val="71A7E055"/>
    <w:rsid w:val="71AAEFBA"/>
    <w:rsid w:val="71B31485"/>
    <w:rsid w:val="71B55AE8"/>
    <w:rsid w:val="71D64797"/>
    <w:rsid w:val="71E0F28C"/>
    <w:rsid w:val="71FA8E45"/>
    <w:rsid w:val="720061CF"/>
    <w:rsid w:val="72014CDB"/>
    <w:rsid w:val="720C9DFD"/>
    <w:rsid w:val="720EB204"/>
    <w:rsid w:val="7216C12A"/>
    <w:rsid w:val="7224393E"/>
    <w:rsid w:val="7240E1DD"/>
    <w:rsid w:val="7249C9ED"/>
    <w:rsid w:val="7252910B"/>
    <w:rsid w:val="72540AFA"/>
    <w:rsid w:val="725D4793"/>
    <w:rsid w:val="7270B811"/>
    <w:rsid w:val="7276DF2F"/>
    <w:rsid w:val="7280DC84"/>
    <w:rsid w:val="728D285F"/>
    <w:rsid w:val="72A74BE0"/>
    <w:rsid w:val="72B25F7D"/>
    <w:rsid w:val="72BECE98"/>
    <w:rsid w:val="72C7F9E1"/>
    <w:rsid w:val="72CFDE3E"/>
    <w:rsid w:val="72DA07BC"/>
    <w:rsid w:val="72DF8E65"/>
    <w:rsid w:val="72E40D48"/>
    <w:rsid w:val="72F0661C"/>
    <w:rsid w:val="72F9B425"/>
    <w:rsid w:val="72FC441E"/>
    <w:rsid w:val="730B5B19"/>
    <w:rsid w:val="731E924B"/>
    <w:rsid w:val="7325C940"/>
    <w:rsid w:val="7328FDBC"/>
    <w:rsid w:val="73350FF5"/>
    <w:rsid w:val="7345F6D5"/>
    <w:rsid w:val="7349D79C"/>
    <w:rsid w:val="735C1E3F"/>
    <w:rsid w:val="73732E5F"/>
    <w:rsid w:val="737A0BF9"/>
    <w:rsid w:val="7385DA4E"/>
    <w:rsid w:val="738C09A3"/>
    <w:rsid w:val="738FA326"/>
    <w:rsid w:val="739541C4"/>
    <w:rsid w:val="739553D2"/>
    <w:rsid w:val="7398250E"/>
    <w:rsid w:val="73A9554D"/>
    <w:rsid w:val="73AA7490"/>
    <w:rsid w:val="73AFF8B9"/>
    <w:rsid w:val="73B16748"/>
    <w:rsid w:val="73B7738E"/>
    <w:rsid w:val="73B83244"/>
    <w:rsid w:val="73BC6826"/>
    <w:rsid w:val="73D328D2"/>
    <w:rsid w:val="73D44EFE"/>
    <w:rsid w:val="73E04963"/>
    <w:rsid w:val="73F51BE5"/>
    <w:rsid w:val="73F5CD80"/>
    <w:rsid w:val="73F8FB98"/>
    <w:rsid w:val="742A8C57"/>
    <w:rsid w:val="742AB87B"/>
    <w:rsid w:val="743802D6"/>
    <w:rsid w:val="743DA2C6"/>
    <w:rsid w:val="74470A1A"/>
    <w:rsid w:val="7447480E"/>
    <w:rsid w:val="74512ABF"/>
    <w:rsid w:val="7464C9B0"/>
    <w:rsid w:val="747164C0"/>
    <w:rsid w:val="74740C49"/>
    <w:rsid w:val="747E7208"/>
    <w:rsid w:val="7486BF63"/>
    <w:rsid w:val="7489A723"/>
    <w:rsid w:val="7494A96D"/>
    <w:rsid w:val="749626D9"/>
    <w:rsid w:val="7499F112"/>
    <w:rsid w:val="74A33A03"/>
    <w:rsid w:val="74A72B7A"/>
    <w:rsid w:val="74A76D89"/>
    <w:rsid w:val="74B38396"/>
    <w:rsid w:val="74BD1EFB"/>
    <w:rsid w:val="74BDE42C"/>
    <w:rsid w:val="74C37298"/>
    <w:rsid w:val="74C84F5A"/>
    <w:rsid w:val="74C9FB7D"/>
    <w:rsid w:val="74D46AC5"/>
    <w:rsid w:val="74D68096"/>
    <w:rsid w:val="74D73E1C"/>
    <w:rsid w:val="74D77BC8"/>
    <w:rsid w:val="74F5AD66"/>
    <w:rsid w:val="74FFD4B0"/>
    <w:rsid w:val="75046EB2"/>
    <w:rsid w:val="751C72B7"/>
    <w:rsid w:val="75257807"/>
    <w:rsid w:val="75283FBA"/>
    <w:rsid w:val="754C5E1B"/>
    <w:rsid w:val="7571BF98"/>
    <w:rsid w:val="7571FBF2"/>
    <w:rsid w:val="75749640"/>
    <w:rsid w:val="75761C8A"/>
    <w:rsid w:val="758DD633"/>
    <w:rsid w:val="75AFABFA"/>
    <w:rsid w:val="75BB977B"/>
    <w:rsid w:val="75CC139C"/>
    <w:rsid w:val="75CC1A17"/>
    <w:rsid w:val="75D24B8A"/>
    <w:rsid w:val="75E14A82"/>
    <w:rsid w:val="75E8743A"/>
    <w:rsid w:val="75FE90D1"/>
    <w:rsid w:val="76006DA7"/>
    <w:rsid w:val="76021A2F"/>
    <w:rsid w:val="7607E37D"/>
    <w:rsid w:val="76111106"/>
    <w:rsid w:val="7618926F"/>
    <w:rsid w:val="762FE057"/>
    <w:rsid w:val="7633629E"/>
    <w:rsid w:val="763E080D"/>
    <w:rsid w:val="7642FBDB"/>
    <w:rsid w:val="764A7D44"/>
    <w:rsid w:val="764B3C3D"/>
    <w:rsid w:val="76511E7C"/>
    <w:rsid w:val="7655DFBC"/>
    <w:rsid w:val="7656330D"/>
    <w:rsid w:val="765ADE11"/>
    <w:rsid w:val="7684C320"/>
    <w:rsid w:val="768B0BB3"/>
    <w:rsid w:val="76959A2E"/>
    <w:rsid w:val="769DB9F5"/>
    <w:rsid w:val="76A02474"/>
    <w:rsid w:val="76A2263E"/>
    <w:rsid w:val="76AC1800"/>
    <w:rsid w:val="76B73C61"/>
    <w:rsid w:val="76BD30AE"/>
    <w:rsid w:val="76CC9839"/>
    <w:rsid w:val="76DA1CEE"/>
    <w:rsid w:val="76E5A541"/>
    <w:rsid w:val="76F985F9"/>
    <w:rsid w:val="770FAE66"/>
    <w:rsid w:val="772C4C6D"/>
    <w:rsid w:val="77362BEA"/>
    <w:rsid w:val="7736B79B"/>
    <w:rsid w:val="7739F0D7"/>
    <w:rsid w:val="773C48C3"/>
    <w:rsid w:val="773DADDC"/>
    <w:rsid w:val="7749F600"/>
    <w:rsid w:val="775B3BB2"/>
    <w:rsid w:val="775BDED1"/>
    <w:rsid w:val="775C12F4"/>
    <w:rsid w:val="7760FA0C"/>
    <w:rsid w:val="77637139"/>
    <w:rsid w:val="7763AE81"/>
    <w:rsid w:val="7763C72B"/>
    <w:rsid w:val="7774107B"/>
    <w:rsid w:val="7775AFA5"/>
    <w:rsid w:val="777E6CB1"/>
    <w:rsid w:val="7783255B"/>
    <w:rsid w:val="7783366E"/>
    <w:rsid w:val="77848C9C"/>
    <w:rsid w:val="7798CD9B"/>
    <w:rsid w:val="779B36BB"/>
    <w:rsid w:val="779BEF57"/>
    <w:rsid w:val="77A1F731"/>
    <w:rsid w:val="77CFB541"/>
    <w:rsid w:val="77D6E369"/>
    <w:rsid w:val="78097D23"/>
    <w:rsid w:val="780DC1FC"/>
    <w:rsid w:val="7817E56C"/>
    <w:rsid w:val="781BF6AB"/>
    <w:rsid w:val="781C4622"/>
    <w:rsid w:val="7838188E"/>
    <w:rsid w:val="78640E4D"/>
    <w:rsid w:val="788758DC"/>
    <w:rsid w:val="7899471E"/>
    <w:rsid w:val="789EAB21"/>
    <w:rsid w:val="78B9B54E"/>
    <w:rsid w:val="78DA8695"/>
    <w:rsid w:val="78E54557"/>
    <w:rsid w:val="78F68BD2"/>
    <w:rsid w:val="78F8512E"/>
    <w:rsid w:val="7904E898"/>
    <w:rsid w:val="790EDE42"/>
    <w:rsid w:val="791DCD47"/>
    <w:rsid w:val="79217918"/>
    <w:rsid w:val="792E101C"/>
    <w:rsid w:val="7933B1D0"/>
    <w:rsid w:val="793A553C"/>
    <w:rsid w:val="79409D04"/>
    <w:rsid w:val="79470ABF"/>
    <w:rsid w:val="7959B928"/>
    <w:rsid w:val="795A136C"/>
    <w:rsid w:val="795B5D15"/>
    <w:rsid w:val="798EC1DF"/>
    <w:rsid w:val="79A7A917"/>
    <w:rsid w:val="79A9925D"/>
    <w:rsid w:val="79AD20FD"/>
    <w:rsid w:val="79B0F346"/>
    <w:rsid w:val="79B6C472"/>
    <w:rsid w:val="79C1361B"/>
    <w:rsid w:val="79C4431A"/>
    <w:rsid w:val="79C7FF49"/>
    <w:rsid w:val="79D698DE"/>
    <w:rsid w:val="79DD6A0C"/>
    <w:rsid w:val="79F22514"/>
    <w:rsid w:val="79F2316C"/>
    <w:rsid w:val="79F9437C"/>
    <w:rsid w:val="7A02A76D"/>
    <w:rsid w:val="7A117394"/>
    <w:rsid w:val="7A16799A"/>
    <w:rsid w:val="7A17C8AE"/>
    <w:rsid w:val="7A17E514"/>
    <w:rsid w:val="7A21255B"/>
    <w:rsid w:val="7A214EB4"/>
    <w:rsid w:val="7A2F129C"/>
    <w:rsid w:val="7A36FF5D"/>
    <w:rsid w:val="7A424C62"/>
    <w:rsid w:val="7A4986EB"/>
    <w:rsid w:val="7A49C9AE"/>
    <w:rsid w:val="7A4C0B12"/>
    <w:rsid w:val="7A4E8473"/>
    <w:rsid w:val="7A591D17"/>
    <w:rsid w:val="7A5A9486"/>
    <w:rsid w:val="7A5D0D77"/>
    <w:rsid w:val="7A6FC5C5"/>
    <w:rsid w:val="7A6FEA86"/>
    <w:rsid w:val="7AC500D8"/>
    <w:rsid w:val="7AC6508B"/>
    <w:rsid w:val="7AC9E07D"/>
    <w:rsid w:val="7ACFE6D8"/>
    <w:rsid w:val="7AD10DB8"/>
    <w:rsid w:val="7AE291B9"/>
    <w:rsid w:val="7AEDB38C"/>
    <w:rsid w:val="7AF1A2B6"/>
    <w:rsid w:val="7B022847"/>
    <w:rsid w:val="7B068122"/>
    <w:rsid w:val="7B0ACB13"/>
    <w:rsid w:val="7B0B477A"/>
    <w:rsid w:val="7B17DDCB"/>
    <w:rsid w:val="7B1FCB51"/>
    <w:rsid w:val="7B292326"/>
    <w:rsid w:val="7B321DDE"/>
    <w:rsid w:val="7B3C34E3"/>
    <w:rsid w:val="7B3F9A0F"/>
    <w:rsid w:val="7B4562BE"/>
    <w:rsid w:val="7B4A053D"/>
    <w:rsid w:val="7B4E8E2C"/>
    <w:rsid w:val="7B5A87D9"/>
    <w:rsid w:val="7B6B2C33"/>
    <w:rsid w:val="7B712B18"/>
    <w:rsid w:val="7B796B37"/>
    <w:rsid w:val="7B8125EC"/>
    <w:rsid w:val="7B890E5A"/>
    <w:rsid w:val="7B9871B6"/>
    <w:rsid w:val="7B9E77CE"/>
    <w:rsid w:val="7BAD8E11"/>
    <w:rsid w:val="7BAE83F8"/>
    <w:rsid w:val="7BB18E80"/>
    <w:rsid w:val="7BBDA9EB"/>
    <w:rsid w:val="7BD757B2"/>
    <w:rsid w:val="7BDC1BB6"/>
    <w:rsid w:val="7BDE1648"/>
    <w:rsid w:val="7BE003EE"/>
    <w:rsid w:val="7BE8F111"/>
    <w:rsid w:val="7BE9676A"/>
    <w:rsid w:val="7BEA6389"/>
    <w:rsid w:val="7C00FC44"/>
    <w:rsid w:val="7C02A0DA"/>
    <w:rsid w:val="7C063D0A"/>
    <w:rsid w:val="7C0EB1AD"/>
    <w:rsid w:val="7C2071EE"/>
    <w:rsid w:val="7C25C42B"/>
    <w:rsid w:val="7C566A28"/>
    <w:rsid w:val="7C56A791"/>
    <w:rsid w:val="7C76C084"/>
    <w:rsid w:val="7C7A7F00"/>
    <w:rsid w:val="7C7E75B4"/>
    <w:rsid w:val="7C816833"/>
    <w:rsid w:val="7C86A346"/>
    <w:rsid w:val="7C86D7D4"/>
    <w:rsid w:val="7C9B462E"/>
    <w:rsid w:val="7C9E7367"/>
    <w:rsid w:val="7CA0966B"/>
    <w:rsid w:val="7CA2E8FB"/>
    <w:rsid w:val="7CA69B74"/>
    <w:rsid w:val="7CA9BDBC"/>
    <w:rsid w:val="7CB15AD0"/>
    <w:rsid w:val="7CB681B2"/>
    <w:rsid w:val="7CBE8F00"/>
    <w:rsid w:val="7CC68301"/>
    <w:rsid w:val="7CE1331F"/>
    <w:rsid w:val="7CE4376F"/>
    <w:rsid w:val="7CECA610"/>
    <w:rsid w:val="7CF651BF"/>
    <w:rsid w:val="7D00C368"/>
    <w:rsid w:val="7D0A4F1D"/>
    <w:rsid w:val="7D1970F3"/>
    <w:rsid w:val="7D1DC096"/>
    <w:rsid w:val="7D215703"/>
    <w:rsid w:val="7D23DC21"/>
    <w:rsid w:val="7D3291DA"/>
    <w:rsid w:val="7D47F774"/>
    <w:rsid w:val="7D4951BF"/>
    <w:rsid w:val="7D495E72"/>
    <w:rsid w:val="7D5B56DF"/>
    <w:rsid w:val="7D8CC226"/>
    <w:rsid w:val="7D95D092"/>
    <w:rsid w:val="7D966E42"/>
    <w:rsid w:val="7DA00F27"/>
    <w:rsid w:val="7DA43C72"/>
    <w:rsid w:val="7DB011E5"/>
    <w:rsid w:val="7DB86E16"/>
    <w:rsid w:val="7DC88759"/>
    <w:rsid w:val="7DCBF522"/>
    <w:rsid w:val="7DCF33DE"/>
    <w:rsid w:val="7DD04493"/>
    <w:rsid w:val="7DD05C53"/>
    <w:rsid w:val="7DF45B00"/>
    <w:rsid w:val="7DFA65A2"/>
    <w:rsid w:val="7E389DEC"/>
    <w:rsid w:val="7E3C66CC"/>
    <w:rsid w:val="7E61D215"/>
    <w:rsid w:val="7E6D60AE"/>
    <w:rsid w:val="7EA08FD8"/>
    <w:rsid w:val="7EA5ADFB"/>
    <w:rsid w:val="7EC7AB1B"/>
    <w:rsid w:val="7EC93EB2"/>
    <w:rsid w:val="7ECB0AF9"/>
    <w:rsid w:val="7ECDAA00"/>
    <w:rsid w:val="7EDB1B99"/>
    <w:rsid w:val="7EE7E98D"/>
    <w:rsid w:val="7EECC4EE"/>
    <w:rsid w:val="7EF347D7"/>
    <w:rsid w:val="7EF60818"/>
    <w:rsid w:val="7EFF01BD"/>
    <w:rsid w:val="7F02E89C"/>
    <w:rsid w:val="7F09EEE0"/>
    <w:rsid w:val="7F0B1ECB"/>
    <w:rsid w:val="7F1E79F2"/>
    <w:rsid w:val="7F294AA9"/>
    <w:rsid w:val="7F32C7D6"/>
    <w:rsid w:val="7F3BDF88"/>
    <w:rsid w:val="7F4120F5"/>
    <w:rsid w:val="7F434180"/>
    <w:rsid w:val="7F525BCC"/>
    <w:rsid w:val="7F5F152A"/>
    <w:rsid w:val="7F5F5F8C"/>
    <w:rsid w:val="7F6724D9"/>
    <w:rsid w:val="7F7FC212"/>
    <w:rsid w:val="7F99ED09"/>
    <w:rsid w:val="7F9BD017"/>
    <w:rsid w:val="7F9FB5FB"/>
    <w:rsid w:val="7FA40C19"/>
    <w:rsid w:val="7FAED7D1"/>
    <w:rsid w:val="7FB780B4"/>
    <w:rsid w:val="7FB7ECD1"/>
    <w:rsid w:val="7FBCAC96"/>
    <w:rsid w:val="7FBCDFA4"/>
    <w:rsid w:val="7FBF374C"/>
    <w:rsid w:val="7FC124AF"/>
    <w:rsid w:val="7FDC892E"/>
    <w:rsid w:val="7FEFA3FD"/>
    <w:rsid w:val="7FF50C65"/>
    <w:rsid w:val="7FF785AD"/>
    <w:rsid w:val="7FFB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A8CAB"/>
  <w15:docId w15:val="{D28DEFA8-8848-4031-825E-7F26A9F8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35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5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5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5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5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TitleChar">
    <w:name w:val="Title Char"/>
    <w:basedOn w:val="DefaultParagraphFont"/>
    <w:link w:val="Title"/>
    <w:rsid w:val="00834AA0"/>
    <w:rPr>
      <w:rFonts w:ascii="Arial" w:hAnsi="Arial" w:cs="Arial"/>
      <w:b/>
      <w:bCs/>
      <w:sz w:val="36"/>
      <w:szCs w:val="36"/>
      <w:lang w:eastAsia="sr-Latn-CS"/>
    </w:rPr>
  </w:style>
  <w:style w:type="paragraph" w:styleId="ListParagraph">
    <w:name w:val="List Paragraph"/>
    <w:basedOn w:val="Normal"/>
    <w:uiPriority w:val="34"/>
    <w:qFormat/>
    <w:rsid w:val="007D1E96"/>
    <w:pPr>
      <w:ind w:left="720"/>
      <w:contextualSpacing/>
    </w:pPr>
  </w:style>
  <w:style w:type="paragraph" w:styleId="Revision">
    <w:name w:val="Revision"/>
    <w:hidden/>
    <w:uiPriority w:val="99"/>
    <w:semiHidden/>
    <w:rsid w:val="00A77E05"/>
    <w:rPr>
      <w:lang w:eastAsia="sr-Latn-CS"/>
    </w:rPr>
  </w:style>
  <w:style w:type="paragraph" w:styleId="BalloonText">
    <w:name w:val="Balloon Text"/>
    <w:basedOn w:val="Normal"/>
    <w:link w:val="BalloonTextChar"/>
    <w:rsid w:val="00A77E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77E05"/>
    <w:rPr>
      <w:rFonts w:ascii="Segoe UI" w:hAnsi="Segoe UI" w:cs="Segoe UI"/>
      <w:sz w:val="18"/>
      <w:szCs w:val="18"/>
      <w:lang w:eastAsia="sr-Latn-C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4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51f967-f8e3-4995-9a04-6b65897cf363" xsi:nil="true"/>
    <lcf76f155ced4ddcb4097134ff3c332f xmlns="e5e7bb9d-7a1d-4e40-85d7-4b30b734cc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ED2D139934A548A959D4813B0D31B6" ma:contentTypeVersion="9" ma:contentTypeDescription="Create a new document." ma:contentTypeScope="" ma:versionID="c8c9028a8082e31b47ab894bfd98d584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6209b89d9c53fbf4404202a01ba12b06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fb40b0-6d03-4d21-a0ff-141fef5831be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8C6F1-230C-49AF-BE4F-B949B4E3F1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DD7684-2A37-48E9-995E-516589BBD816}">
  <ds:schemaRefs>
    <ds:schemaRef ds:uri="http://schemas.microsoft.com/office/2006/metadata/properties"/>
    <ds:schemaRef ds:uri="http://schemas.microsoft.com/office/infopath/2007/PartnerControls"/>
    <ds:schemaRef ds:uri="7051f967-f8e3-4995-9a04-6b65897cf363"/>
    <ds:schemaRef ds:uri="e5e7bb9d-7a1d-4e40-85d7-4b30b734cc38"/>
  </ds:schemaRefs>
</ds:datastoreItem>
</file>

<file path=customXml/itemProps3.xml><?xml version="1.0" encoding="utf-8"?>
<ds:datastoreItem xmlns:ds="http://schemas.openxmlformats.org/officeDocument/2006/customXml" ds:itemID="{E8C8EA23-E37A-47E4-A220-AC7132536E3E}"/>
</file>

<file path=customXml/itemProps4.xml><?xml version="1.0" encoding="utf-8"?>
<ds:datastoreItem xmlns:ds="http://schemas.openxmlformats.org/officeDocument/2006/customXml" ds:itemID="{549F0A48-872B-4895-937B-0B321054E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5</TotalTime>
  <Pages>1</Pages>
  <Words>5596</Words>
  <Characters>31900</Characters>
  <Application>Microsoft Office Word</Application>
  <DocSecurity>0</DocSecurity>
  <Lines>265</Lines>
  <Paragraphs>74</Paragraphs>
  <ScaleCrop>false</ScaleCrop>
  <Company/>
  <LinksUpToDate>false</LinksUpToDate>
  <CharactersWithSpaces>37422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keywords/>
  <cp:lastModifiedBy>Tijana Kvaic</cp:lastModifiedBy>
  <cp:revision>9</cp:revision>
  <cp:lastPrinted>1900-01-01T08:00:00Z</cp:lastPrinted>
  <dcterms:created xsi:type="dcterms:W3CDTF">2022-04-17T12:36:00Z</dcterms:created>
  <dcterms:modified xsi:type="dcterms:W3CDTF">2023-04-06T13:38:00Z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  <property fmtid="{D5CDD505-2E9C-101B-9397-08002B2CF9AE}" pid="3" name="MediaServiceImageTags">
    <vt:lpwstr/>
  </property>
</Properties>
</file>