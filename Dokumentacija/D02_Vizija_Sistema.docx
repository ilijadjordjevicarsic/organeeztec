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1217" w14:textId="77777777" w:rsidR="003372D3" w:rsidRPr="003372D3" w:rsidRDefault="006F694D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Organeeztec</w:t>
      </w:r>
    </w:p>
    <w:p w14:paraId="33171734" w14:textId="5AC876A1" w:rsidR="006F694D" w:rsidRDefault="006F694D" w:rsidP="003372D3">
      <w:pPr>
        <w:pStyle w:val="Title"/>
        <w:jc w:val="right"/>
        <w:rPr>
          <w:lang w:val="sr-Latn-CS"/>
        </w:rPr>
      </w:pPr>
      <w:r w:rsidRPr="4D49D7EA">
        <w:rPr>
          <w:lang w:val="sr-Latn-CS"/>
        </w:rPr>
        <w:t xml:space="preserve">Portal za organizaciju unutrašnjih aktivnosti volonterske organizacije </w:t>
      </w:r>
      <w:r w:rsidR="2A87AFA1" w:rsidRPr="4D49D7EA">
        <w:rPr>
          <w:lang w:val="sr-Latn-CS"/>
        </w:rPr>
        <w:t>EESTEC</w:t>
      </w:r>
    </w:p>
    <w:p w14:paraId="29D6B04F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294053DC" w14:textId="77777777" w:rsidR="00206E1F" w:rsidRPr="003372D3" w:rsidRDefault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>Vizija sistema</w:t>
      </w:r>
    </w:p>
    <w:p w14:paraId="672A6659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E7B734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A37501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06E1F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p w14:paraId="5DAB6C7B" w14:textId="77777777" w:rsidR="006F694D" w:rsidRPr="006F694D" w:rsidRDefault="006F694D" w:rsidP="006F694D">
      <w:pPr>
        <w:rPr>
          <w:lang w:val="sr-Latn-C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9D06CEC" w14:textId="77777777" w:rsidTr="1BB9BC6D">
        <w:tc>
          <w:tcPr>
            <w:tcW w:w="2304" w:type="dxa"/>
          </w:tcPr>
          <w:p w14:paraId="746F148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702199EA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C320DDC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6E5EAB" w14:paraId="21EE233C" w14:textId="77777777" w:rsidTr="1BB9BC6D">
        <w:tc>
          <w:tcPr>
            <w:tcW w:w="2304" w:type="dxa"/>
          </w:tcPr>
          <w:p w14:paraId="26FC2203" w14:textId="6FAC6914" w:rsidR="003372D3" w:rsidRPr="003372D3" w:rsidRDefault="00D50C3B" w:rsidP="4D49D7EA">
            <w:pPr>
              <w:pStyle w:val="Tabletext"/>
              <w:rPr>
                <w:highlight w:val="yellow"/>
                <w:lang w:val="sr-Latn-CS"/>
              </w:rPr>
            </w:pPr>
            <w:r w:rsidRPr="1BB9BC6D">
              <w:rPr>
                <w:lang w:val="sr-Latn-CS"/>
              </w:rPr>
              <w:t>1</w:t>
            </w:r>
            <w:r w:rsidR="3305849F" w:rsidRPr="1BB9BC6D">
              <w:rPr>
                <w:lang w:val="sr-Latn-CS"/>
              </w:rPr>
              <w:t>8</w:t>
            </w:r>
            <w:r w:rsidR="006F694D" w:rsidRPr="1BB9BC6D">
              <w:rPr>
                <w:lang w:val="sr-Latn-CS"/>
              </w:rPr>
              <w:t>.03.2023.</w:t>
            </w:r>
          </w:p>
        </w:tc>
        <w:tc>
          <w:tcPr>
            <w:tcW w:w="1152" w:type="dxa"/>
          </w:tcPr>
          <w:p w14:paraId="4B3AA50C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 w:rsidRPr="003372D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637F0B55" w14:textId="77777777" w:rsidR="003372D3" w:rsidRPr="003372D3" w:rsidRDefault="006F694D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7E378B4" w14:textId="77777777" w:rsidR="003372D3" w:rsidRDefault="006F694D" w:rsidP="003372D3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Antonije Miti</w:t>
            </w:r>
            <w:r>
              <w:rPr>
                <w:lang w:val="sr-Latn-RS"/>
              </w:rPr>
              <w:t>ć</w:t>
            </w:r>
          </w:p>
          <w:p w14:paraId="4B1348ED" w14:textId="77777777" w:rsidR="006F694D" w:rsidRDefault="006F694D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Tijana Kvaić</w:t>
            </w:r>
          </w:p>
          <w:p w14:paraId="575F21C2" w14:textId="77777777" w:rsidR="006F694D" w:rsidRPr="006F694D" w:rsidRDefault="006F694D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Ilija Đorđević Arsić</w:t>
            </w:r>
          </w:p>
        </w:tc>
      </w:tr>
    </w:tbl>
    <w:p w14:paraId="62486C05" w14:textId="77777777" w:rsidR="00206E1F" w:rsidRPr="003372D3" w:rsidRDefault="00206E1F">
      <w:pPr>
        <w:rPr>
          <w:lang w:val="sr-Latn-CS"/>
        </w:rPr>
      </w:pPr>
    </w:p>
    <w:p w14:paraId="414DD773" w14:textId="0D578933" w:rsidR="00206E1F" w:rsidRPr="003372D3" w:rsidRDefault="00206E1F" w:rsidP="003372D3">
      <w:pPr>
        <w:pStyle w:val="Title"/>
        <w:rPr>
          <w:lang w:val="sr-Latn-CS"/>
        </w:rPr>
      </w:pPr>
      <w:r w:rsidRPr="257ECC77">
        <w:rPr>
          <w:lang w:val="sr-Latn-CS"/>
        </w:rPr>
        <w:br w:type="page"/>
      </w:r>
      <w:r w:rsidR="029DCF5C" w:rsidRPr="257ECC77">
        <w:rPr>
          <w:lang w:val="sr-Latn-CS"/>
        </w:rPr>
        <w:lastRenderedPageBreak/>
        <w:t>Sadrž</w:t>
      </w:r>
      <w:r w:rsidR="3951645C" w:rsidRPr="257ECC77">
        <w:rPr>
          <w:lang w:val="sr-Latn-CS"/>
        </w:rPr>
        <w:t>a</w:t>
      </w:r>
      <w:r w:rsidR="029DCF5C" w:rsidRPr="257ECC77">
        <w:rPr>
          <w:lang w:val="sr-Latn-CS"/>
        </w:rPr>
        <w:t>j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sr-Latn-CS"/>
        </w:rPr>
        <w:id w:val="5505857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4915B1" w14:textId="338FC26F" w:rsidR="00D50C3B" w:rsidRDefault="00D50C3B">
          <w:pPr>
            <w:pStyle w:val="TOCHeading"/>
          </w:pPr>
        </w:p>
        <w:p w14:paraId="0C96C058" w14:textId="06675C71" w:rsidR="00D50C3B" w:rsidRDefault="00D50C3B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892994" w:history="1">
            <w:r w:rsidRPr="00101F48">
              <w:rPr>
                <w:rStyle w:val="Hyperlink"/>
                <w:noProof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Pr="00101F48">
              <w:rPr>
                <w:rStyle w:val="Hyperlink"/>
                <w:noProof/>
                <w:lang w:val="sr-Latn-CS"/>
              </w:rPr>
              <w:t>Cilj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_Toc129892994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98F5" w14:textId="38731FE6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2995" w:history="1">
            <w:r w:rsidR="00D50C3B" w:rsidRPr="00101F48">
              <w:rPr>
                <w:rStyle w:val="Hyperlink"/>
                <w:noProof/>
                <w:lang w:val="sr-Latn-CS"/>
              </w:rPr>
              <w:t>2.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Opseg dokumenta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_Toc129892995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5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37C1B031" w14:textId="44CFCC47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2996" w:history="1">
            <w:r w:rsidR="00D50C3B" w:rsidRPr="00101F48">
              <w:rPr>
                <w:rStyle w:val="Hyperlink"/>
                <w:noProof/>
                <w:lang w:val="sr-Latn-CS"/>
              </w:rPr>
              <w:t>3.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Reference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_Toc129892996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5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C9122B1" w14:textId="51EC11B7" w:rsidR="00D50C3B" w:rsidRP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2997" w:history="1">
            <w:r w:rsidR="00D50C3B" w:rsidRPr="00D50C3B">
              <w:rPr>
                <w:rStyle w:val="Hyperlink"/>
                <w:noProof/>
                <w:lang w:val="sr-Latn-CS"/>
              </w:rPr>
              <w:t>4.</w:t>
            </w:r>
            <w:r w:rsidR="00D50C3B" w:rsidRP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D50C3B">
              <w:rPr>
                <w:rStyle w:val="Hyperlink"/>
                <w:noProof/>
                <w:lang w:val="sr-Latn-CS"/>
              </w:rPr>
              <w:t>Pozicioniranje proizvoda</w:t>
            </w:r>
            <w:r w:rsidR="00D50C3B" w:rsidRPr="00D50C3B">
              <w:rPr>
                <w:noProof/>
                <w:webHidden/>
              </w:rPr>
              <w:tab/>
            </w:r>
            <w:r w:rsidR="00D50C3B" w:rsidRPr="00D50C3B">
              <w:rPr>
                <w:noProof/>
                <w:webHidden/>
              </w:rPr>
              <w:fldChar w:fldCharType="begin"/>
            </w:r>
            <w:r w:rsidR="00D50C3B" w:rsidRPr="00D50C3B">
              <w:rPr>
                <w:noProof/>
                <w:webHidden/>
              </w:rPr>
              <w:instrText xml:space="preserve"> PAGEREF _Toc129892997 \h </w:instrText>
            </w:r>
            <w:r w:rsidR="00D50C3B" w:rsidRPr="00D50C3B">
              <w:rPr>
                <w:noProof/>
                <w:webHidden/>
              </w:rPr>
            </w:r>
            <w:r w:rsidR="00D50C3B" w:rsidRPr="00D50C3B">
              <w:rPr>
                <w:noProof/>
                <w:webHidden/>
              </w:rPr>
              <w:fldChar w:fldCharType="separate"/>
            </w:r>
            <w:r w:rsidR="00D50C3B" w:rsidRPr="00D50C3B">
              <w:rPr>
                <w:noProof/>
                <w:webHidden/>
              </w:rPr>
              <w:t>5</w:t>
            </w:r>
            <w:r w:rsidR="00D50C3B" w:rsidRPr="00D50C3B">
              <w:rPr>
                <w:noProof/>
                <w:webHidden/>
              </w:rPr>
              <w:fldChar w:fldCharType="end"/>
            </w:r>
          </w:hyperlink>
        </w:p>
        <w:p w14:paraId="06ECA071" w14:textId="22C4B15F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2998" w:history="1">
            <w:r w:rsidR="00D50C3B" w:rsidRPr="00D50C3B">
              <w:rPr>
                <w:rStyle w:val="Hyperlink"/>
                <w:noProof/>
                <w:lang w:val="sr-Latn-CS"/>
              </w:rPr>
              <w:t>4.1</w:t>
            </w:r>
            <w:r w:rsidR="00D50C3B" w:rsidRP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D50C3B">
              <w:rPr>
                <w:rStyle w:val="Hyperlink"/>
                <w:noProof/>
                <w:lang w:val="sr-Latn-CS"/>
              </w:rPr>
              <w:t>Poslovne mogućnosti</w:t>
            </w:r>
            <w:r w:rsidR="00D50C3B" w:rsidRPr="00D50C3B">
              <w:rPr>
                <w:noProof/>
                <w:webHidden/>
              </w:rPr>
              <w:tab/>
            </w:r>
            <w:r w:rsidR="00D50C3B" w:rsidRPr="00D50C3B">
              <w:rPr>
                <w:noProof/>
                <w:webHidden/>
              </w:rPr>
              <w:fldChar w:fldCharType="begin"/>
            </w:r>
            <w:r w:rsidR="00D50C3B" w:rsidRPr="00D50C3B">
              <w:rPr>
                <w:noProof/>
                <w:webHidden/>
              </w:rPr>
              <w:instrText xml:space="preserve"> PAGEREF _Toc129892998 \h </w:instrText>
            </w:r>
            <w:r w:rsidR="00D50C3B" w:rsidRPr="00D50C3B">
              <w:rPr>
                <w:noProof/>
                <w:webHidden/>
              </w:rPr>
            </w:r>
            <w:r w:rsidR="00D50C3B" w:rsidRPr="00D50C3B">
              <w:rPr>
                <w:noProof/>
                <w:webHidden/>
              </w:rPr>
              <w:fldChar w:fldCharType="separate"/>
            </w:r>
            <w:r w:rsidR="00D50C3B" w:rsidRPr="00D50C3B">
              <w:rPr>
                <w:noProof/>
                <w:webHidden/>
              </w:rPr>
              <w:t>5</w:t>
            </w:r>
            <w:r w:rsidR="00D50C3B" w:rsidRPr="00D50C3B">
              <w:rPr>
                <w:noProof/>
                <w:webHidden/>
              </w:rPr>
              <w:fldChar w:fldCharType="end"/>
            </w:r>
          </w:hyperlink>
        </w:p>
        <w:p w14:paraId="3ED3D51C" w14:textId="270D672D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2999" w:history="1">
            <w:r w:rsidR="00D50C3B" w:rsidRPr="00101F48">
              <w:rPr>
                <w:rStyle w:val="Hyperlink"/>
                <w:noProof/>
                <w:lang w:val="sr-Latn-CS"/>
              </w:rPr>
              <w:t>4.2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Postavka problema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_Toc129892999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5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FA366A4" w14:textId="0907A8AB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0" w:history="1">
            <w:r w:rsidR="00D50C3B" w:rsidRPr="00101F48">
              <w:rPr>
                <w:rStyle w:val="Hyperlink"/>
                <w:noProof/>
                <w:lang w:val="sr-Latn-CS"/>
              </w:rPr>
              <w:t>4.3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Postavka pozicije proizvoda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_Toc129893000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5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AA588C2" w14:textId="14C9B781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1" w:history="1">
            <w:r w:rsidR="00D50C3B" w:rsidRPr="00101F48">
              <w:rPr>
                <w:rStyle w:val="Hyperlink"/>
                <w:noProof/>
                <w:lang w:val="sr-Latn-CS"/>
              </w:rPr>
              <w:t>5.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Opis korisnika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_Toc129893001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6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B7C3286" w14:textId="0C2006A2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2" w:history="1">
            <w:r w:rsidR="00D50C3B" w:rsidRPr="00101F48">
              <w:rPr>
                <w:rStyle w:val="Hyperlink"/>
                <w:noProof/>
                <w:lang w:val="sr-Latn-CS"/>
              </w:rPr>
              <w:t>5.1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Opis potencijalnog tržišta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_Toc129893002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6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46AB136C" w14:textId="55131ED6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3" w:history="1">
            <w:r w:rsidR="00D50C3B" w:rsidRPr="00101F48">
              <w:rPr>
                <w:rStyle w:val="Hyperlink"/>
                <w:noProof/>
                <w:lang w:val="sr-Latn-CS"/>
              </w:rPr>
              <w:t>5.2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Profili korisnika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_Toc129893003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6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2C1500C9" w14:textId="57C8E2D1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4" w:history="1">
            <w:r w:rsidR="00D50C3B" w:rsidRPr="00101F48">
              <w:rPr>
                <w:rStyle w:val="Hyperlink"/>
                <w:noProof/>
                <w:lang w:val="sr-Latn-CS"/>
              </w:rPr>
              <w:t>5.3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Opis okruženja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_Toc129893004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7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3CCBDDBC" w14:textId="515CA147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5" w:history="1">
            <w:r w:rsidR="00D50C3B" w:rsidRPr="00101F48">
              <w:rPr>
                <w:rStyle w:val="Hyperlink"/>
                <w:noProof/>
                <w:lang w:val="sr-Latn-CS"/>
              </w:rPr>
              <w:t>5.4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Osnovne potrebe korisnika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_Toc129893005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7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74065068" w14:textId="39767A87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6" w:history="1">
            <w:r w:rsidR="00D50C3B" w:rsidRPr="00101F48">
              <w:rPr>
                <w:rStyle w:val="Hyperlink"/>
                <w:noProof/>
                <w:lang w:val="sr-Latn-CS"/>
              </w:rPr>
              <w:t>5.5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Alternative i konkurencija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_Toc129893006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7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3147A130" w14:textId="15E5FD87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7" w:history="1">
            <w:r w:rsidR="00D50C3B" w:rsidRPr="00101F48">
              <w:rPr>
                <w:rStyle w:val="Hyperlink"/>
                <w:noProof/>
                <w:lang w:val="sr-Latn-CS"/>
              </w:rPr>
              <w:t>6.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Opis proizvoda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_Toc129893007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7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23FF8E93" w14:textId="79466E3F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8" w:history="1">
            <w:r w:rsidR="00D50C3B" w:rsidRPr="00101F48">
              <w:rPr>
                <w:rStyle w:val="Hyperlink"/>
                <w:noProof/>
                <w:lang w:val="sr-Latn-CS"/>
              </w:rPr>
              <w:t>6.1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Perspektiva proizvoda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_Toc129893008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8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E0D529B" w14:textId="50E06090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09" w:history="1">
            <w:r w:rsidR="00D50C3B" w:rsidRPr="00101F48">
              <w:rPr>
                <w:rStyle w:val="Hyperlink"/>
                <w:noProof/>
                <w:lang w:val="sr-Latn-CS"/>
              </w:rPr>
              <w:t>6.2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Pregled mogućnosti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_Toc129893009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8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0026B671" w14:textId="33D175A7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0" w:history="1">
            <w:r w:rsidR="00D50C3B" w:rsidRPr="00101F48">
              <w:rPr>
                <w:rStyle w:val="Hyperlink"/>
                <w:noProof/>
                <w:lang w:val="sr-Latn-CS"/>
              </w:rPr>
              <w:t>6.3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Pretpostavke i zavisnosti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_Toc129893010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6831AE04" w14:textId="78EEBEAD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1" w:history="1">
            <w:r w:rsidR="00D50C3B" w:rsidRPr="00101F48">
              <w:rPr>
                <w:rStyle w:val="Hyperlink"/>
                <w:noProof/>
                <w:lang w:val="sr-Latn-CS"/>
              </w:rPr>
              <w:t>6.4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Cena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_Toc129893011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4EDCCA9" w14:textId="603309A4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2" w:history="1">
            <w:r w:rsidR="00D50C3B" w:rsidRPr="00101F48">
              <w:rPr>
                <w:rStyle w:val="Hyperlink"/>
                <w:noProof/>
                <w:lang w:val="sr-Latn-CS"/>
              </w:rPr>
              <w:t>6.5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Licenciranje i instalacija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_Toc129893012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41D14543" w14:textId="5C157DCF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3" w:history="1">
            <w:r w:rsidR="00D50C3B" w:rsidRPr="00101F48">
              <w:rPr>
                <w:rStyle w:val="Hyperlink"/>
                <w:noProof/>
                <w:lang w:val="sr-Latn-CS"/>
              </w:rPr>
              <w:t>7.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Funkcionalni zahtevi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_Toc129893013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45AFB53" w14:textId="6DF9AD48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4" w:history="1">
            <w:r w:rsidR="00D50C3B" w:rsidRPr="00101F48">
              <w:rPr>
                <w:rStyle w:val="Hyperlink"/>
                <w:noProof/>
                <w:lang w:val="sr-Latn-CS"/>
              </w:rPr>
              <w:t>7.1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Prijavljivanje na sistem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_Toc129893014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01686CC8" w14:textId="4C424FE0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5" w:history="1">
            <w:r w:rsidR="00D50C3B" w:rsidRPr="00101F48">
              <w:rPr>
                <w:rStyle w:val="Hyperlink"/>
                <w:noProof/>
                <w:lang w:val="sr-Latn-CS"/>
              </w:rPr>
              <w:t>7.2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Kreiranje, ažuriranje i brisanje profila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_Toc129893015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E21EF07" w14:textId="6B3CA6D7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6" w:history="1">
            <w:r w:rsidR="00D50C3B" w:rsidRPr="00101F48">
              <w:rPr>
                <w:rStyle w:val="Hyperlink"/>
                <w:noProof/>
                <w:lang w:val="sr-Latn-CS"/>
              </w:rPr>
              <w:t>7.3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Unos, prikaz i ažuriranje zaduženja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_Toc129893016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9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6DBA621" w14:textId="16110B81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7" w:history="1">
            <w:r w:rsidR="00D50C3B" w:rsidRPr="00101F48">
              <w:rPr>
                <w:rStyle w:val="Hyperlink"/>
                <w:noProof/>
                <w:lang w:val="sr-Latn-CS"/>
              </w:rPr>
              <w:t>7.4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Prikaz kategorija u meniju i navigacija kroz kategorije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_Toc129893017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03810304" w14:textId="4C888D78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8" w:history="1">
            <w:r w:rsidR="00D50C3B" w:rsidRPr="00101F48">
              <w:rPr>
                <w:rStyle w:val="Hyperlink"/>
                <w:noProof/>
                <w:lang w:val="sr-Latn-CS"/>
              </w:rPr>
              <w:t>7.5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Ažuriranje kalendara i dodavanje novih događaja u kalendar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_Toc129893018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075D6312" w14:textId="4A95FB64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19" w:history="1">
            <w:r w:rsidR="00D50C3B" w:rsidRPr="00101F48">
              <w:rPr>
                <w:rStyle w:val="Hyperlink"/>
                <w:noProof/>
              </w:rPr>
              <w:t>7.6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</w:rPr>
              <w:t>Tabla za obaveštenja i poruke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_Toc129893019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24AE649F" w14:textId="7C1C3589" w:rsidR="00D50C3B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0" w:history="1">
            <w:r w:rsidR="00D50C3B" w:rsidRPr="00101F48">
              <w:rPr>
                <w:rStyle w:val="Hyperlink"/>
                <w:noProof/>
                <w:lang w:val="sr-Latn-CS"/>
              </w:rPr>
              <w:t>7.7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Dogovaranje sastanaka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_Toc129893020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156F6FF" w14:textId="09033D79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1" w:history="1">
            <w:r w:rsidR="00D50C3B" w:rsidRPr="00101F48">
              <w:rPr>
                <w:rStyle w:val="Hyperlink"/>
                <w:noProof/>
                <w:lang w:val="sr-Latn-CS"/>
              </w:rPr>
              <w:t>8.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Ograničenja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_Toc129893021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04E84EC" w14:textId="374D91D0" w:rsidR="00D50C3B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2" w:history="1">
            <w:r w:rsidR="00D50C3B" w:rsidRPr="00101F48">
              <w:rPr>
                <w:rStyle w:val="Hyperlink"/>
                <w:noProof/>
                <w:lang w:val="sr-Latn-CS"/>
              </w:rPr>
              <w:t>9.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Zahtevi u pogledu kvaliteta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_Toc129893022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2F4DF94C" w14:textId="3C554598" w:rsidR="00D50C3B" w:rsidRDefault="00000000">
          <w:pPr>
            <w:pStyle w:val="TO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3" w:history="1">
            <w:r w:rsidR="00D50C3B" w:rsidRPr="00101F48">
              <w:rPr>
                <w:rStyle w:val="Hyperlink"/>
                <w:noProof/>
                <w:lang w:val="sr-Latn-CS"/>
              </w:rPr>
              <w:t>10.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Prioritet funkcionalnosti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_Toc129893023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10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D61AEDA" w14:textId="1EDBAEE4" w:rsidR="00D50C3B" w:rsidRDefault="00000000">
          <w:pPr>
            <w:pStyle w:val="TO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4" w:history="1">
            <w:r w:rsidR="00D50C3B" w:rsidRPr="00101F48">
              <w:rPr>
                <w:rStyle w:val="Hyperlink"/>
                <w:noProof/>
                <w:lang w:val="sr-Latn-CS"/>
              </w:rPr>
              <w:t>11.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Nefunkcionalni zahtevi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_Toc129893024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077DBDA9" w14:textId="7AC55D68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5" w:history="1">
            <w:r w:rsidR="00D50C3B" w:rsidRPr="00101F48">
              <w:rPr>
                <w:rStyle w:val="Hyperlink"/>
                <w:noProof/>
                <w:lang w:val="sr-Latn-CS"/>
              </w:rPr>
              <w:t>11.1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Zahtevi u pogledu standardizacije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_Toc129893025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7DE1B569" w14:textId="412A9543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6" w:history="1">
            <w:r w:rsidR="00D50C3B" w:rsidRPr="00101F48">
              <w:rPr>
                <w:rStyle w:val="Hyperlink"/>
                <w:noProof/>
                <w:lang w:val="sr-Latn-CS"/>
              </w:rPr>
              <w:t>11.2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Sistemski zahtevi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_Toc129893026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56F9861D" w14:textId="6EB3891C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7" w:history="1">
            <w:r w:rsidR="00D50C3B" w:rsidRPr="00101F48">
              <w:rPr>
                <w:rStyle w:val="Hyperlink"/>
                <w:noProof/>
                <w:lang w:val="sr-Latn-CS"/>
              </w:rPr>
              <w:t>11.3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Zahtevi u pogledu performansi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_Toc129893027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3D9AE1E0" w14:textId="54A2D7ED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8" w:history="1">
            <w:r w:rsidR="00D50C3B" w:rsidRPr="00101F48">
              <w:rPr>
                <w:rStyle w:val="Hyperlink"/>
                <w:noProof/>
                <w:lang w:val="sr-Latn-CS"/>
              </w:rPr>
              <w:t>11.4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Zahtevi u pogledu okruženja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_Toc129893028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79D811F5" w14:textId="61B2C06C" w:rsidR="00D50C3B" w:rsidRDefault="00000000">
          <w:pPr>
            <w:pStyle w:val="TOC1"/>
            <w:tabs>
              <w:tab w:val="left" w:pos="8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29" w:history="1">
            <w:r w:rsidR="00D50C3B" w:rsidRPr="00101F48">
              <w:rPr>
                <w:rStyle w:val="Hyperlink"/>
                <w:noProof/>
                <w:lang w:val="sr-Latn-CS"/>
              </w:rPr>
              <w:t>12.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Dokumentacija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_Toc129893029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7135DE0F" w14:textId="6E00A24C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30" w:history="1">
            <w:r w:rsidR="00D50C3B" w:rsidRPr="00101F48">
              <w:rPr>
                <w:rStyle w:val="Hyperlink"/>
                <w:noProof/>
                <w:lang w:val="sr-Latn-CS"/>
              </w:rPr>
              <w:t>12.1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Korisničko uputstvo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_Toc129893030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3A94E19B" w14:textId="0E2FE0A1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31" w:history="1">
            <w:r w:rsidR="00D50C3B" w:rsidRPr="00101F48">
              <w:rPr>
                <w:rStyle w:val="Hyperlink"/>
                <w:noProof/>
                <w:lang w:val="sr-Latn-CS"/>
              </w:rPr>
              <w:t>12.2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Uputstvo za instalaciju i konfigurisanje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_Toc129893031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7C9FD065" w14:textId="3FE7E107" w:rsidR="00D50C3B" w:rsidRDefault="00000000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ko-KR"/>
            </w:rPr>
          </w:pPr>
          <w:hyperlink w:anchor="_Toc129893032" w:history="1">
            <w:r w:rsidR="00D50C3B" w:rsidRPr="00101F48">
              <w:rPr>
                <w:rStyle w:val="Hyperlink"/>
                <w:noProof/>
                <w:lang w:val="sr-Latn-CS"/>
              </w:rPr>
              <w:t>12.3</w:t>
            </w:r>
            <w:r w:rsidR="00D50C3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ko-KR"/>
              </w:rPr>
              <w:tab/>
            </w:r>
            <w:r w:rsidR="00D50C3B" w:rsidRPr="00101F48">
              <w:rPr>
                <w:rStyle w:val="Hyperlink"/>
                <w:noProof/>
                <w:lang w:val="sr-Latn-CS"/>
              </w:rPr>
              <w:t>Pakovanje proizvoda</w:t>
            </w:r>
            <w:r w:rsidR="00D50C3B">
              <w:rPr>
                <w:noProof/>
                <w:webHidden/>
              </w:rPr>
              <w:tab/>
            </w:r>
            <w:r w:rsidR="00D50C3B">
              <w:rPr>
                <w:noProof/>
                <w:webHidden/>
              </w:rPr>
              <w:fldChar w:fldCharType="begin"/>
            </w:r>
            <w:r w:rsidR="00D50C3B">
              <w:rPr>
                <w:noProof/>
                <w:webHidden/>
              </w:rPr>
              <w:instrText xml:space="preserve"> PAGEREF _Toc129893032 \h </w:instrText>
            </w:r>
            <w:r w:rsidR="00D50C3B">
              <w:rPr>
                <w:noProof/>
                <w:webHidden/>
              </w:rPr>
            </w:r>
            <w:r w:rsidR="00D50C3B">
              <w:rPr>
                <w:noProof/>
                <w:webHidden/>
              </w:rPr>
              <w:fldChar w:fldCharType="separate"/>
            </w:r>
            <w:r w:rsidR="00D50C3B">
              <w:rPr>
                <w:noProof/>
                <w:webHidden/>
              </w:rPr>
              <w:t>11</w:t>
            </w:r>
            <w:r w:rsidR="00D50C3B">
              <w:rPr>
                <w:noProof/>
                <w:webHidden/>
              </w:rPr>
              <w:fldChar w:fldCharType="end"/>
            </w:r>
          </w:hyperlink>
        </w:p>
        <w:p w14:paraId="18D1DE27" w14:textId="3DB09705" w:rsidR="00D50C3B" w:rsidRDefault="00D50C3B">
          <w:r>
            <w:rPr>
              <w:b/>
              <w:bCs/>
              <w:noProof/>
            </w:rPr>
            <w:fldChar w:fldCharType="end"/>
          </w:r>
        </w:p>
      </w:sdtContent>
    </w:sdt>
    <w:p w14:paraId="234854D6" w14:textId="49BEACCA" w:rsidR="257ECC77" w:rsidRDefault="257ECC77" w:rsidP="257ECC77">
      <w:pPr>
        <w:rPr>
          <w:highlight w:val="yellow"/>
          <w:lang w:val="sr-Latn-CS"/>
        </w:rPr>
      </w:pPr>
    </w:p>
    <w:p w14:paraId="3ED8AF3C" w14:textId="77777777" w:rsidR="00206E1F" w:rsidRPr="003372D3" w:rsidRDefault="00206E1F" w:rsidP="003372D3">
      <w:pPr>
        <w:pStyle w:val="Title"/>
        <w:tabs>
          <w:tab w:val="left" w:pos="540"/>
        </w:tabs>
        <w:rPr>
          <w:lang w:val="sr-Latn-CS"/>
        </w:rPr>
      </w:pPr>
      <w:r w:rsidRPr="257ECC77">
        <w:rPr>
          <w:lang w:val="sr-Latn-CS"/>
        </w:rPr>
        <w:br w:type="page"/>
      </w:r>
      <w:r w:rsidR="029DCF5C" w:rsidRPr="257ECC77">
        <w:rPr>
          <w:lang w:val="sr-Latn-CS"/>
        </w:rPr>
        <w:lastRenderedPageBreak/>
        <w:t>Vizija sistema</w:t>
      </w:r>
    </w:p>
    <w:p w14:paraId="362FD78F" w14:textId="0CA9E248" w:rsidR="00206E1F" w:rsidRPr="003372D3" w:rsidRDefault="029DCF5C">
      <w:pPr>
        <w:pStyle w:val="Heading1"/>
        <w:rPr>
          <w:lang w:val="sr-Latn-CS"/>
        </w:rPr>
      </w:pPr>
      <w:bookmarkStart w:id="0" w:name="_Toc161771491"/>
      <w:bookmarkStart w:id="1" w:name="_Toc129892994"/>
      <w:r w:rsidRPr="257ECC77">
        <w:rPr>
          <w:lang w:val="sr-Latn-CS"/>
        </w:rPr>
        <w:t>Cilj</w:t>
      </w:r>
      <w:r w:rsidR="38A1A870" w:rsidRPr="257ECC77">
        <w:rPr>
          <w:lang w:val="sr-Latn-CS"/>
        </w:rPr>
        <w:t xml:space="preserve"> dokumenta</w:t>
      </w:r>
      <w:bookmarkEnd w:id="0"/>
      <w:bookmarkEnd w:id="1"/>
    </w:p>
    <w:p w14:paraId="4284B069" w14:textId="5B93038D" w:rsidR="00206E1F" w:rsidRPr="003372D3" w:rsidRDefault="00B849B5" w:rsidP="00B849B5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Cilj ovog dokumenta je definisanje zahteva visokog nivoa </w:t>
      </w:r>
      <w:r w:rsidR="009109DF" w:rsidRPr="4D49D7EA">
        <w:rPr>
          <w:lang w:val="sr-Latn-CS"/>
        </w:rPr>
        <w:t>Organeeztec</w:t>
      </w:r>
      <w:r w:rsidRPr="4D49D7EA">
        <w:rPr>
          <w:lang w:val="sr-Latn-CS"/>
        </w:rPr>
        <w:t xml:space="preserve"> </w:t>
      </w:r>
      <w:r w:rsidR="3C21AAE1" w:rsidRPr="4D49D7EA">
        <w:rPr>
          <w:lang w:val="sr-Latn-CS"/>
        </w:rPr>
        <w:t>aplikacije</w:t>
      </w:r>
      <w:r w:rsidRPr="4D49D7EA">
        <w:rPr>
          <w:lang w:val="sr-Latn-CS"/>
        </w:rPr>
        <w:t xml:space="preserve"> u pogledu potreba krajnjih korisnika.</w:t>
      </w:r>
      <w:r w:rsidR="00206E1F" w:rsidRPr="4D49D7EA">
        <w:rPr>
          <w:lang w:val="sr-Latn-CS"/>
        </w:rPr>
        <w:t xml:space="preserve">  </w:t>
      </w:r>
    </w:p>
    <w:p w14:paraId="1AA9D462" w14:textId="731C9B88" w:rsidR="00206E1F" w:rsidRPr="003372D3" w:rsidRDefault="029DCF5C">
      <w:pPr>
        <w:pStyle w:val="Heading1"/>
        <w:rPr>
          <w:lang w:val="sr-Latn-CS"/>
        </w:rPr>
      </w:pPr>
      <w:bookmarkStart w:id="2" w:name="_Toc161771492"/>
      <w:bookmarkStart w:id="3" w:name="_Toc129892995"/>
      <w:r w:rsidRPr="257ECC77">
        <w:rPr>
          <w:lang w:val="sr-Latn-CS"/>
        </w:rPr>
        <w:t>Opseg</w:t>
      </w:r>
      <w:r w:rsidR="38A1A870" w:rsidRPr="257ECC77">
        <w:rPr>
          <w:lang w:val="sr-Latn-CS"/>
        </w:rPr>
        <w:t xml:space="preserve"> dokumenta</w:t>
      </w:r>
      <w:bookmarkEnd w:id="2"/>
      <w:bookmarkEnd w:id="3"/>
    </w:p>
    <w:p w14:paraId="6C97B493" w14:textId="4812D7D1" w:rsidR="00DE518F" w:rsidRDefault="7BC3E343" w:rsidP="00DE518F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Dokument se odnosi na </w:t>
      </w:r>
      <w:r w:rsidR="65D7196B" w:rsidRPr="257ECC77">
        <w:rPr>
          <w:lang w:val="sr-Latn-CS"/>
        </w:rPr>
        <w:t>Organeeztec</w:t>
      </w:r>
      <w:r w:rsidRPr="257ECC77">
        <w:rPr>
          <w:lang w:val="sr-Latn-CS"/>
        </w:rPr>
        <w:t xml:space="preserve"> </w:t>
      </w:r>
      <w:r w:rsidR="326A0289" w:rsidRPr="257ECC77">
        <w:rPr>
          <w:lang w:val="sr-Latn-CS"/>
        </w:rPr>
        <w:t>aplikaciju</w:t>
      </w:r>
      <w:r w:rsidRPr="257ECC77">
        <w:rPr>
          <w:lang w:val="sr-Latn-CS"/>
        </w:rPr>
        <w:t xml:space="preserve"> koj</w:t>
      </w:r>
      <w:r w:rsidR="69A6A3FD" w:rsidRPr="257ECC77">
        <w:rPr>
          <w:lang w:val="sr-Latn-CS"/>
        </w:rPr>
        <w:t>a</w:t>
      </w:r>
      <w:r w:rsidRPr="257ECC77">
        <w:rPr>
          <w:lang w:val="sr-Latn-CS"/>
        </w:rPr>
        <w:t xml:space="preserve"> će b</w:t>
      </w:r>
      <w:r w:rsidR="65D7196B" w:rsidRPr="257ECC77">
        <w:rPr>
          <w:lang w:val="sr-Latn-CS"/>
        </w:rPr>
        <w:t>iti razvijen</w:t>
      </w:r>
      <w:r w:rsidR="302962ED" w:rsidRPr="257ECC77">
        <w:rPr>
          <w:lang w:val="sr-Latn-CS"/>
        </w:rPr>
        <w:t>a</w:t>
      </w:r>
      <w:r w:rsidR="65D7196B" w:rsidRPr="257ECC77">
        <w:rPr>
          <w:lang w:val="sr-Latn-CS"/>
        </w:rPr>
        <w:t xml:space="preserve"> od strane tima eezTec – IT</w:t>
      </w:r>
      <w:r w:rsidR="37BE3E5B" w:rsidRPr="257ECC77">
        <w:rPr>
          <w:lang w:val="sr-Latn-CS"/>
        </w:rPr>
        <w:t>. Namena sistema</w:t>
      </w:r>
      <w:r w:rsidR="65D7196B" w:rsidRPr="257ECC77">
        <w:rPr>
          <w:lang w:val="sr-Latn-CS"/>
        </w:rPr>
        <w:t xml:space="preserve"> je efikasno i jednostavno organizovanje komunikacije i raspodel</w:t>
      </w:r>
      <w:r w:rsidR="626CFC82" w:rsidRPr="257ECC77">
        <w:rPr>
          <w:lang w:val="sr-Latn-CS"/>
        </w:rPr>
        <w:t>a</w:t>
      </w:r>
      <w:r w:rsidR="65D7196B" w:rsidRPr="257ECC77">
        <w:rPr>
          <w:lang w:val="sr-Latn-CS"/>
        </w:rPr>
        <w:t xml:space="preserve"> zaduženja u okviru </w:t>
      </w:r>
      <w:r w:rsidR="4A1E178D" w:rsidRPr="257ECC77">
        <w:rPr>
          <w:lang w:val="sr-Latn-CS"/>
        </w:rPr>
        <w:t>studentske</w:t>
      </w:r>
      <w:r w:rsidR="70B7DD72" w:rsidRPr="257ECC77">
        <w:rPr>
          <w:lang w:val="sr-Latn-CS"/>
        </w:rPr>
        <w:t xml:space="preserve"> </w:t>
      </w:r>
      <w:r w:rsidR="65D7196B" w:rsidRPr="257ECC77">
        <w:rPr>
          <w:lang w:val="sr-Latn-CS"/>
        </w:rPr>
        <w:t>organizacije</w:t>
      </w:r>
      <w:r w:rsidR="5F14F413" w:rsidRPr="257ECC77">
        <w:rPr>
          <w:lang w:val="sr-Latn-CS"/>
        </w:rPr>
        <w:t xml:space="preserve"> EESTEC</w:t>
      </w:r>
      <w:r w:rsidR="37BE3E5B" w:rsidRPr="257ECC77">
        <w:rPr>
          <w:lang w:val="sr-Latn-CS"/>
        </w:rPr>
        <w:t>.</w:t>
      </w:r>
    </w:p>
    <w:p w14:paraId="6F3B69C3" w14:textId="70FA42D0" w:rsidR="00206E1F" w:rsidRPr="003372D3" w:rsidRDefault="029DCF5C">
      <w:pPr>
        <w:pStyle w:val="Heading1"/>
        <w:rPr>
          <w:lang w:val="sr-Latn-CS"/>
        </w:rPr>
      </w:pPr>
      <w:bookmarkStart w:id="4" w:name="_Toc161771493"/>
      <w:bookmarkStart w:id="5" w:name="_Toc129892996"/>
      <w:r w:rsidRPr="257ECC77">
        <w:rPr>
          <w:lang w:val="sr-Latn-CS"/>
        </w:rPr>
        <w:t>Reference</w:t>
      </w:r>
      <w:bookmarkEnd w:id="4"/>
      <w:bookmarkEnd w:id="5"/>
    </w:p>
    <w:p w14:paraId="207EE3DF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4C9EB4C4" w14:textId="77777777" w:rsidR="00DE518F" w:rsidRDefault="009109DF" w:rsidP="00DE518F">
      <w:pPr>
        <w:pStyle w:val="BodyText"/>
        <w:numPr>
          <w:ilvl w:val="0"/>
          <w:numId w:val="3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Organeeztec</w:t>
      </w:r>
      <w:r w:rsidR="00DE518F">
        <w:rPr>
          <w:lang w:val="sr-Latn-CS"/>
        </w:rPr>
        <w:t xml:space="preserve"> – Predlog projekta</w:t>
      </w:r>
      <w:r>
        <w:rPr>
          <w:lang w:val="sr-Latn-CS"/>
        </w:rPr>
        <w:t>, Organeeztec</w:t>
      </w:r>
      <w:r w:rsidR="00DE518F" w:rsidRPr="006F61C6">
        <w:rPr>
          <w:lang w:val="sr-Latn-CS"/>
        </w:rPr>
        <w:t>, V1.0</w:t>
      </w:r>
      <w:r w:rsidR="00DE518F">
        <w:rPr>
          <w:lang w:val="sr-Latn-CS"/>
        </w:rPr>
        <w:t xml:space="preserve">, </w:t>
      </w:r>
      <w:r>
        <w:rPr>
          <w:lang w:val="sr-Latn-CS"/>
        </w:rPr>
        <w:t>2023</w:t>
      </w:r>
      <w:r w:rsidR="00DE518F" w:rsidRPr="006F61C6">
        <w:rPr>
          <w:lang w:val="sr-Latn-CS"/>
        </w:rPr>
        <w:t xml:space="preserve">, </w:t>
      </w:r>
      <w:r>
        <w:rPr>
          <w:lang w:val="sr-Latn-CS"/>
        </w:rPr>
        <w:t>eezTec - IT</w:t>
      </w:r>
      <w:r w:rsidR="00DE518F" w:rsidRPr="006F61C6">
        <w:rPr>
          <w:lang w:val="sr-Latn-CS"/>
        </w:rPr>
        <w:t>.</w:t>
      </w:r>
    </w:p>
    <w:p w14:paraId="0AD363EE" w14:textId="78044B6E" w:rsidR="00206E1F" w:rsidRPr="00D50C3B" w:rsidRDefault="029DCF5C" w:rsidP="003372D3">
      <w:pPr>
        <w:pStyle w:val="Heading1"/>
        <w:rPr>
          <w:lang w:val="sr-Latn-CS"/>
        </w:rPr>
      </w:pPr>
      <w:bookmarkStart w:id="6" w:name="_Toc161771494"/>
      <w:bookmarkStart w:id="7" w:name="_Toc129892997"/>
      <w:r w:rsidRPr="00D50C3B">
        <w:rPr>
          <w:lang w:val="sr-Latn-CS"/>
        </w:rPr>
        <w:t>Pozicioniranje proizvoda</w:t>
      </w:r>
      <w:bookmarkEnd w:id="6"/>
      <w:bookmarkEnd w:id="7"/>
    </w:p>
    <w:p w14:paraId="6AA981CF" w14:textId="35632A7B" w:rsidR="00206E1F" w:rsidRPr="00D50C3B" w:rsidRDefault="029DCF5C" w:rsidP="003372D3">
      <w:pPr>
        <w:pStyle w:val="Heading2"/>
        <w:rPr>
          <w:lang w:val="sr-Latn-CS"/>
        </w:rPr>
      </w:pPr>
      <w:bookmarkStart w:id="8" w:name="_Toc161771495"/>
      <w:bookmarkStart w:id="9" w:name="_Toc129892998"/>
      <w:r w:rsidRPr="00D50C3B">
        <w:rPr>
          <w:lang w:val="sr-Latn-CS"/>
        </w:rPr>
        <w:t>Poslovne mogućnosti</w:t>
      </w:r>
      <w:bookmarkEnd w:id="8"/>
      <w:bookmarkEnd w:id="9"/>
    </w:p>
    <w:p w14:paraId="56A17CF1" w14:textId="5D830AF0" w:rsidR="00E061BD" w:rsidRPr="005C22D4" w:rsidRDefault="7E11693D" w:rsidP="257ECC77">
      <w:pPr>
        <w:pStyle w:val="BodyText"/>
        <w:rPr>
          <w:lang w:val="sr-Latn-CS"/>
        </w:rPr>
      </w:pPr>
      <w:r w:rsidRPr="257ECC77">
        <w:rPr>
          <w:lang w:val="sr-Latn-CS"/>
        </w:rPr>
        <w:t>Organeeztec</w:t>
      </w:r>
      <w:r w:rsidR="0F8882BC" w:rsidRPr="257ECC77">
        <w:rPr>
          <w:lang w:val="sr-Latn-CS"/>
        </w:rPr>
        <w:t xml:space="preserve"> sistem predstavlja</w:t>
      </w:r>
      <w:r w:rsidR="5AC0602F" w:rsidRPr="257ECC77">
        <w:rPr>
          <w:lang w:val="sr-Latn-CS"/>
        </w:rPr>
        <w:t xml:space="preserve"> mobilnu aplikaciju</w:t>
      </w:r>
      <w:r w:rsidR="0F8882BC" w:rsidRPr="257ECC77">
        <w:rPr>
          <w:lang w:val="sr-Latn-CS"/>
        </w:rPr>
        <w:t xml:space="preserve"> čija je namena kreiranje i održavanje sadržaja vezanih za rad </w:t>
      </w:r>
      <w:r w:rsidR="1211C521" w:rsidRPr="257ECC77">
        <w:rPr>
          <w:lang w:val="sr-Latn-CS"/>
        </w:rPr>
        <w:t>studentske organizacije EESTEC</w:t>
      </w:r>
      <w:r w:rsidR="0F8882BC" w:rsidRPr="257ECC77">
        <w:rPr>
          <w:lang w:val="sr-Latn-CS"/>
        </w:rPr>
        <w:t xml:space="preserve"> (</w:t>
      </w:r>
      <w:r w:rsidR="7CDC29D5" w:rsidRPr="257ECC77">
        <w:rPr>
          <w:lang w:val="sr-Latn-CS"/>
        </w:rPr>
        <w:t xml:space="preserve">u daljem tekstu </w:t>
      </w:r>
      <w:r w:rsidR="346F446C" w:rsidRPr="257ECC77">
        <w:rPr>
          <w:lang w:val="sr-Latn-CS"/>
        </w:rPr>
        <w:t>organizacija</w:t>
      </w:r>
      <w:r w:rsidR="0F8882BC" w:rsidRPr="257ECC77">
        <w:rPr>
          <w:lang w:val="sr-Latn-CS"/>
        </w:rPr>
        <w:t>).</w:t>
      </w:r>
      <w:r w:rsidR="3C272041" w:rsidRPr="257ECC77">
        <w:rPr>
          <w:lang w:val="sr-Latn-CS"/>
        </w:rPr>
        <w:t xml:space="preserve"> Sistem će pojednostaviti organiz</w:t>
      </w:r>
      <w:r w:rsidR="12501BB1" w:rsidRPr="257ECC77">
        <w:rPr>
          <w:lang w:val="sr-Latn-CS"/>
        </w:rPr>
        <w:t>ovanje</w:t>
      </w:r>
      <w:r w:rsidR="3C272041" w:rsidRPr="257ECC77">
        <w:rPr>
          <w:lang w:val="sr-Latn-CS"/>
        </w:rPr>
        <w:t xml:space="preserve"> aktivnosti u organizaciji,</w:t>
      </w:r>
      <w:r w:rsidR="3EC5FF4F" w:rsidRPr="257ECC77">
        <w:rPr>
          <w:lang w:val="sr-Latn-CS"/>
        </w:rPr>
        <w:t xml:space="preserve"> omogućiće lakšu ko</w:t>
      </w:r>
      <w:r w:rsidR="0ABDB316" w:rsidRPr="257ECC77">
        <w:rPr>
          <w:lang w:val="sr-Latn-CS"/>
        </w:rPr>
        <w:t xml:space="preserve">munikaciju korisnicima aplikacije. Daće </w:t>
      </w:r>
      <w:r w:rsidR="18AE4879" w:rsidRPr="257ECC77">
        <w:rPr>
          <w:lang w:val="sr-Latn-CS"/>
        </w:rPr>
        <w:t xml:space="preserve">uredan </w:t>
      </w:r>
      <w:r w:rsidR="0ABDB316" w:rsidRPr="257ECC77">
        <w:rPr>
          <w:lang w:val="sr-Latn-CS"/>
        </w:rPr>
        <w:t>pregled</w:t>
      </w:r>
      <w:r w:rsidR="08B111F2" w:rsidRPr="257ECC77">
        <w:rPr>
          <w:lang w:val="sr-Latn-CS"/>
        </w:rPr>
        <w:t xml:space="preserve"> i uvid u sva zaduženja</w:t>
      </w:r>
      <w:r w:rsidR="484A3D10" w:rsidRPr="257ECC77">
        <w:rPr>
          <w:lang w:val="sr-Latn-CS"/>
        </w:rPr>
        <w:t xml:space="preserve"> i aktivnosti</w:t>
      </w:r>
      <w:r w:rsidR="00D7E0E2" w:rsidRPr="257ECC77">
        <w:rPr>
          <w:lang w:val="sr-Latn-CS"/>
        </w:rPr>
        <w:t xml:space="preserve"> kao i svu bitnu dokumentaciju jedne organizacije.</w:t>
      </w:r>
    </w:p>
    <w:p w14:paraId="59F792AD" w14:textId="181F6850" w:rsidR="00206E1F" w:rsidRPr="005C22D4" w:rsidRDefault="7BC3E343" w:rsidP="1FBB01B7">
      <w:pPr>
        <w:pStyle w:val="Heading2"/>
        <w:rPr>
          <w:lang w:val="sr-Latn-CS"/>
        </w:rPr>
      </w:pPr>
      <w:bookmarkStart w:id="10" w:name="_Toc161771496"/>
      <w:bookmarkStart w:id="11" w:name="_Toc129892999"/>
      <w:r w:rsidRPr="257ECC77">
        <w:rPr>
          <w:lang w:val="sr-Latn-CS"/>
        </w:rPr>
        <w:t>Postavka</w:t>
      </w:r>
      <w:r w:rsidR="3D8055E7" w:rsidRPr="257ECC77">
        <w:rPr>
          <w:lang w:val="sr-Latn-CS"/>
        </w:rPr>
        <w:t xml:space="preserve"> problema</w:t>
      </w:r>
      <w:bookmarkEnd w:id="10"/>
      <w:bookmarkEnd w:id="11"/>
      <w:r w:rsidR="74DC2977" w:rsidRPr="257ECC77">
        <w:rPr>
          <w:lang w:val="sr-Latn-CS"/>
        </w:rPr>
        <w:t xml:space="preserve"> </w:t>
      </w:r>
    </w:p>
    <w:p w14:paraId="4101652C" w14:textId="77777777" w:rsidR="00206E1F" w:rsidRPr="005C22D4" w:rsidRDefault="00206E1F">
      <w:pPr>
        <w:rPr>
          <w:highlight w:val="yellow"/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107"/>
      </w:tblGrid>
      <w:tr w:rsidR="00206E1F" w:rsidRPr="006E5EAB" w14:paraId="5110AB91" w14:textId="77777777" w:rsidTr="4D49D7EA">
        <w:trPr>
          <w:trHeight w:val="300"/>
        </w:trPr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ACE4A6C" w14:textId="77777777" w:rsidR="00206E1F" w:rsidRPr="005C22D4" w:rsidRDefault="000817C9" w:rsidP="1FBB01B7">
            <w:pPr>
              <w:pStyle w:val="BodyText"/>
              <w:keepNext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Problem je</w:t>
            </w:r>
          </w:p>
        </w:tc>
        <w:tc>
          <w:tcPr>
            <w:tcW w:w="41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BAFC6B" w14:textId="1726E076" w:rsidR="00206E1F" w:rsidRPr="005C22D4" w:rsidRDefault="2C9E487C" w:rsidP="1FBB01B7">
            <w:pPr>
              <w:pStyle w:val="BodyText"/>
              <w:ind w:left="0"/>
              <w:rPr>
                <w:lang w:val="sr-Latn-CS"/>
              </w:rPr>
            </w:pPr>
            <w:r w:rsidRPr="4D49D7EA">
              <w:rPr>
                <w:lang w:val="sr"/>
              </w:rPr>
              <w:t>Nepostojanje medijuma za komunikaciju sa potrebnim funkcionalnostima neophodnim za organizaciju aktivnosti u volonterskoj studentskoj organizaciji EESTEC.</w:t>
            </w:r>
          </w:p>
        </w:tc>
      </w:tr>
      <w:tr w:rsidR="00206E1F" w:rsidRPr="005C22D4" w14:paraId="66CEE188" w14:textId="77777777" w:rsidTr="4D49D7EA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7C88A2E" w14:textId="77777777" w:rsidR="00206E1F" w:rsidRPr="005C22D4" w:rsidRDefault="000817C9" w:rsidP="1FBB01B7">
            <w:pPr>
              <w:pStyle w:val="BodyText"/>
              <w:keepNext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Pogađa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A184B15" w14:textId="62B7DC23" w:rsidR="00206E1F" w:rsidRPr="005C22D4" w:rsidRDefault="5009174C" w:rsidP="4D49D7EA">
            <w:pPr>
              <w:pStyle w:val="BodyText"/>
              <w:ind w:left="0"/>
              <w:rPr>
                <w:lang w:val="sr-Latn-CS"/>
              </w:rPr>
            </w:pPr>
            <w:r w:rsidRPr="4D49D7EA">
              <w:rPr>
                <w:color w:val="1D2125"/>
              </w:rPr>
              <w:t>Upravni odbor organizacije i članove organizacije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lang w:val="sr-Latn-CS"/>
              </w:rPr>
              <w:t xml:space="preserve"> </w:t>
            </w:r>
          </w:p>
        </w:tc>
      </w:tr>
      <w:tr w:rsidR="00206E1F" w:rsidRPr="005C22D4" w14:paraId="47CAED49" w14:textId="77777777" w:rsidTr="4D49D7EA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6C79025" w14:textId="77777777" w:rsidR="00206E1F" w:rsidRPr="005C22D4" w:rsidRDefault="000817C9" w:rsidP="1FBB01B7">
            <w:pPr>
              <w:pStyle w:val="BodyText"/>
              <w:keepNext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Posledice su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8E177A" w14:textId="07D21199" w:rsidR="00206E1F" w:rsidRPr="005C22D4" w:rsidRDefault="4E44C36C" w:rsidP="1FBB01B7">
            <w:pPr>
              <w:pStyle w:val="ListParagraph"/>
              <w:numPr>
                <w:ilvl w:val="0"/>
                <w:numId w:val="8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Nekoherentna komunikacija</w:t>
            </w:r>
          </w:p>
          <w:p w14:paraId="4FD7D386" w14:textId="1899AC1D" w:rsidR="00206E1F" w:rsidRPr="005C22D4" w:rsidRDefault="4E44C36C" w:rsidP="1FBB01B7">
            <w:pPr>
              <w:pStyle w:val="ListParagraph"/>
              <w:numPr>
                <w:ilvl w:val="0"/>
                <w:numId w:val="8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Necentralizovanost podataka</w:t>
            </w:r>
          </w:p>
          <w:p w14:paraId="0E2D2493" w14:textId="467E3063" w:rsidR="00206E1F" w:rsidRPr="005C22D4" w:rsidRDefault="4E44C36C" w:rsidP="1FBB01B7">
            <w:pPr>
              <w:pStyle w:val="ListParagraph"/>
              <w:numPr>
                <w:ilvl w:val="0"/>
                <w:numId w:val="8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Nepreglednost podataka</w:t>
            </w:r>
          </w:p>
          <w:p w14:paraId="5337157E" w14:textId="79E32A84" w:rsidR="00206E1F" w:rsidRPr="005C22D4" w:rsidRDefault="4E44C36C" w:rsidP="1FBB01B7">
            <w:pPr>
              <w:pStyle w:val="ListParagraph"/>
              <w:numPr>
                <w:ilvl w:val="0"/>
                <w:numId w:val="8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Neorganizovanost aktivnosti</w:t>
            </w:r>
          </w:p>
        </w:tc>
      </w:tr>
      <w:tr w:rsidR="00206E1F" w:rsidRPr="006E5EAB" w14:paraId="01B09800" w14:textId="77777777" w:rsidTr="4D49D7EA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59B2D31" w14:textId="77777777" w:rsidR="00206E1F" w:rsidRPr="005C22D4" w:rsidRDefault="000817C9" w:rsidP="4D49D7EA">
            <w:pPr>
              <w:pStyle w:val="BodyText"/>
              <w:ind w:left="72"/>
              <w:rPr>
                <w:lang w:val="sr-Latn-CS"/>
              </w:rPr>
            </w:pPr>
            <w:r w:rsidRPr="4D49D7EA">
              <w:rPr>
                <w:lang w:val="sr-Latn-CS"/>
              </w:rPr>
              <w:t>Uspešno rešenje će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7C71BE" w14:textId="65A75B63" w:rsidR="00206E1F" w:rsidRPr="005C22D4" w:rsidRDefault="0FA71056" w:rsidP="4D49D7EA">
            <w:pPr>
              <w:pStyle w:val="BodyText"/>
              <w:ind w:left="0"/>
              <w:rPr>
                <w:lang w:val="sr"/>
              </w:rPr>
            </w:pPr>
            <w:r w:rsidRPr="4D49D7EA">
              <w:rPr>
                <w:color w:val="1D2125"/>
              </w:rPr>
              <w:t>Obezbediti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a</w:t>
            </w:r>
            <w:r w:rsidRPr="4D49D7EA">
              <w:rPr>
                <w:color w:val="1D2125"/>
                <w:lang w:val="sr-Latn-CS"/>
              </w:rPr>
              <w:t>ž</w:t>
            </w:r>
            <w:r w:rsidRPr="4D49D7EA">
              <w:rPr>
                <w:color w:val="1D2125"/>
              </w:rPr>
              <w:t>urnu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i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preglednu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komunikaciju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izme</w:t>
            </w:r>
            <w:r w:rsidRPr="4D49D7EA">
              <w:rPr>
                <w:color w:val="1D2125"/>
                <w:lang w:val="sr-Latn-CS"/>
              </w:rPr>
              <w:t>đ</w:t>
            </w:r>
            <w:r w:rsidRPr="4D49D7EA">
              <w:rPr>
                <w:color w:val="1D2125"/>
              </w:rPr>
              <w:t>u</w:t>
            </w:r>
            <w:r w:rsidRPr="4D49D7EA">
              <w:rPr>
                <w:color w:val="1D2125"/>
                <w:lang w:val="sr-Latn-CS"/>
              </w:rPr>
              <w:t xml:space="preserve"> č</w:t>
            </w:r>
            <w:r w:rsidRPr="4D49D7EA">
              <w:rPr>
                <w:color w:val="1D2125"/>
              </w:rPr>
              <w:t>lanova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i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upravnog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odbora</w:t>
            </w:r>
            <w:r w:rsidRPr="00D50C3B">
              <w:rPr>
                <w:color w:val="1D2125"/>
                <w:lang w:val="sr-Latn-CS"/>
              </w:rPr>
              <w:t xml:space="preserve">, </w:t>
            </w:r>
            <w:r w:rsidRPr="4D49D7EA">
              <w:rPr>
                <w:color w:val="1D2125"/>
              </w:rPr>
              <w:t>kao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i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olak</w:t>
            </w:r>
            <w:r w:rsidRPr="00D50C3B">
              <w:rPr>
                <w:color w:val="1D2125"/>
                <w:lang w:val="sr-Latn-CS"/>
              </w:rPr>
              <w:t>š</w:t>
            </w:r>
            <w:r w:rsidRPr="4D49D7EA">
              <w:rPr>
                <w:color w:val="1D2125"/>
              </w:rPr>
              <w:t>ano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organizovanje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obaveza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u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okviru</w:t>
            </w:r>
            <w:r w:rsidRPr="00D50C3B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color w:val="1D2125"/>
              </w:rPr>
              <w:t>organizacije</w:t>
            </w:r>
            <w:r w:rsidRPr="4D49D7EA">
              <w:rPr>
                <w:color w:val="1D2125"/>
                <w:lang w:val="sr"/>
              </w:rPr>
              <w:t xml:space="preserve"> </w:t>
            </w:r>
            <w:r w:rsidRPr="4D49D7EA">
              <w:rPr>
                <w:lang w:val="sr"/>
              </w:rPr>
              <w:t xml:space="preserve"> </w:t>
            </w:r>
          </w:p>
        </w:tc>
      </w:tr>
    </w:tbl>
    <w:p w14:paraId="4B99056E" w14:textId="77777777" w:rsidR="00206E1F" w:rsidRPr="005C22D4" w:rsidRDefault="00206E1F">
      <w:pPr>
        <w:rPr>
          <w:highlight w:val="yellow"/>
          <w:lang w:val="sr-Latn-CS"/>
        </w:rPr>
      </w:pPr>
    </w:p>
    <w:p w14:paraId="075CA237" w14:textId="5D4C8C65" w:rsidR="00206E1F" w:rsidRPr="005C22D4" w:rsidRDefault="7BC3E343" w:rsidP="1FBB01B7">
      <w:pPr>
        <w:pStyle w:val="Heading2"/>
        <w:rPr>
          <w:lang w:val="sr-Latn-CS"/>
        </w:rPr>
      </w:pPr>
      <w:bookmarkStart w:id="12" w:name="_Toc161771497"/>
      <w:bookmarkStart w:id="13" w:name="_Toc129893000"/>
      <w:r w:rsidRPr="257ECC77">
        <w:rPr>
          <w:lang w:val="sr-Latn-CS"/>
        </w:rPr>
        <w:t xml:space="preserve">Postavka pozicije </w:t>
      </w:r>
      <w:r w:rsidR="3D8055E7" w:rsidRPr="257ECC77">
        <w:rPr>
          <w:lang w:val="sr-Latn-CS"/>
        </w:rPr>
        <w:t>proizvoda</w:t>
      </w:r>
      <w:bookmarkEnd w:id="12"/>
      <w:bookmarkEnd w:id="13"/>
    </w:p>
    <w:p w14:paraId="1299C43A" w14:textId="77777777" w:rsidR="00206E1F" w:rsidRPr="005C22D4" w:rsidRDefault="00206E1F" w:rsidP="00DE518F">
      <w:pPr>
        <w:keepNext/>
        <w:rPr>
          <w:highlight w:val="yellow"/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111"/>
      </w:tblGrid>
      <w:tr w:rsidR="00206E1F" w:rsidRPr="005C22D4" w14:paraId="125F47C7" w14:textId="77777777" w:rsidTr="4D49D7EA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F976955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Proizvod je namenjen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796B04" w14:textId="5BFFD2D6" w:rsidR="00206E1F" w:rsidRPr="005C22D4" w:rsidRDefault="7FA893F5" w:rsidP="4D49D7EA">
            <w:pPr>
              <w:pStyle w:val="BodyText"/>
              <w:ind w:left="0"/>
              <w:rPr>
                <w:lang w:val="sr-Latn-CS"/>
              </w:rPr>
            </w:pPr>
            <w:r w:rsidRPr="4D49D7EA">
              <w:rPr>
                <w:color w:val="1D2125"/>
              </w:rPr>
              <w:t>Osobama koje rade u okviru volonterske organizacije i osobama koje vode volontersku organizaciju</w:t>
            </w:r>
            <w:r w:rsidRPr="4D49D7EA">
              <w:rPr>
                <w:color w:val="1D2125"/>
                <w:lang w:val="sr-Latn-CS"/>
              </w:rPr>
              <w:t xml:space="preserve"> </w:t>
            </w:r>
            <w:r w:rsidRPr="4D49D7EA">
              <w:rPr>
                <w:lang w:val="sr-Latn-CS"/>
              </w:rPr>
              <w:t xml:space="preserve"> </w:t>
            </w:r>
          </w:p>
        </w:tc>
      </w:tr>
      <w:tr w:rsidR="00206E1F" w:rsidRPr="006E5EAB" w14:paraId="7ED56A1C" w14:textId="77777777" w:rsidTr="4D49D7EA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AF16A99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Koji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00DC2B" w14:textId="53267499" w:rsidR="1FBB01B7" w:rsidRPr="00D50C3B" w:rsidRDefault="1FBB01B7">
            <w:pPr>
              <w:rPr>
                <w:lang w:val="sr-Latn-CS"/>
              </w:rPr>
            </w:pPr>
            <w:r w:rsidRPr="1FBB01B7">
              <w:rPr>
                <w:lang w:val="sr"/>
              </w:rPr>
              <w:t>Na lak način omogućuje uspešan protok informacija i ažurno obaveštavanje između članova i upravnog odbora.</w:t>
            </w:r>
          </w:p>
        </w:tc>
      </w:tr>
      <w:tr w:rsidR="00206E1F" w:rsidRPr="005C22D4" w14:paraId="352689DF" w14:textId="77777777" w:rsidTr="4D49D7EA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158C87D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lastRenderedPageBreak/>
              <w:t>Proizvod je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F986D0" w14:textId="528ED2E4" w:rsidR="00206E1F" w:rsidRPr="005C22D4" w:rsidRDefault="760972D9" w:rsidP="4D49D7EA">
            <w:pPr>
              <w:pStyle w:val="BodyText"/>
              <w:ind w:left="0"/>
              <w:rPr>
                <w:lang w:val="sr-Latn-CS"/>
              </w:rPr>
            </w:pPr>
            <w:r w:rsidRPr="4D49D7EA">
              <w:rPr>
                <w:lang w:val="sr-Latn-CS"/>
              </w:rPr>
              <w:t>Mobilna aplikacija</w:t>
            </w:r>
          </w:p>
        </w:tc>
      </w:tr>
      <w:tr w:rsidR="00206E1F" w:rsidRPr="005C22D4" w14:paraId="114287E4" w14:textId="77777777" w:rsidTr="4D49D7EA">
        <w:trPr>
          <w:trHeight w:val="300"/>
        </w:trPr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8A7935E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Koja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917012D" w14:textId="0E0546AE" w:rsidR="00206E1F" w:rsidRPr="005C22D4" w:rsidRDefault="5E15BA05" w:rsidP="1FBB01B7">
            <w:r w:rsidRPr="1FBB01B7">
              <w:rPr>
                <w:lang w:val="sr-Latn-CS"/>
              </w:rPr>
              <w:t>Omogućava:</w:t>
            </w:r>
          </w:p>
          <w:p w14:paraId="3522D664" w14:textId="46FB784E" w:rsidR="00206E1F" w:rsidRPr="005C22D4" w:rsidRDefault="5E15BA05" w:rsidP="1FBB01B7">
            <w:pPr>
              <w:pStyle w:val="ListParagraph"/>
              <w:numPr>
                <w:ilvl w:val="0"/>
                <w:numId w:val="5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obaveštavanje o aktivnostima</w:t>
            </w:r>
          </w:p>
          <w:p w14:paraId="23105C88" w14:textId="307C15C7" w:rsidR="00206E1F" w:rsidRPr="005C22D4" w:rsidRDefault="5E15BA05" w:rsidP="1FBB01B7">
            <w:pPr>
              <w:pStyle w:val="ListParagraph"/>
              <w:numPr>
                <w:ilvl w:val="0"/>
                <w:numId w:val="5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raspodelu zaduženja</w:t>
            </w:r>
          </w:p>
          <w:p w14:paraId="1775BA5B" w14:textId="70C7D831" w:rsidR="00206E1F" w:rsidRPr="005C22D4" w:rsidRDefault="5E15BA05" w:rsidP="1FBB01B7">
            <w:pPr>
              <w:pStyle w:val="ListParagraph"/>
              <w:numPr>
                <w:ilvl w:val="0"/>
                <w:numId w:val="5"/>
              </w:numPr>
              <w:rPr>
                <w:lang w:val="sr-Latn-CS"/>
              </w:rPr>
            </w:pPr>
            <w:r w:rsidRPr="1FBB01B7">
              <w:rPr>
                <w:lang w:val="sr-Latn-CS"/>
              </w:rPr>
              <w:t>organizaciju sastanaka i obaveza</w:t>
            </w:r>
          </w:p>
        </w:tc>
      </w:tr>
      <w:tr w:rsidR="00206E1F" w:rsidRPr="006E5EAB" w14:paraId="14FD4A0E" w14:textId="77777777" w:rsidTr="4D49D7EA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9163D7B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Za razliku od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C3EF0E" w14:textId="46ADE276" w:rsidR="00206E1F" w:rsidRPr="00D50C3B" w:rsidRDefault="4A95A046" w:rsidP="4D49D7EA">
            <w:pPr>
              <w:rPr>
                <w:lang w:val="sr-Latn-CS"/>
              </w:rPr>
            </w:pPr>
            <w:r w:rsidRPr="4D49D7EA">
              <w:rPr>
                <w:lang w:val="sr-Latn-CS"/>
              </w:rPr>
              <w:t>Postojećih aplikacija koje ne pružaju dovoljno funkcionalnosti za uspešnu komunikaciju i organizaciju aktivnosti</w:t>
            </w:r>
          </w:p>
        </w:tc>
      </w:tr>
      <w:tr w:rsidR="00206E1F" w:rsidRPr="003372D3" w14:paraId="68F7E43D" w14:textId="77777777" w:rsidTr="4D49D7EA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67BD367" w14:textId="77777777" w:rsidR="00206E1F" w:rsidRPr="005C22D4" w:rsidRDefault="6D74D3D4" w:rsidP="1FBB01B7">
            <w:pPr>
              <w:pStyle w:val="BodyText"/>
              <w:ind w:left="72"/>
              <w:rPr>
                <w:lang w:val="sr-Latn-CS"/>
              </w:rPr>
            </w:pPr>
            <w:r w:rsidRPr="1FBB01B7">
              <w:rPr>
                <w:lang w:val="sr-Latn-CS"/>
              </w:rPr>
              <w:t>Naš proizvod će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E93CA7A" w14:textId="309FBEB3" w:rsidR="1FBB01B7" w:rsidRDefault="5EB83AD1" w:rsidP="4D49D7EA">
            <w:r w:rsidRPr="4D49D7EA">
              <w:rPr>
                <w:lang w:val="sr"/>
              </w:rPr>
              <w:t xml:space="preserve">Omogućiti lako korišćenje i raspodelu obaveza i zaduženja i organizovanje sastanaka.  </w:t>
            </w:r>
          </w:p>
        </w:tc>
      </w:tr>
    </w:tbl>
    <w:p w14:paraId="4DDBEF00" w14:textId="77777777" w:rsidR="00206E1F" w:rsidRPr="003372D3" w:rsidRDefault="00206E1F">
      <w:pPr>
        <w:rPr>
          <w:lang w:val="sr-Latn-CS"/>
        </w:rPr>
      </w:pPr>
    </w:p>
    <w:p w14:paraId="488454DE" w14:textId="5CEA978C" w:rsidR="00206E1F" w:rsidRPr="003372D3" w:rsidRDefault="3D8055E7">
      <w:pPr>
        <w:pStyle w:val="Heading1"/>
        <w:rPr>
          <w:lang w:val="sr-Latn-CS"/>
        </w:rPr>
      </w:pPr>
      <w:bookmarkStart w:id="14" w:name="_Toc161771498"/>
      <w:bookmarkStart w:id="15" w:name="_Toc129893001"/>
      <w:r w:rsidRPr="257ECC77">
        <w:rPr>
          <w:lang w:val="sr-Latn-CS"/>
        </w:rPr>
        <w:t>Opis korisnika</w:t>
      </w:r>
      <w:bookmarkEnd w:id="14"/>
      <w:bookmarkEnd w:id="15"/>
    </w:p>
    <w:p w14:paraId="24BD9B4D" w14:textId="30FFA79B" w:rsidR="00206E1F" w:rsidRPr="003372D3" w:rsidRDefault="1AA3C786" w:rsidP="009075F6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U ovom odeljku opisani su korisnici </w:t>
      </w:r>
      <w:r w:rsidR="25EC27E2" w:rsidRPr="257ECC77">
        <w:rPr>
          <w:lang w:val="sr-Latn-CS"/>
        </w:rPr>
        <w:t>Organeeztec</w:t>
      </w:r>
      <w:r w:rsidRPr="257ECC77">
        <w:rPr>
          <w:lang w:val="sr-Latn-CS"/>
        </w:rPr>
        <w:t xml:space="preserve"> sistema</w:t>
      </w:r>
      <w:r w:rsidR="74DC2977" w:rsidRPr="257ECC77">
        <w:rPr>
          <w:lang w:val="sr-Latn-CS"/>
        </w:rPr>
        <w:t xml:space="preserve">. </w:t>
      </w:r>
      <w:r w:rsidRPr="257ECC77">
        <w:rPr>
          <w:lang w:val="sr-Latn-CS"/>
        </w:rPr>
        <w:t xml:space="preserve">Postoje </w:t>
      </w:r>
      <w:r w:rsidR="790545E1" w:rsidRPr="257ECC77">
        <w:rPr>
          <w:lang w:val="sr-Latn-CS"/>
        </w:rPr>
        <w:t>6</w:t>
      </w:r>
      <w:r w:rsidRPr="257ECC77">
        <w:rPr>
          <w:lang w:val="sr-Latn-CS"/>
        </w:rPr>
        <w:t xml:space="preserve"> tipa korisnika: </w:t>
      </w:r>
      <w:r w:rsidR="69D23B87" w:rsidRPr="257ECC77">
        <w:rPr>
          <w:lang w:val="sr-Latn-CS"/>
        </w:rPr>
        <w:t>administrator</w:t>
      </w:r>
      <w:r w:rsidR="30AF3367" w:rsidRPr="257ECC77">
        <w:rPr>
          <w:lang w:val="sr-Latn-CS"/>
        </w:rPr>
        <w:t xml:space="preserve"> </w:t>
      </w:r>
      <w:r w:rsidR="31A87C7F" w:rsidRPr="257ECC77">
        <w:rPr>
          <w:lang w:val="sr-Latn-CS"/>
        </w:rPr>
        <w:t>aplikacije</w:t>
      </w:r>
      <w:r w:rsidR="25EC27E2" w:rsidRPr="257ECC77">
        <w:rPr>
          <w:lang w:val="sr-Latn-CS"/>
        </w:rPr>
        <w:t>, član upravnog odbora</w:t>
      </w:r>
      <w:r w:rsidR="2C5FF0B0" w:rsidRPr="257ECC77">
        <w:rPr>
          <w:lang w:val="sr-Latn-CS"/>
        </w:rPr>
        <w:t xml:space="preserve">, </w:t>
      </w:r>
      <w:r w:rsidR="019B83D7" w:rsidRPr="257ECC77">
        <w:rPr>
          <w:lang w:val="sr-Latn-CS"/>
        </w:rPr>
        <w:t xml:space="preserve">predsednik, koordinator, </w:t>
      </w:r>
      <w:r w:rsidR="25EC27E2" w:rsidRPr="257ECC77">
        <w:rPr>
          <w:lang w:val="sr-Latn-CS"/>
        </w:rPr>
        <w:t>član organizacije</w:t>
      </w:r>
      <w:r w:rsidRPr="257ECC77">
        <w:rPr>
          <w:lang w:val="sr-Latn-CS"/>
        </w:rPr>
        <w:t>,</w:t>
      </w:r>
      <w:r w:rsidR="28F079A2" w:rsidRPr="257ECC77">
        <w:rPr>
          <w:lang w:val="sr-Latn-CS"/>
        </w:rPr>
        <w:t xml:space="preserve"> </w:t>
      </w:r>
      <w:r w:rsidR="192AEABA" w:rsidRPr="257ECC77">
        <w:rPr>
          <w:lang w:val="sr-Latn-CS"/>
        </w:rPr>
        <w:t>član nadzornog odbora</w:t>
      </w:r>
      <w:r w:rsidRPr="257ECC77">
        <w:rPr>
          <w:lang w:val="sr-Latn-CS"/>
        </w:rPr>
        <w:t>.</w:t>
      </w:r>
    </w:p>
    <w:p w14:paraId="776A6674" w14:textId="1B2569CE" w:rsidR="00206E1F" w:rsidRPr="003372D3" w:rsidRDefault="7BC3E343" w:rsidP="00B849B5">
      <w:pPr>
        <w:pStyle w:val="Heading2"/>
        <w:rPr>
          <w:lang w:val="sr-Latn-CS"/>
        </w:rPr>
      </w:pPr>
      <w:bookmarkStart w:id="16" w:name="_Toc161771499"/>
      <w:bookmarkStart w:id="17" w:name="_Toc129893002"/>
      <w:r w:rsidRPr="257ECC77">
        <w:rPr>
          <w:lang w:val="sr-Latn-CS"/>
        </w:rPr>
        <w:t>Opis potencijalnog tržišta</w:t>
      </w:r>
      <w:bookmarkEnd w:id="16"/>
      <w:bookmarkEnd w:id="17"/>
    </w:p>
    <w:p w14:paraId="3461D779" w14:textId="77777777" w:rsidR="00206E1F" w:rsidRPr="003372D3" w:rsidRDefault="00206E1F">
      <w:pPr>
        <w:rPr>
          <w:lang w:val="sr-Latn-CS"/>
        </w:rPr>
      </w:pPr>
    </w:p>
    <w:p w14:paraId="6EA0AC1C" w14:textId="06013AB3" w:rsidR="0039103B" w:rsidRDefault="0039103B" w:rsidP="0039103B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Potencijalni korisnici sistema su </w:t>
      </w:r>
      <w:r w:rsidR="00925B22" w:rsidRPr="4D49D7EA">
        <w:rPr>
          <w:lang w:val="sr-Latn-CS"/>
        </w:rPr>
        <w:t>studenti članovi organizacije</w:t>
      </w:r>
      <w:r w:rsidR="7CF24427" w:rsidRPr="4D49D7EA">
        <w:rPr>
          <w:lang w:val="sr-Latn-CS"/>
        </w:rPr>
        <w:t xml:space="preserve"> </w:t>
      </w:r>
      <w:r w:rsidR="005C22D4" w:rsidRPr="4D49D7EA">
        <w:rPr>
          <w:lang w:val="sr-Latn-CS"/>
        </w:rPr>
        <w:t>ko</w:t>
      </w:r>
      <w:r w:rsidR="2908882A" w:rsidRPr="4D49D7EA">
        <w:rPr>
          <w:lang w:val="sr-Latn-CS"/>
        </w:rPr>
        <w:t xml:space="preserve">ji </w:t>
      </w:r>
      <w:r w:rsidR="005C22D4" w:rsidRPr="4D49D7EA">
        <w:rPr>
          <w:lang w:val="sr-Latn-CS"/>
        </w:rPr>
        <w:t xml:space="preserve">poseduju pametne telefone </w:t>
      </w:r>
      <w:r w:rsidRPr="4D49D7EA">
        <w:rPr>
          <w:lang w:val="sr-Latn-CS"/>
        </w:rPr>
        <w:t xml:space="preserve">i pristup </w:t>
      </w:r>
      <w:r w:rsidR="006E5EAB">
        <w:rPr>
          <w:lang w:val="sr-Latn-CS"/>
        </w:rPr>
        <w:t>i</w:t>
      </w:r>
      <w:r w:rsidRPr="4D49D7EA">
        <w:rPr>
          <w:lang w:val="sr-Latn-CS"/>
        </w:rPr>
        <w:t>nternetu.</w:t>
      </w:r>
    </w:p>
    <w:p w14:paraId="6BA7CABC" w14:textId="19E8E381" w:rsidR="009B2233" w:rsidRDefault="0039103B" w:rsidP="009B2233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Inicijalna verzija </w:t>
      </w:r>
      <w:r w:rsidR="005C22D4" w:rsidRPr="4D49D7EA">
        <w:rPr>
          <w:lang w:val="sr-Latn-CS"/>
        </w:rPr>
        <w:t>Organeeztec portala će biti namenjena studentskoj organizaciji EESTEC LC Nis</w:t>
      </w:r>
      <w:r w:rsidRPr="4D49D7EA">
        <w:rPr>
          <w:lang w:val="sr-Latn-CS"/>
        </w:rPr>
        <w:t>.</w:t>
      </w:r>
    </w:p>
    <w:p w14:paraId="06F509D7" w14:textId="2B49F47E" w:rsidR="0039103B" w:rsidRDefault="009B2233" w:rsidP="009B2233">
      <w:pPr>
        <w:pStyle w:val="BodyText"/>
        <w:rPr>
          <w:lang w:val="sr-Latn-CS"/>
        </w:rPr>
      </w:pPr>
      <w:r w:rsidRPr="4D49D7EA">
        <w:rPr>
          <w:lang w:val="sr-Latn-CS"/>
        </w:rPr>
        <w:t>Dizajn a</w:t>
      </w:r>
      <w:r w:rsidR="4CB9CDE6" w:rsidRPr="4D49D7EA">
        <w:rPr>
          <w:lang w:val="sr-Latn-CS"/>
        </w:rPr>
        <w:t>plikacije</w:t>
      </w:r>
      <w:r w:rsidRPr="4D49D7EA">
        <w:rPr>
          <w:lang w:val="sr-Latn-CS"/>
        </w:rPr>
        <w:t xml:space="preserve"> će </w:t>
      </w:r>
      <w:r w:rsidR="005C22D4" w:rsidRPr="4D49D7EA">
        <w:rPr>
          <w:lang w:val="sr-Latn-CS"/>
        </w:rPr>
        <w:t>biti zasnovan na intuitivnoj i lakoj upotrebi radi brzog pristupa informacijama i organizacionim alatkama i snalažljivosti u softveru.</w:t>
      </w:r>
    </w:p>
    <w:p w14:paraId="579AF3AD" w14:textId="0B1E7F2C" w:rsidR="00206E1F" w:rsidRPr="003372D3" w:rsidRDefault="3D8055E7" w:rsidP="00D44844">
      <w:pPr>
        <w:pStyle w:val="Heading2"/>
        <w:rPr>
          <w:lang w:val="sr-Latn-CS"/>
        </w:rPr>
      </w:pPr>
      <w:bookmarkStart w:id="18" w:name="_Toc161771500"/>
      <w:bookmarkStart w:id="19" w:name="_Toc129893003"/>
      <w:r w:rsidRPr="257ECC77">
        <w:rPr>
          <w:lang w:val="sr-Latn-CS"/>
        </w:rPr>
        <w:t>Profili korisnika</w:t>
      </w:r>
      <w:bookmarkEnd w:id="18"/>
      <w:bookmarkEnd w:id="19"/>
    </w:p>
    <w:p w14:paraId="3CF2D8B6" w14:textId="77777777" w:rsidR="00206E1F" w:rsidRPr="003372D3" w:rsidRDefault="00206E1F">
      <w:pPr>
        <w:rPr>
          <w:lang w:val="sr-Latn-CS"/>
        </w:rPr>
      </w:pPr>
    </w:p>
    <w:p w14:paraId="304ADB82" w14:textId="1F8FA295" w:rsidR="003B1702" w:rsidRPr="003372D3" w:rsidRDefault="30AF3367" w:rsidP="1FBB01B7">
      <w:pPr>
        <w:pStyle w:val="BodyText"/>
        <w:rPr>
          <w:b/>
          <w:bCs/>
          <w:lang w:val="sr-Latn-CS"/>
        </w:rPr>
      </w:pPr>
      <w:r w:rsidRPr="257ECC77">
        <w:rPr>
          <w:b/>
          <w:bCs/>
          <w:lang w:val="sr-Latn-CS"/>
        </w:rPr>
        <w:t>Administrator</w:t>
      </w:r>
      <w:r w:rsidR="2122FD37" w:rsidRPr="257ECC77">
        <w:rPr>
          <w:b/>
          <w:bCs/>
          <w:lang w:val="sr-Latn-CS"/>
        </w:rPr>
        <w:t xml:space="preserve"> </w:t>
      </w:r>
      <w:r w:rsidR="41BF2542" w:rsidRPr="257ECC77">
        <w:rPr>
          <w:b/>
          <w:bCs/>
          <w:lang w:val="sr-Latn-CS"/>
        </w:rPr>
        <w:t>aplikacije</w:t>
      </w:r>
      <w:r w:rsidR="2122FD37" w:rsidRPr="257ECC77">
        <w:rPr>
          <w:b/>
          <w:bCs/>
          <w:lang w:val="sr-Latn-CS"/>
        </w:rPr>
        <w:t xml:space="preserve"> (u daljem teks</w:t>
      </w:r>
      <w:r w:rsidR="577CCD46" w:rsidRPr="257ECC77">
        <w:rPr>
          <w:b/>
          <w:bCs/>
          <w:lang w:val="sr-Latn-CS"/>
        </w:rPr>
        <w:t>t</w:t>
      </w:r>
      <w:r w:rsidR="2122FD37" w:rsidRPr="257ECC77">
        <w:rPr>
          <w:b/>
          <w:bCs/>
          <w:lang w:val="sr-Latn-CS"/>
        </w:rPr>
        <w:t>u admin</w:t>
      </w:r>
      <w:r w:rsidRPr="257ECC77">
        <w:rPr>
          <w:b/>
          <w:bCs/>
          <w:lang w:val="sr-Latn-CS"/>
        </w:rPr>
        <w:t>):</w:t>
      </w:r>
    </w:p>
    <w:p w14:paraId="6867DBA7" w14:textId="4656EB3C" w:rsidR="009075F6" w:rsidRDefault="2122FD37" w:rsidP="0080436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Admin je zadužen za dodavanje novih kategorija, promenu borda i prava pristupa kategorijama, ažuriranje, brisanje i kreiranje profila, </w:t>
      </w:r>
      <w:r w:rsidR="4EA7E890" w:rsidRPr="257ECC77">
        <w:rPr>
          <w:lang w:val="sr-Latn-CS"/>
        </w:rPr>
        <w:t>kao i za generalno menjanje izgleda aplikacije i svako dalje modifikovanje</w:t>
      </w:r>
      <w:r w:rsidR="5419CFD1" w:rsidRPr="257ECC77">
        <w:rPr>
          <w:lang w:val="sr-Latn-CS"/>
        </w:rPr>
        <w:t xml:space="preserve"> </w:t>
      </w:r>
      <w:r w:rsidR="2D868DFD" w:rsidRPr="257ECC77">
        <w:rPr>
          <w:lang w:val="sr-Latn-CS"/>
        </w:rPr>
        <w:t>aplikacije</w:t>
      </w:r>
      <w:r w:rsidR="4EA7E890" w:rsidRPr="257ECC77">
        <w:rPr>
          <w:lang w:val="sr-Latn-CS"/>
        </w:rPr>
        <w:t xml:space="preserve"> i menjanje verzija.</w:t>
      </w:r>
    </w:p>
    <w:p w14:paraId="26666E59" w14:textId="3359D69B" w:rsidR="00804367" w:rsidRDefault="00804367" w:rsidP="00804367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U ulozi admin će se </w:t>
      </w:r>
      <w:r w:rsidR="005C22D4" w:rsidRPr="4D49D7EA">
        <w:rPr>
          <w:lang w:val="sr-Latn-CS"/>
        </w:rPr>
        <w:t>nalaziti trenutni IT koordinator upravnog odbora organizacije</w:t>
      </w:r>
      <w:r w:rsidR="008C725F" w:rsidRPr="4D49D7EA">
        <w:rPr>
          <w:lang w:val="sr-Latn-CS"/>
        </w:rPr>
        <w:t>, samim tim ima sve funkcionalnost</w:t>
      </w:r>
      <w:r w:rsidR="28A56C73" w:rsidRPr="4D49D7EA">
        <w:rPr>
          <w:lang w:val="sr-Latn-CS"/>
        </w:rPr>
        <w:t>i</w:t>
      </w:r>
      <w:r w:rsidR="008C725F" w:rsidRPr="4D49D7EA">
        <w:rPr>
          <w:lang w:val="sr-Latn-CS"/>
        </w:rPr>
        <w:t xml:space="preserve"> i zaduženja kao i bord</w:t>
      </w:r>
      <w:r w:rsidR="005C22D4" w:rsidRPr="4D49D7EA">
        <w:rPr>
          <w:lang w:val="sr-Latn-CS"/>
        </w:rPr>
        <w:t>.</w:t>
      </w:r>
    </w:p>
    <w:p w14:paraId="6C0D20CF" w14:textId="73787E3A" w:rsidR="003B1702" w:rsidRPr="003372D3" w:rsidRDefault="00804367" w:rsidP="00804367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Admin će imati pristup svim funkcijama </w:t>
      </w:r>
      <w:r w:rsidR="00C503E4" w:rsidRPr="4D49D7EA">
        <w:rPr>
          <w:lang w:val="sr-Latn-CS"/>
        </w:rPr>
        <w:t>sistema.</w:t>
      </w:r>
    </w:p>
    <w:p w14:paraId="41DEB71E" w14:textId="77777777" w:rsidR="00206E1F" w:rsidRPr="003372D3" w:rsidRDefault="005C22D4" w:rsidP="009B2233">
      <w:pPr>
        <w:pStyle w:val="BodyText"/>
        <w:rPr>
          <w:b/>
          <w:lang w:val="sr-Latn-CS"/>
        </w:rPr>
      </w:pPr>
      <w:r>
        <w:rPr>
          <w:b/>
          <w:lang w:val="sr-Latn-CS"/>
        </w:rPr>
        <w:t>Član upravnog odbora (u daljem tekstu bord)</w:t>
      </w:r>
      <w:r w:rsidR="00206E1F" w:rsidRPr="003372D3">
        <w:rPr>
          <w:b/>
          <w:lang w:val="sr-Latn-CS"/>
        </w:rPr>
        <w:t>:</w:t>
      </w:r>
    </w:p>
    <w:p w14:paraId="712779F5" w14:textId="475CCEFE" w:rsidR="008C725F" w:rsidRDefault="4EA7E890" w:rsidP="008C725F">
      <w:pPr>
        <w:pStyle w:val="BodyText"/>
        <w:rPr>
          <w:lang w:val="sr-Latn-CS"/>
        </w:rPr>
      </w:pPr>
      <w:r w:rsidRPr="257ECC77">
        <w:rPr>
          <w:lang w:val="sr-Latn-CS"/>
        </w:rPr>
        <w:t>Bord je zadužen za slanje obaveštenja članovima</w:t>
      </w:r>
      <w:r w:rsidR="4F570608" w:rsidRPr="257ECC77">
        <w:rPr>
          <w:lang w:val="sr-Latn-CS"/>
        </w:rPr>
        <w:t>, zakazivanje bord sastanaka</w:t>
      </w:r>
      <w:r w:rsidRPr="257ECC77">
        <w:rPr>
          <w:lang w:val="sr-Latn-CS"/>
        </w:rPr>
        <w:t xml:space="preserve">, raspodelu članova po timovima, </w:t>
      </w:r>
      <w:r w:rsidR="1253ED20" w:rsidRPr="257ECC77">
        <w:rPr>
          <w:lang w:val="sr-Latn-CS"/>
        </w:rPr>
        <w:t>zadavanje zaduženja članovima</w:t>
      </w:r>
      <w:r w:rsidRPr="257ECC77">
        <w:rPr>
          <w:lang w:val="sr-Latn-CS"/>
        </w:rPr>
        <w:t xml:space="preserve">, pregled zahteva za dodavanje stvari u kalendar, </w:t>
      </w:r>
      <w:r w:rsidR="08360B8D" w:rsidRPr="257ECC77">
        <w:rPr>
          <w:lang w:val="sr-Latn-CS"/>
        </w:rPr>
        <w:t>p</w:t>
      </w:r>
      <w:r w:rsidRPr="257ECC77">
        <w:rPr>
          <w:lang w:val="sr-Latn-CS"/>
        </w:rPr>
        <w:t>pregled zahteva za promenu tima.</w:t>
      </w:r>
      <w:r w:rsidR="5C869EC0" w:rsidRPr="257ECC77">
        <w:rPr>
          <w:lang w:val="sr-Latn-CS"/>
        </w:rPr>
        <w:t xml:space="preserve"> </w:t>
      </w:r>
    </w:p>
    <w:p w14:paraId="4334A910" w14:textId="77777777" w:rsidR="008C725F" w:rsidRDefault="008C725F" w:rsidP="008C725F">
      <w:pPr>
        <w:pStyle w:val="BodyText"/>
        <w:rPr>
          <w:lang w:val="sr-Latn-CS"/>
        </w:rPr>
      </w:pPr>
      <w:r>
        <w:rPr>
          <w:lang w:val="sr-Latn-CS"/>
        </w:rPr>
        <w:t>Bord predstavlja upravni odbor organizacije koji je u datom mandatu izabran za vođenje date organizacije.</w:t>
      </w:r>
    </w:p>
    <w:p w14:paraId="516195CF" w14:textId="4BD11C0C" w:rsidR="00C503E4" w:rsidRDefault="5F604C8D" w:rsidP="00C503E4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Kako je </w:t>
      </w:r>
      <w:r w:rsidR="4EA7E890" w:rsidRPr="257ECC77">
        <w:rPr>
          <w:lang w:val="sr-Latn-CS"/>
        </w:rPr>
        <w:t>bord</w:t>
      </w:r>
      <w:r w:rsidRPr="257ECC77">
        <w:rPr>
          <w:lang w:val="sr-Latn-CS"/>
        </w:rPr>
        <w:t xml:space="preserve"> ujedno i član</w:t>
      </w:r>
      <w:r w:rsidR="4EA7E890" w:rsidRPr="257ECC77">
        <w:rPr>
          <w:lang w:val="sr-Latn-CS"/>
        </w:rPr>
        <w:t xml:space="preserve"> organizacije</w:t>
      </w:r>
      <w:r w:rsidRPr="257ECC77">
        <w:rPr>
          <w:lang w:val="sr-Latn-CS"/>
        </w:rPr>
        <w:t>, imaće pristup svim funkci</w:t>
      </w:r>
      <w:r w:rsidR="4EA7E890" w:rsidRPr="257ECC77">
        <w:rPr>
          <w:lang w:val="sr-Latn-CS"/>
        </w:rPr>
        <w:t>onalnostima definisanim za člana</w:t>
      </w:r>
      <w:r w:rsidRPr="257ECC77">
        <w:rPr>
          <w:lang w:val="sr-Latn-CS"/>
        </w:rPr>
        <w:t>.</w:t>
      </w:r>
      <w:r w:rsidR="4EA7E890" w:rsidRPr="257ECC77">
        <w:rPr>
          <w:lang w:val="sr-Latn-CS"/>
        </w:rPr>
        <w:t xml:space="preserve"> Ukoliko je bord ujedno i admin</w:t>
      </w:r>
      <w:r w:rsidR="2C5FF0B0" w:rsidRPr="257ECC77">
        <w:rPr>
          <w:lang w:val="sr-Latn-CS"/>
        </w:rPr>
        <w:t xml:space="preserve"> imaće pristup i funkcionalnostima definisanim za </w:t>
      </w:r>
      <w:r w:rsidR="4EA7E890" w:rsidRPr="257ECC77">
        <w:rPr>
          <w:lang w:val="sr-Latn-CS"/>
        </w:rPr>
        <w:t>admina</w:t>
      </w:r>
      <w:r w:rsidR="2C5FF0B0" w:rsidRPr="257ECC77">
        <w:rPr>
          <w:lang w:val="sr-Latn-CS"/>
        </w:rPr>
        <w:t>.</w:t>
      </w:r>
    </w:p>
    <w:p w14:paraId="3893FF0F" w14:textId="7821D41A" w:rsidR="798D2F54" w:rsidRDefault="798D2F54" w:rsidP="257ECC77">
      <w:pPr>
        <w:pStyle w:val="BodyText"/>
        <w:rPr>
          <w:b/>
          <w:bCs/>
          <w:lang w:val="sr-Latn-CS"/>
        </w:rPr>
      </w:pPr>
      <w:r w:rsidRPr="257ECC77">
        <w:rPr>
          <w:b/>
          <w:bCs/>
          <w:lang w:val="sr-Latn-CS"/>
        </w:rPr>
        <w:t>Predsednik</w:t>
      </w:r>
    </w:p>
    <w:p w14:paraId="2D7F2454" w14:textId="2B569850" w:rsidR="798D2F54" w:rsidRDefault="798D2F54" w:rsidP="257ECC7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Predsednik </w:t>
      </w:r>
      <w:r w:rsidR="34C7E220" w:rsidRPr="257ECC77">
        <w:rPr>
          <w:lang w:val="sr-Latn-CS"/>
        </w:rPr>
        <w:t xml:space="preserve">ima privilegiju dodavanja novih </w:t>
      </w:r>
      <w:r w:rsidR="35E3A4B0" w:rsidRPr="257ECC77">
        <w:rPr>
          <w:lang w:val="sr-Latn-CS"/>
        </w:rPr>
        <w:t xml:space="preserve">kategorija </w:t>
      </w:r>
      <w:r w:rsidR="34C7E220" w:rsidRPr="257ECC77">
        <w:rPr>
          <w:lang w:val="sr-Latn-CS"/>
        </w:rPr>
        <w:t>i brisanja tj. arhiviranja starih</w:t>
      </w:r>
      <w:r w:rsidR="406CE50B" w:rsidRPr="257ECC77">
        <w:rPr>
          <w:lang w:val="sr-Latn-CS"/>
        </w:rPr>
        <w:t>, kao i menjanje informacija o istim. Takođe poseduje mogućnost da dodaje zaduženja za koordinatore pri bordu.</w:t>
      </w:r>
      <w:r w:rsidR="4676AF1A" w:rsidRPr="257ECC77">
        <w:rPr>
          <w:lang w:val="sr-Latn-CS"/>
        </w:rPr>
        <w:t xml:space="preserve"> </w:t>
      </w:r>
    </w:p>
    <w:p w14:paraId="68CA172D" w14:textId="600D4CAD" w:rsidR="4676AF1A" w:rsidRDefault="4676AF1A" w:rsidP="257ECC77">
      <w:pPr>
        <w:pStyle w:val="BodyText"/>
        <w:rPr>
          <w:lang w:val="sr-Latn-CS"/>
        </w:rPr>
      </w:pPr>
      <w:r w:rsidRPr="257ECC77">
        <w:rPr>
          <w:lang w:val="sr-Latn-CS"/>
        </w:rPr>
        <w:t>Predsednik ujedno predstavlja i bord i ponaša se kao koordinator bez tima te poseduje i sve funkcionalnosti koje poseduju i ova dva korisnika.</w:t>
      </w:r>
    </w:p>
    <w:p w14:paraId="0932FDDE" w14:textId="7821D41A" w:rsidR="270148AB" w:rsidRDefault="270148AB" w:rsidP="257ECC77">
      <w:pPr>
        <w:pStyle w:val="BodyText"/>
        <w:rPr>
          <w:b/>
          <w:bCs/>
          <w:lang w:val="sr-Latn-CS"/>
        </w:rPr>
      </w:pPr>
      <w:r w:rsidRPr="257ECC77">
        <w:rPr>
          <w:b/>
          <w:bCs/>
          <w:lang w:val="sr-Latn-CS"/>
        </w:rPr>
        <w:lastRenderedPageBreak/>
        <w:t>Koordinator</w:t>
      </w:r>
    </w:p>
    <w:p w14:paraId="6984DF5F" w14:textId="4AD8BD82" w:rsidR="33631878" w:rsidRDefault="33631878" w:rsidP="257ECC77">
      <w:pPr>
        <w:pStyle w:val="BodyText"/>
        <w:rPr>
          <w:lang w:val="sr-Latn-CS"/>
        </w:rPr>
      </w:pPr>
      <w:r w:rsidRPr="257ECC77">
        <w:rPr>
          <w:lang w:val="sr-Latn-CS"/>
        </w:rPr>
        <w:t>Koordinator je</w:t>
      </w:r>
      <w:r w:rsidR="19C6E0F9" w:rsidRPr="257ECC77">
        <w:rPr>
          <w:lang w:val="sr-Latn-CS"/>
        </w:rPr>
        <w:t xml:space="preserve"> zadužen da upravlja svojim timom</w:t>
      </w:r>
      <w:r w:rsidR="1FF35FF7" w:rsidRPr="257ECC77">
        <w:rPr>
          <w:lang w:val="sr-Latn-CS"/>
        </w:rPr>
        <w:t>. Ima mogućnost dodavanja zaduženja i sastanaka vezanih za svoj tim</w:t>
      </w:r>
      <w:r w:rsidR="7312D151" w:rsidRPr="257ECC77">
        <w:rPr>
          <w:lang w:val="sr-Latn-CS"/>
        </w:rPr>
        <w:t>. Ima mogućnost i da doda zaduženja za sebe.</w:t>
      </w:r>
    </w:p>
    <w:p w14:paraId="0743FA3C" w14:textId="77777777" w:rsidR="002D5541" w:rsidRPr="003372D3" w:rsidRDefault="005C22D4" w:rsidP="002D5541">
      <w:pPr>
        <w:pStyle w:val="BodyText"/>
        <w:rPr>
          <w:b/>
          <w:lang w:val="sr-Latn-CS"/>
        </w:rPr>
      </w:pPr>
      <w:r>
        <w:rPr>
          <w:b/>
          <w:lang w:val="sr-Latn-CS"/>
        </w:rPr>
        <w:t>Član organizacije (u daljem tekstu član)</w:t>
      </w:r>
      <w:r w:rsidR="002D5541" w:rsidRPr="003372D3">
        <w:rPr>
          <w:b/>
          <w:lang w:val="sr-Latn-CS"/>
        </w:rPr>
        <w:t>:</w:t>
      </w:r>
    </w:p>
    <w:p w14:paraId="55E150E2" w14:textId="77777777" w:rsidR="002D5541" w:rsidRDefault="008C725F" w:rsidP="002D5541">
      <w:pPr>
        <w:pStyle w:val="BodyText"/>
        <w:rPr>
          <w:lang w:val="sr-Latn-CS"/>
        </w:rPr>
      </w:pPr>
      <w:r>
        <w:rPr>
          <w:lang w:val="sr-Latn-CS"/>
        </w:rPr>
        <w:t>Članovi su zaduženi za ažuriranje sadržaja o sebi</w:t>
      </w:r>
      <w:r w:rsidR="002D5541">
        <w:rPr>
          <w:lang w:val="sr-Latn-CS"/>
        </w:rPr>
        <w:t>.</w:t>
      </w:r>
    </w:p>
    <w:p w14:paraId="3B541EBD" w14:textId="59990B97" w:rsidR="008C725F" w:rsidRDefault="4EA7E890" w:rsidP="002D5541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Članovi imaju </w:t>
      </w:r>
      <w:r w:rsidR="1D8CDC5B" w:rsidRPr="257ECC77">
        <w:rPr>
          <w:lang w:val="sr-Latn-CS"/>
        </w:rPr>
        <w:t xml:space="preserve">pregled </w:t>
      </w:r>
      <w:r w:rsidR="319221A7" w:rsidRPr="257ECC77">
        <w:rPr>
          <w:lang w:val="sr-Latn-CS"/>
        </w:rPr>
        <w:t xml:space="preserve">sastanaka na koje treba da idu, pregled </w:t>
      </w:r>
      <w:r w:rsidR="1D8CDC5B" w:rsidRPr="257ECC77">
        <w:rPr>
          <w:lang w:val="sr-Latn-CS"/>
        </w:rPr>
        <w:t xml:space="preserve">svojih zaduženja, </w:t>
      </w:r>
      <w:r w:rsidRPr="257ECC77">
        <w:rPr>
          <w:lang w:val="sr-Latn-CS"/>
        </w:rPr>
        <w:t>mogućnost da vide sva obaveštenja koja se postavljaju na glavnu stranu</w:t>
      </w:r>
      <w:r w:rsidR="2C264E16" w:rsidRPr="257ECC77">
        <w:rPr>
          <w:lang w:val="sr-Latn-CS"/>
        </w:rPr>
        <w:t xml:space="preserve">, da postave svoja obaveštenja ukoliko privilegije to dozvoljavaju, da pošalju zahtev za dodavanje </w:t>
      </w:r>
      <w:r w:rsidR="15859B67" w:rsidRPr="257ECC77">
        <w:rPr>
          <w:lang w:val="sr-Latn-CS"/>
        </w:rPr>
        <w:t>događaja u kalendar, da menjaju tim, mutiraju određene kanale</w:t>
      </w:r>
      <w:r w:rsidR="11D21679" w:rsidRPr="257ECC77">
        <w:rPr>
          <w:lang w:val="sr-Latn-CS"/>
        </w:rPr>
        <w:t xml:space="preserve"> kao i da izdvoje obaveštenja koja žele da sačuvaju u organizovanu karticu.</w:t>
      </w:r>
    </w:p>
    <w:p w14:paraId="09C62CBF" w14:textId="12F9B45E" w:rsidR="002D5541" w:rsidRPr="003372D3" w:rsidRDefault="4EA7E890" w:rsidP="002D5541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Član je </w:t>
      </w:r>
      <w:r w:rsidR="6967B6A0" w:rsidRPr="257ECC77">
        <w:rPr>
          <w:lang w:val="sr-Latn-CS"/>
        </w:rPr>
        <w:t xml:space="preserve">osoba učlanjena u organizaciju </w:t>
      </w:r>
      <w:r w:rsidRPr="257ECC77">
        <w:rPr>
          <w:lang w:val="sr-Latn-CS"/>
        </w:rPr>
        <w:t>koj</w:t>
      </w:r>
      <w:r w:rsidR="604BDC05" w:rsidRPr="257ECC77">
        <w:rPr>
          <w:lang w:val="sr-Latn-CS"/>
        </w:rPr>
        <w:t>a</w:t>
      </w:r>
      <w:r w:rsidRPr="257ECC77">
        <w:rPr>
          <w:lang w:val="sr-Latn-CS"/>
        </w:rPr>
        <w:t xml:space="preserve"> ima p</w:t>
      </w:r>
      <w:r w:rsidR="4008AA0B" w:rsidRPr="257ECC77">
        <w:rPr>
          <w:lang w:val="sr-Latn-CS"/>
        </w:rPr>
        <w:t>ametni mobilni telefon</w:t>
      </w:r>
      <w:r w:rsidRPr="257ECC77">
        <w:rPr>
          <w:lang w:val="sr-Latn-CS"/>
        </w:rPr>
        <w:t xml:space="preserve"> i internet.</w:t>
      </w:r>
    </w:p>
    <w:p w14:paraId="21D1A435" w14:textId="500419D0" w:rsidR="2D6C7794" w:rsidRDefault="2D6C7794" w:rsidP="257ECC77">
      <w:pPr>
        <w:pStyle w:val="BodyText"/>
        <w:rPr>
          <w:b/>
          <w:bCs/>
          <w:lang w:val="sr-Latn-CS"/>
        </w:rPr>
      </w:pPr>
      <w:r w:rsidRPr="257ECC77">
        <w:rPr>
          <w:b/>
          <w:bCs/>
          <w:lang w:val="sr-Latn-CS"/>
        </w:rPr>
        <w:t>Organizator događaja</w:t>
      </w:r>
    </w:p>
    <w:p w14:paraId="103D8FE0" w14:textId="56E10B50" w:rsidR="51B1788D" w:rsidRDefault="51B1788D" w:rsidP="257ECC7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Organizator događaja </w:t>
      </w:r>
      <w:r w:rsidR="0DECFEE5" w:rsidRPr="257ECC77">
        <w:rPr>
          <w:lang w:val="sr-Latn-CS"/>
        </w:rPr>
        <w:t xml:space="preserve">ima mogućnost ažuriranja informacija o konkretnom događaju, zadavanje zaduženja vezanih za događaj, </w:t>
      </w:r>
      <w:r w:rsidR="31CFE68D" w:rsidRPr="257ECC77">
        <w:rPr>
          <w:lang w:val="sr-Latn-CS"/>
        </w:rPr>
        <w:t xml:space="preserve"> zakazivanje sastanaka vezanih za događaj.</w:t>
      </w:r>
    </w:p>
    <w:p w14:paraId="4CF85A02" w14:textId="2AA280AC" w:rsidR="31CFE68D" w:rsidRDefault="31CFE68D" w:rsidP="257ECC77">
      <w:pPr>
        <w:pStyle w:val="BodyText"/>
        <w:rPr>
          <w:lang w:val="sr-Latn-CS"/>
        </w:rPr>
      </w:pPr>
      <w:r w:rsidRPr="257ECC77">
        <w:rPr>
          <w:lang w:val="sr-Latn-CS"/>
        </w:rPr>
        <w:t>Organizator je ujedno i član organizacije.</w:t>
      </w:r>
    </w:p>
    <w:p w14:paraId="28B58786" w14:textId="4DCE6E27" w:rsidR="257ECC77" w:rsidRDefault="257ECC77" w:rsidP="257ECC77">
      <w:pPr>
        <w:pStyle w:val="BodyText"/>
        <w:rPr>
          <w:lang w:val="sr-Latn-CS"/>
        </w:rPr>
      </w:pPr>
    </w:p>
    <w:p w14:paraId="0296ABEC" w14:textId="5550E347" w:rsidR="00206E1F" w:rsidRPr="003372D3" w:rsidRDefault="7BC3E343" w:rsidP="00B849B5">
      <w:pPr>
        <w:pStyle w:val="Heading2"/>
        <w:rPr>
          <w:lang w:val="sr-Latn-CS"/>
        </w:rPr>
      </w:pPr>
      <w:bookmarkStart w:id="20" w:name="_Toc161771501"/>
      <w:bookmarkStart w:id="21" w:name="_Toc129893004"/>
      <w:r w:rsidRPr="257ECC77">
        <w:rPr>
          <w:lang w:val="sr-Latn-CS"/>
        </w:rPr>
        <w:t>Opis okruženja</w:t>
      </w:r>
      <w:bookmarkEnd w:id="20"/>
      <w:bookmarkEnd w:id="21"/>
    </w:p>
    <w:p w14:paraId="0FB78278" w14:textId="77777777" w:rsidR="00206E1F" w:rsidRPr="003372D3" w:rsidRDefault="00206E1F">
      <w:pPr>
        <w:rPr>
          <w:lang w:val="sr-Latn-CS"/>
        </w:rPr>
      </w:pPr>
    </w:p>
    <w:p w14:paraId="35E46AD3" w14:textId="4942045F" w:rsidR="00150CC1" w:rsidRDefault="00150CC1" w:rsidP="00150CC1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Korisnici sistema pristupaju sistemu preko </w:t>
      </w:r>
      <w:r w:rsidR="49D307A7" w:rsidRPr="4D49D7EA">
        <w:rPr>
          <w:lang w:val="sr-Latn-CS"/>
        </w:rPr>
        <w:t>pametnog mobilnog telefona</w:t>
      </w:r>
      <w:r w:rsidRPr="4D49D7EA">
        <w:rPr>
          <w:lang w:val="sr-Latn-CS"/>
        </w:rPr>
        <w:t xml:space="preserve"> što zahteva minimum Internet konekciju. </w:t>
      </w:r>
      <w:r w:rsidR="1AA34BC1" w:rsidRPr="4D49D7EA">
        <w:rPr>
          <w:lang w:val="sr-Latn-CS"/>
        </w:rPr>
        <w:t xml:space="preserve">Aplikacija je namenjena prvenstveno </w:t>
      </w:r>
      <w:r w:rsidR="0EDE833D" w:rsidRPr="4D49D7EA">
        <w:rPr>
          <w:lang w:val="sr-Latn-CS"/>
        </w:rPr>
        <w:t>uređajima sa Android operativnim sistemom</w:t>
      </w:r>
      <w:r w:rsidRPr="4D49D7EA">
        <w:rPr>
          <w:lang w:val="sr-Latn-CS"/>
        </w:rPr>
        <w:t>.</w:t>
      </w:r>
    </w:p>
    <w:p w14:paraId="046F2550" w14:textId="7D1F4364" w:rsidR="00206E1F" w:rsidRPr="003372D3" w:rsidRDefault="3D8055E7" w:rsidP="00D44844">
      <w:pPr>
        <w:pStyle w:val="Heading2"/>
        <w:rPr>
          <w:lang w:val="sr-Latn-CS"/>
        </w:rPr>
      </w:pPr>
      <w:bookmarkStart w:id="22" w:name="_Toc161771502"/>
      <w:bookmarkStart w:id="23" w:name="_Toc129893005"/>
      <w:r w:rsidRPr="257ECC77">
        <w:rPr>
          <w:lang w:val="sr-Latn-CS"/>
        </w:rPr>
        <w:t>Osnovne potrebe korisnika</w:t>
      </w:r>
      <w:bookmarkEnd w:id="22"/>
      <w:bookmarkEnd w:id="23"/>
    </w:p>
    <w:p w14:paraId="1FC39945" w14:textId="77777777" w:rsidR="00206E1F" w:rsidRPr="003372D3" w:rsidRDefault="00206E1F">
      <w:pPr>
        <w:rPr>
          <w:lang w:val="sr-Latn-CS"/>
        </w:rPr>
      </w:pPr>
    </w:p>
    <w:p w14:paraId="59EBA109" w14:textId="07484AD1" w:rsidR="00206E1F" w:rsidRPr="003372D3" w:rsidRDefault="00571FC4" w:rsidP="0095579F">
      <w:pPr>
        <w:pStyle w:val="BodyText"/>
        <w:rPr>
          <w:lang w:val="sr-Latn-CS"/>
        </w:rPr>
      </w:pPr>
      <w:r w:rsidRPr="1FBB01B7">
        <w:rPr>
          <w:lang w:val="sr-Latn-CS"/>
        </w:rPr>
        <w:t>Osnovne potrebe korisnika identifikovane na osnovu</w:t>
      </w:r>
      <w:r w:rsidR="12CEF312" w:rsidRPr="1FBB01B7">
        <w:rPr>
          <w:lang w:val="sr-Latn-CS"/>
        </w:rPr>
        <w:t xml:space="preserve"> ličnog iskustva projektanata u radu u organizacijama</w:t>
      </w:r>
      <w:r w:rsidR="0095579F" w:rsidRPr="1FBB01B7">
        <w:rPr>
          <w:lang w:val="sr-Latn-CS"/>
        </w:rPr>
        <w:t xml:space="preserve"> su:</w:t>
      </w:r>
    </w:p>
    <w:p w14:paraId="7B0991DB" w14:textId="0BCC75B4" w:rsidR="0095579F" w:rsidRDefault="697EB4FA" w:rsidP="1FBB01B7">
      <w:pPr>
        <w:pStyle w:val="BodyText"/>
        <w:numPr>
          <w:ilvl w:val="0"/>
          <w:numId w:val="9"/>
        </w:numPr>
        <w:tabs>
          <w:tab w:val="num" w:pos="1080"/>
        </w:tabs>
        <w:ind w:left="1080"/>
        <w:rPr>
          <w:lang w:val="sr-Latn-CS"/>
        </w:rPr>
      </w:pPr>
      <w:r w:rsidRPr="4D49D7EA">
        <w:rPr>
          <w:b/>
          <w:bCs/>
          <w:lang w:val="sr-Latn-CS"/>
        </w:rPr>
        <w:t>Komunikacija sa ostalim članovima organizacije</w:t>
      </w:r>
      <w:r w:rsidR="65D86B04" w:rsidRPr="4D49D7EA">
        <w:rPr>
          <w:b/>
          <w:bCs/>
          <w:lang w:val="sr-Latn-CS"/>
        </w:rPr>
        <w:t>.</w:t>
      </w:r>
      <w:r w:rsidR="00206E1F" w:rsidRPr="4D49D7EA">
        <w:rPr>
          <w:lang w:val="sr-Latn-CS"/>
        </w:rPr>
        <w:t xml:space="preserve"> </w:t>
      </w:r>
      <w:r w:rsidR="1E16B9D2" w:rsidRPr="4D49D7EA">
        <w:rPr>
          <w:lang w:val="sr-Latn-CS"/>
        </w:rPr>
        <w:t xml:space="preserve">Trenutno ne postoji komunikacioni medijum koji bi u potpunosti odgovarao radu jedne volonterske organizacije tj. </w:t>
      </w:r>
      <w:r w:rsidR="0A20EFBB" w:rsidRPr="4D49D7EA">
        <w:rPr>
          <w:lang w:val="sr-Latn-CS"/>
        </w:rPr>
        <w:t>k</w:t>
      </w:r>
      <w:r w:rsidR="1E16B9D2" w:rsidRPr="4D49D7EA">
        <w:rPr>
          <w:lang w:val="sr-Latn-CS"/>
        </w:rPr>
        <w:t>oji poseduje</w:t>
      </w:r>
      <w:r w:rsidR="0D14FBA6" w:rsidRPr="4D49D7EA">
        <w:rPr>
          <w:lang w:val="sr-Latn-CS"/>
        </w:rPr>
        <w:t xml:space="preserve"> sve potrebne funkcionalnosti.</w:t>
      </w:r>
    </w:p>
    <w:p w14:paraId="60AB09A4" w14:textId="0E2175D6" w:rsidR="551A2239" w:rsidRDefault="551A2239" w:rsidP="4D49D7EA">
      <w:pPr>
        <w:pStyle w:val="BodyText"/>
        <w:numPr>
          <w:ilvl w:val="0"/>
          <w:numId w:val="9"/>
        </w:numPr>
        <w:tabs>
          <w:tab w:val="num" w:pos="1080"/>
        </w:tabs>
        <w:ind w:left="1080"/>
        <w:rPr>
          <w:lang w:val="sr-Latn-CS"/>
        </w:rPr>
      </w:pPr>
      <w:r w:rsidRPr="4D49D7EA">
        <w:rPr>
          <w:b/>
          <w:bCs/>
          <w:lang w:val="sr-Latn-CS"/>
        </w:rPr>
        <w:t>Pregled obaveza u okviru organizacije</w:t>
      </w:r>
      <w:r w:rsidR="03E62049" w:rsidRPr="4D49D7EA">
        <w:rPr>
          <w:b/>
          <w:bCs/>
          <w:lang w:val="sr-Latn-CS"/>
        </w:rPr>
        <w:t xml:space="preserve">. </w:t>
      </w:r>
      <w:r w:rsidR="03E62049" w:rsidRPr="4D49D7EA">
        <w:rPr>
          <w:lang w:val="sr-Latn-CS"/>
        </w:rPr>
        <w:t>Trenutno ne postoji organizacioni medijum koji bi u potpunosti odgovarao radu jedne volonterske organizacije tj. koji poseduje sve potrebne funkcionalnosti.</w:t>
      </w:r>
    </w:p>
    <w:p w14:paraId="1EF94797" w14:textId="70073DB0" w:rsidR="00500DA2" w:rsidRDefault="5B80B89D" w:rsidP="1FBB01B7">
      <w:pPr>
        <w:pStyle w:val="BodyText"/>
        <w:numPr>
          <w:ilvl w:val="0"/>
          <w:numId w:val="9"/>
        </w:numPr>
        <w:tabs>
          <w:tab w:val="num" w:pos="1080"/>
        </w:tabs>
        <w:ind w:left="1080"/>
        <w:rPr>
          <w:lang w:val="sr-Latn-CS"/>
        </w:rPr>
      </w:pPr>
      <w:r w:rsidRPr="4D49D7EA">
        <w:rPr>
          <w:b/>
          <w:bCs/>
          <w:lang w:val="sr-Latn-CS"/>
        </w:rPr>
        <w:t>Centralizovan protok informacija</w:t>
      </w:r>
      <w:r w:rsidR="00206E1F" w:rsidRPr="4D49D7EA">
        <w:rPr>
          <w:b/>
          <w:bCs/>
          <w:lang w:val="sr-Latn-CS"/>
        </w:rPr>
        <w:t>.</w:t>
      </w:r>
      <w:r w:rsidR="00206E1F" w:rsidRPr="4D49D7EA">
        <w:rPr>
          <w:lang w:val="sr-Latn-CS"/>
        </w:rPr>
        <w:t xml:space="preserve">  </w:t>
      </w:r>
      <w:r w:rsidR="37E18631" w:rsidRPr="4D49D7EA">
        <w:rPr>
          <w:lang w:val="sr-Latn-CS"/>
        </w:rPr>
        <w:t xml:space="preserve">Usled korišćenja mnoštva alata za komunikaciju i organizaciju, ažurnost članova </w:t>
      </w:r>
      <w:r w:rsidR="7926C3A6" w:rsidRPr="4D49D7EA">
        <w:rPr>
          <w:lang w:val="sr-Latn-CS"/>
        </w:rPr>
        <w:t>je pogođena</w:t>
      </w:r>
      <w:r w:rsidR="05B728C3" w:rsidRPr="4D49D7EA">
        <w:rPr>
          <w:lang w:val="sr-Latn-CS"/>
        </w:rPr>
        <w:t>, protok informacija je slab</w:t>
      </w:r>
      <w:r w:rsidR="07760CC5" w:rsidRPr="4D49D7EA">
        <w:rPr>
          <w:lang w:val="sr-Latn-CS"/>
        </w:rPr>
        <w:t>, te je neophodan sistem u kojem će informacije u okviru organizacije da budu na jednom mestu.</w:t>
      </w:r>
      <w:r w:rsidR="7926C3A6" w:rsidRPr="4D49D7EA">
        <w:rPr>
          <w:lang w:val="sr-Latn-CS"/>
        </w:rPr>
        <w:t xml:space="preserve"> </w:t>
      </w:r>
    </w:p>
    <w:p w14:paraId="4057217E" w14:textId="52BA5659" w:rsidR="00206E1F" w:rsidRPr="003372D3" w:rsidRDefault="3D8055E7" w:rsidP="00D44844">
      <w:pPr>
        <w:pStyle w:val="Heading2"/>
        <w:rPr>
          <w:lang w:val="sr-Latn-CS"/>
        </w:rPr>
      </w:pPr>
      <w:bookmarkStart w:id="24" w:name="_Toc161771503"/>
      <w:bookmarkStart w:id="25" w:name="_Toc129893006"/>
      <w:r w:rsidRPr="257ECC77">
        <w:rPr>
          <w:lang w:val="sr-Latn-CS"/>
        </w:rPr>
        <w:t>Alternative i konkurencija</w:t>
      </w:r>
      <w:bookmarkEnd w:id="24"/>
      <w:bookmarkEnd w:id="25"/>
    </w:p>
    <w:p w14:paraId="0B1028C7" w14:textId="77777777" w:rsidR="00206E1F" w:rsidRDefault="00C032FC" w:rsidP="00B46D71">
      <w:pPr>
        <w:pStyle w:val="BodyText"/>
        <w:rPr>
          <w:lang w:val="sr-Latn-CS"/>
        </w:rPr>
      </w:pPr>
      <w:r w:rsidRPr="1FBB01B7">
        <w:rPr>
          <w:lang w:val="sr-Latn-CS"/>
        </w:rPr>
        <w:t xml:space="preserve">Istraživanje vezano za </w:t>
      </w:r>
      <w:r w:rsidR="00B46D71" w:rsidRPr="1FBB01B7">
        <w:rPr>
          <w:lang w:val="sr-Latn-CS"/>
        </w:rPr>
        <w:t xml:space="preserve">analizu </w:t>
      </w:r>
      <w:r w:rsidRPr="1FBB01B7">
        <w:rPr>
          <w:lang w:val="sr-Latn-CS"/>
        </w:rPr>
        <w:t>postojeć</w:t>
      </w:r>
      <w:r w:rsidR="00B46D71" w:rsidRPr="1FBB01B7">
        <w:rPr>
          <w:lang w:val="sr-Latn-CS"/>
        </w:rPr>
        <w:t>ih</w:t>
      </w:r>
      <w:r w:rsidRPr="1FBB01B7">
        <w:rPr>
          <w:lang w:val="sr-Latn-CS"/>
        </w:rPr>
        <w:t xml:space="preserve"> proizvod</w:t>
      </w:r>
      <w:r w:rsidR="00B46D71" w:rsidRPr="1FBB01B7">
        <w:rPr>
          <w:lang w:val="sr-Latn-CS"/>
        </w:rPr>
        <w:t>a</w:t>
      </w:r>
      <w:r w:rsidRPr="1FBB01B7">
        <w:rPr>
          <w:lang w:val="sr-Latn-CS"/>
        </w:rPr>
        <w:t xml:space="preserve"> koji bi </w:t>
      </w:r>
      <w:r w:rsidR="00B46D71" w:rsidRPr="1FBB01B7">
        <w:rPr>
          <w:lang w:val="sr-Latn-CS"/>
        </w:rPr>
        <w:t xml:space="preserve">u potpunosti </w:t>
      </w:r>
      <w:r w:rsidRPr="1FBB01B7">
        <w:rPr>
          <w:lang w:val="sr-Latn-CS"/>
        </w:rPr>
        <w:t>rešili navedene probleme n</w:t>
      </w:r>
      <w:r w:rsidR="00B46D71" w:rsidRPr="1FBB01B7">
        <w:rPr>
          <w:lang w:val="sr-Latn-CS"/>
        </w:rPr>
        <w:t xml:space="preserve">ije obavljeno, tako da za sada nije poznato da li postoje gotova rešenja kao alternativa proizvoda koji se razvija. </w:t>
      </w:r>
    </w:p>
    <w:p w14:paraId="50F53D23" w14:textId="4EDD6270" w:rsidR="00B46D71" w:rsidRPr="003372D3" w:rsidRDefault="00B46D71" w:rsidP="00B46D71">
      <w:pPr>
        <w:pStyle w:val="BodyText"/>
        <w:rPr>
          <w:lang w:val="sr-Latn-CS"/>
        </w:rPr>
      </w:pPr>
      <w:r w:rsidRPr="1FBB01B7">
        <w:rPr>
          <w:lang w:val="sr-Latn-CS"/>
        </w:rPr>
        <w:t xml:space="preserve">Pri definisanju zahteva imalo se u vidu postojanje besplatnih sistema za </w:t>
      </w:r>
      <w:r w:rsidR="0DE87C68" w:rsidRPr="1FBB01B7">
        <w:rPr>
          <w:lang w:val="sr-Latn-CS"/>
        </w:rPr>
        <w:t>organizaciju i evidenciju komunikacije</w:t>
      </w:r>
      <w:r w:rsidRPr="1FBB01B7">
        <w:rPr>
          <w:lang w:val="sr-Latn-CS"/>
        </w:rPr>
        <w:t>, tako da je taj segment u potpunosti isključen iz zahteva na osnovu kojih se sistem projektuje.</w:t>
      </w:r>
    </w:p>
    <w:p w14:paraId="2EC9EB5E" w14:textId="4ED4F0B5" w:rsidR="00206E1F" w:rsidRPr="003372D3" w:rsidRDefault="7BC3E343" w:rsidP="00D44844">
      <w:pPr>
        <w:pStyle w:val="Heading1"/>
        <w:numPr>
          <w:ilvl w:val="0"/>
          <w:numId w:val="13"/>
        </w:numPr>
        <w:rPr>
          <w:lang w:val="sr-Latn-CS"/>
        </w:rPr>
      </w:pPr>
      <w:bookmarkStart w:id="26" w:name="_Toc161771504"/>
      <w:bookmarkStart w:id="27" w:name="_Toc129893007"/>
      <w:r w:rsidRPr="257ECC77">
        <w:rPr>
          <w:lang w:val="sr-Latn-CS"/>
        </w:rPr>
        <w:t>Opis</w:t>
      </w:r>
      <w:r w:rsidR="3D8055E7" w:rsidRPr="257ECC77">
        <w:rPr>
          <w:lang w:val="sr-Latn-CS"/>
        </w:rPr>
        <w:t xml:space="preserve"> proizvoda</w:t>
      </w:r>
      <w:bookmarkEnd w:id="26"/>
      <w:bookmarkEnd w:id="27"/>
    </w:p>
    <w:p w14:paraId="6F235CEC" w14:textId="6491AEF3" w:rsidR="00206E1F" w:rsidRPr="003372D3" w:rsidRDefault="00D00311" w:rsidP="00732741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U ovom odeljku je dat pogled na osnovne mogućnosti </w:t>
      </w:r>
      <w:r w:rsidR="167A0D8B" w:rsidRPr="4D49D7EA">
        <w:rPr>
          <w:lang w:val="sr-Latn-CS"/>
        </w:rPr>
        <w:t>Organeeztec</w:t>
      </w:r>
      <w:r w:rsidRPr="4D49D7EA">
        <w:rPr>
          <w:lang w:val="sr-Latn-CS"/>
        </w:rPr>
        <w:t xml:space="preserve"> </w:t>
      </w:r>
      <w:r w:rsidR="5BC9A561" w:rsidRPr="4D49D7EA">
        <w:rPr>
          <w:lang w:val="sr-Latn-CS"/>
        </w:rPr>
        <w:t>aplikacije</w:t>
      </w:r>
      <w:r w:rsidR="00732741" w:rsidRPr="4D49D7EA">
        <w:rPr>
          <w:lang w:val="sr-Latn-CS"/>
        </w:rPr>
        <w:t>,</w:t>
      </w:r>
      <w:r w:rsidRPr="4D49D7EA">
        <w:rPr>
          <w:lang w:val="sr-Latn-CS"/>
        </w:rPr>
        <w:t xml:space="preserve"> kontekst u kome sistem treba da funkcioniše </w:t>
      </w:r>
      <w:r w:rsidR="00732741" w:rsidRPr="4D49D7EA">
        <w:rPr>
          <w:lang w:val="sr-Latn-CS"/>
        </w:rPr>
        <w:t>i konfiguracija sistema</w:t>
      </w:r>
      <w:r w:rsidR="00206E1F" w:rsidRPr="4D49D7EA">
        <w:rPr>
          <w:lang w:val="sr-Latn-CS"/>
        </w:rPr>
        <w:t xml:space="preserve">. </w:t>
      </w:r>
    </w:p>
    <w:p w14:paraId="5B930426" w14:textId="73802A68" w:rsidR="00206E1F" w:rsidRPr="003372D3" w:rsidRDefault="3D8055E7" w:rsidP="00D44844">
      <w:pPr>
        <w:pStyle w:val="Heading2"/>
        <w:rPr>
          <w:lang w:val="sr-Latn-CS"/>
        </w:rPr>
      </w:pPr>
      <w:bookmarkStart w:id="28" w:name="_Toc161771505"/>
      <w:bookmarkStart w:id="29" w:name="_Toc129893008"/>
      <w:r w:rsidRPr="257ECC77">
        <w:rPr>
          <w:lang w:val="sr-Latn-CS"/>
        </w:rPr>
        <w:lastRenderedPageBreak/>
        <w:t>Perspektiva proi</w:t>
      </w:r>
      <w:r w:rsidR="7BC3E343" w:rsidRPr="257ECC77">
        <w:rPr>
          <w:lang w:val="sr-Latn-CS"/>
        </w:rPr>
        <w:t>z</w:t>
      </w:r>
      <w:r w:rsidRPr="257ECC77">
        <w:rPr>
          <w:lang w:val="sr-Latn-CS"/>
        </w:rPr>
        <w:t>voda</w:t>
      </w:r>
      <w:bookmarkEnd w:id="28"/>
      <w:bookmarkEnd w:id="29"/>
      <w:r w:rsidR="74DC2977" w:rsidRPr="257ECC77">
        <w:rPr>
          <w:lang w:val="sr-Latn-CS"/>
        </w:rPr>
        <w:t xml:space="preserve"> </w:t>
      </w:r>
    </w:p>
    <w:p w14:paraId="3FADC270" w14:textId="66E843B8" w:rsidR="00206E1F" w:rsidRPr="003372D3" w:rsidRDefault="3FFD0755" w:rsidP="00732741">
      <w:pPr>
        <w:pStyle w:val="BodyText"/>
        <w:rPr>
          <w:lang w:val="sr-Latn-CS"/>
        </w:rPr>
      </w:pPr>
      <w:r w:rsidRPr="4D49D7EA">
        <w:rPr>
          <w:lang w:val="sr-Latn-CS"/>
        </w:rPr>
        <w:t>Organeeztec</w:t>
      </w:r>
      <w:r w:rsidR="00732741" w:rsidRPr="4D49D7EA">
        <w:rPr>
          <w:lang w:val="sr-Latn-CS"/>
        </w:rPr>
        <w:t xml:space="preserve"> </w:t>
      </w:r>
      <w:r w:rsidR="4EE8D7E4" w:rsidRPr="4D49D7EA">
        <w:rPr>
          <w:lang w:val="sr-Latn-CS"/>
        </w:rPr>
        <w:t xml:space="preserve">aplikacija </w:t>
      </w:r>
      <w:r w:rsidR="00732741" w:rsidRPr="4D49D7EA">
        <w:rPr>
          <w:lang w:val="sr-Latn-CS"/>
        </w:rPr>
        <w:t xml:space="preserve">će zameniti </w:t>
      </w:r>
      <w:r w:rsidR="21242945" w:rsidRPr="4D49D7EA">
        <w:rPr>
          <w:lang w:val="sr-Latn-CS"/>
        </w:rPr>
        <w:t xml:space="preserve">trenutno korišćene </w:t>
      </w:r>
      <w:r w:rsidR="16C51929" w:rsidRPr="4D49D7EA">
        <w:rPr>
          <w:lang w:val="sr-Latn-CS"/>
        </w:rPr>
        <w:t>medijume komunikacije</w:t>
      </w:r>
      <w:r w:rsidR="00732741" w:rsidRPr="4D49D7EA">
        <w:rPr>
          <w:lang w:val="sr-Latn-CS"/>
        </w:rPr>
        <w:t>.</w:t>
      </w:r>
      <w:r w:rsidR="3F724915" w:rsidRPr="4D49D7EA">
        <w:rPr>
          <w:lang w:val="sr-Latn-CS"/>
        </w:rPr>
        <w:t xml:space="preserve"> Aplikacija će skladištiti lične podatke svih korisnika na bezbedan način, </w:t>
      </w:r>
      <w:r w:rsidR="20DA327B" w:rsidRPr="4D49D7EA">
        <w:rPr>
          <w:lang w:val="sr-Latn-CS"/>
        </w:rPr>
        <w:t>kao i podatke o svim aktivnostima u okviru organizacije.</w:t>
      </w:r>
      <w:r w:rsidR="3F724915" w:rsidRPr="4D49D7EA">
        <w:rPr>
          <w:lang w:val="sr-Latn-CS"/>
        </w:rPr>
        <w:t xml:space="preserve"> </w:t>
      </w:r>
      <w:r w:rsidR="00732741" w:rsidRPr="4D49D7EA">
        <w:rPr>
          <w:lang w:val="sr-Latn-CS"/>
        </w:rPr>
        <w:t>Dijagram koji pokazuje kontekst sistema je dat na slici 6.1.1</w:t>
      </w:r>
      <w:r w:rsidR="00206E1F" w:rsidRPr="4D49D7EA">
        <w:rPr>
          <w:lang w:val="sr-Latn-CS"/>
        </w:rPr>
        <w:t>.</w:t>
      </w:r>
    </w:p>
    <w:p w14:paraId="0E58DE4E" w14:textId="38B2DADC" w:rsidR="00206E1F" w:rsidRPr="003372D3" w:rsidRDefault="38DDFD11" w:rsidP="00F06298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Organeeztec </w:t>
      </w:r>
      <w:r w:rsidR="00732741" w:rsidRPr="4D49D7EA">
        <w:rPr>
          <w:lang w:val="sr-Latn-CS"/>
        </w:rPr>
        <w:t>sistem će biti zasnovan na klijent/server arhitekturi ilustrovanoj na slici 6.1.2.</w:t>
      </w:r>
    </w:p>
    <w:p w14:paraId="222D81E9" w14:textId="2216F69D" w:rsidR="00206E1F" w:rsidRPr="003372D3" w:rsidRDefault="080155E6" w:rsidP="1FBB01B7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Klijent sistema se izvršava </w:t>
      </w:r>
      <w:r w:rsidR="15D82A38" w:rsidRPr="4D49D7EA">
        <w:rPr>
          <w:lang w:val="sr-Latn-CS"/>
        </w:rPr>
        <w:t>na pametnom mobilnom uređaju korisnika</w:t>
      </w:r>
      <w:r w:rsidRPr="4D49D7EA">
        <w:rPr>
          <w:lang w:val="sr-Latn-CS"/>
        </w:rPr>
        <w:t>, koji omogućava komunikaciju sa serverom uz pomoć TCP/IP protokola.</w:t>
      </w:r>
    </w:p>
    <w:p w14:paraId="362BACF1" w14:textId="3A46BA0F" w:rsidR="00206E1F" w:rsidRPr="003372D3" w:rsidRDefault="00206E1F" w:rsidP="1FBB01B7">
      <w:pPr>
        <w:pStyle w:val="BodyText"/>
        <w:rPr>
          <w:highlight w:val="yellow"/>
          <w:lang w:val="sr-Latn-CS"/>
        </w:rPr>
      </w:pPr>
    </w:p>
    <w:p w14:paraId="6D98A12B" w14:textId="11A1AD92" w:rsidR="00AF6B06" w:rsidRDefault="78E6DA66" w:rsidP="1FBB01B7">
      <w:pPr>
        <w:pStyle w:val="BodyText"/>
        <w:jc w:val="center"/>
      </w:pPr>
      <w:r>
        <w:rPr>
          <w:noProof/>
        </w:rPr>
        <w:drawing>
          <wp:inline distT="0" distB="0" distL="0" distR="0" wp14:anchorId="47797AC2" wp14:editId="087F70B1">
            <wp:extent cx="4572000" cy="1524000"/>
            <wp:effectExtent l="0" t="0" r="0" b="0"/>
            <wp:docPr id="431528295" name="Picture 43152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004B" w14:textId="0E64C67F" w:rsidR="00206E1F" w:rsidRPr="003372D3" w:rsidRDefault="3D8055E7" w:rsidP="1FBB01B7">
      <w:pPr>
        <w:pStyle w:val="BodyText"/>
        <w:jc w:val="center"/>
        <w:rPr>
          <w:rFonts w:ascii="Arial" w:hAnsi="Arial"/>
          <w:b/>
          <w:bCs/>
          <w:lang w:val="sr-Latn-CS"/>
        </w:rPr>
      </w:pPr>
      <w:r w:rsidRPr="257ECC77">
        <w:rPr>
          <w:rFonts w:ascii="Arial" w:hAnsi="Arial"/>
          <w:b/>
          <w:bCs/>
          <w:lang w:val="sr-Latn-CS"/>
        </w:rPr>
        <w:t>Slika</w:t>
      </w:r>
      <w:r w:rsidR="74DC2977" w:rsidRPr="257ECC77">
        <w:rPr>
          <w:rFonts w:ascii="Arial" w:hAnsi="Arial"/>
          <w:b/>
          <w:bCs/>
          <w:lang w:val="sr-Latn-CS"/>
        </w:rPr>
        <w:t xml:space="preserve"> 6.1.1</w:t>
      </w:r>
      <w:r w:rsidRPr="257ECC77">
        <w:rPr>
          <w:rFonts w:ascii="Arial" w:hAnsi="Arial"/>
          <w:b/>
          <w:bCs/>
          <w:lang w:val="sr-Latn-CS"/>
        </w:rPr>
        <w:t>.</w:t>
      </w:r>
      <w:r w:rsidR="74DC2977" w:rsidRPr="257ECC77">
        <w:rPr>
          <w:rFonts w:ascii="Arial" w:hAnsi="Arial"/>
          <w:b/>
          <w:bCs/>
          <w:lang w:val="sr-Latn-CS"/>
        </w:rPr>
        <w:t xml:space="preserve"> </w:t>
      </w:r>
      <w:r w:rsidRPr="257ECC77">
        <w:rPr>
          <w:rFonts w:ascii="Arial" w:hAnsi="Arial"/>
          <w:b/>
          <w:bCs/>
          <w:lang w:val="sr-Latn-CS"/>
        </w:rPr>
        <w:t xml:space="preserve">Kontekst sistema </w:t>
      </w:r>
      <w:r w:rsidR="5BB92C9E" w:rsidRPr="257ECC77">
        <w:rPr>
          <w:rFonts w:ascii="Arial" w:hAnsi="Arial"/>
          <w:b/>
          <w:bCs/>
          <w:lang w:val="sr-Latn-CS"/>
        </w:rPr>
        <w:t>Organeeztec</w:t>
      </w:r>
    </w:p>
    <w:p w14:paraId="2946DB82" w14:textId="009F7E20" w:rsidR="00AF6B06" w:rsidRDefault="72B01F29" w:rsidP="1FBB01B7">
      <w:pPr>
        <w:pStyle w:val="BodyText"/>
        <w:jc w:val="center"/>
      </w:pPr>
      <w:r>
        <w:rPr>
          <w:noProof/>
        </w:rPr>
        <w:drawing>
          <wp:inline distT="0" distB="0" distL="0" distR="0" wp14:anchorId="55288C8F" wp14:editId="63712599">
            <wp:extent cx="4572000" cy="2133600"/>
            <wp:effectExtent l="0" t="0" r="0" b="0"/>
            <wp:docPr id="482069806" name="Picture 48206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DEA8" w14:textId="5102F7EB" w:rsidR="00206E1F" w:rsidRPr="003372D3" w:rsidRDefault="00206E1F" w:rsidP="00E5055D">
      <w:pPr>
        <w:pStyle w:val="BodyText"/>
        <w:ind w:left="2552"/>
      </w:pPr>
    </w:p>
    <w:p w14:paraId="3EF1CCE5" w14:textId="51064E9F" w:rsidR="00206E1F" w:rsidRDefault="00D44844" w:rsidP="1FBB01B7">
      <w:pPr>
        <w:pStyle w:val="BodyText"/>
        <w:jc w:val="center"/>
        <w:rPr>
          <w:rFonts w:ascii="Arial" w:hAnsi="Arial"/>
          <w:b/>
          <w:bCs/>
          <w:lang w:val="sr-Latn-CS"/>
        </w:rPr>
      </w:pPr>
      <w:r w:rsidRPr="1FBB01B7">
        <w:rPr>
          <w:rFonts w:ascii="Arial" w:hAnsi="Arial"/>
          <w:b/>
          <w:bCs/>
          <w:lang w:val="sr-Latn-CS"/>
        </w:rPr>
        <w:t>Slika</w:t>
      </w:r>
      <w:r w:rsidR="00206E1F" w:rsidRPr="1FBB01B7">
        <w:rPr>
          <w:rFonts w:ascii="Arial" w:hAnsi="Arial"/>
          <w:b/>
          <w:bCs/>
          <w:lang w:val="sr-Latn-CS"/>
        </w:rPr>
        <w:t xml:space="preserve"> 6.1.2</w:t>
      </w:r>
      <w:r w:rsidRPr="1FBB01B7">
        <w:rPr>
          <w:rFonts w:ascii="Arial" w:hAnsi="Arial"/>
          <w:b/>
          <w:bCs/>
          <w:lang w:val="sr-Latn-CS"/>
        </w:rPr>
        <w:t>.</w:t>
      </w:r>
      <w:r w:rsidR="00206E1F" w:rsidRPr="1FBB01B7">
        <w:rPr>
          <w:rFonts w:ascii="Arial" w:hAnsi="Arial"/>
          <w:b/>
          <w:bCs/>
          <w:lang w:val="sr-Latn-CS"/>
        </w:rPr>
        <w:t xml:space="preserve"> </w:t>
      </w:r>
      <w:r w:rsidRPr="1FBB01B7">
        <w:rPr>
          <w:rFonts w:ascii="Arial" w:hAnsi="Arial"/>
          <w:b/>
          <w:bCs/>
          <w:lang w:val="sr-Latn-CS"/>
        </w:rPr>
        <w:t xml:space="preserve">Pregled sistema </w:t>
      </w:r>
      <w:r w:rsidR="5DD88097" w:rsidRPr="1FBB01B7">
        <w:rPr>
          <w:rFonts w:ascii="Arial" w:hAnsi="Arial"/>
          <w:b/>
          <w:bCs/>
          <w:lang w:val="sr-Latn-CS"/>
        </w:rPr>
        <w:t>Organeeztec</w:t>
      </w:r>
    </w:p>
    <w:p w14:paraId="08CE6F91" w14:textId="77777777" w:rsidR="00AF6B06" w:rsidRPr="003372D3" w:rsidRDefault="00AF6B06" w:rsidP="1FBB01B7">
      <w:pPr>
        <w:pStyle w:val="BodyText"/>
        <w:jc w:val="center"/>
        <w:rPr>
          <w:rFonts w:ascii="Arial" w:hAnsi="Arial"/>
          <w:b/>
          <w:bCs/>
          <w:highlight w:val="yellow"/>
          <w:lang w:val="sr-Latn-CS"/>
        </w:rPr>
      </w:pPr>
    </w:p>
    <w:p w14:paraId="28A53F54" w14:textId="545A5BE4" w:rsidR="00206E1F" w:rsidRPr="003372D3" w:rsidRDefault="3D8055E7" w:rsidP="00B849B5">
      <w:pPr>
        <w:pStyle w:val="Heading2"/>
        <w:rPr>
          <w:lang w:val="sr-Latn-CS"/>
        </w:rPr>
      </w:pPr>
      <w:bookmarkStart w:id="30" w:name="_Toc161771506"/>
      <w:bookmarkStart w:id="31" w:name="_Toc129893009"/>
      <w:r w:rsidRPr="257ECC77">
        <w:rPr>
          <w:lang w:val="sr-Latn-CS"/>
        </w:rPr>
        <w:t xml:space="preserve">Pregled </w:t>
      </w:r>
      <w:r w:rsidR="7BC3E343" w:rsidRPr="257ECC77">
        <w:rPr>
          <w:lang w:val="sr-Latn-CS"/>
        </w:rPr>
        <w:t>mogućnosti</w:t>
      </w:r>
      <w:bookmarkEnd w:id="30"/>
      <w:bookmarkEnd w:id="31"/>
    </w:p>
    <w:p w14:paraId="78C0036D" w14:textId="3E95C12B" w:rsidR="00206E1F" w:rsidRPr="003372D3" w:rsidRDefault="0074590A" w:rsidP="0074590A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Tabela prikazana u ovom odeljku identifikuje osnovne mogućnosti </w:t>
      </w:r>
      <w:r w:rsidR="1066E35F" w:rsidRPr="4D49D7EA">
        <w:rPr>
          <w:b/>
          <w:bCs/>
          <w:lang w:val="sr-Latn-CS"/>
        </w:rPr>
        <w:t>Organeeztec</w:t>
      </w:r>
      <w:r w:rsidRPr="4D49D7EA">
        <w:rPr>
          <w:lang w:val="sr-Latn-CS"/>
        </w:rPr>
        <w:t xml:space="preserve"> </w:t>
      </w:r>
      <w:r w:rsidR="3CC343D6" w:rsidRPr="4D49D7EA">
        <w:rPr>
          <w:lang w:val="sr-Latn-CS"/>
        </w:rPr>
        <w:t>aplikacije</w:t>
      </w:r>
      <w:r w:rsidRPr="4D49D7EA">
        <w:rPr>
          <w:lang w:val="sr-Latn-CS"/>
        </w:rPr>
        <w:t xml:space="preserve"> u pogledu prednosti koje nudi i funkcionalnosti koje te prednosti ostvaruju</w:t>
      </w:r>
      <w:r w:rsidR="00206E1F" w:rsidRPr="4D49D7EA">
        <w:rPr>
          <w:lang w:val="sr-Latn-CS"/>
        </w:rPr>
        <w:t xml:space="preserve">. </w:t>
      </w:r>
      <w:r w:rsidRPr="4D49D7EA">
        <w:rPr>
          <w:lang w:val="sr-Latn-CS"/>
        </w:rPr>
        <w:t>Dodatni opis funkcionalnih zahteva je dat u odeljku 7 ovog dokumenta.</w:t>
      </w:r>
    </w:p>
    <w:p w14:paraId="61CDCEAD" w14:textId="77777777" w:rsidR="00206E1F" w:rsidRPr="003372D3" w:rsidRDefault="00206E1F" w:rsidP="1FBB01B7">
      <w:pPr>
        <w:pStyle w:val="BodyText"/>
        <w:rPr>
          <w:highlight w:val="yellow"/>
          <w:lang w:val="sr-Latn-C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3372D3" w14:paraId="771FE4F9" w14:textId="77777777" w:rsidTr="257ECC77">
        <w:tc>
          <w:tcPr>
            <w:tcW w:w="4230" w:type="dxa"/>
          </w:tcPr>
          <w:p w14:paraId="2A9916DA" w14:textId="77777777" w:rsidR="00206E1F" w:rsidRPr="003372D3" w:rsidRDefault="0074590A" w:rsidP="1FBB01B7">
            <w:pPr>
              <w:pStyle w:val="BodyText"/>
              <w:spacing w:after="0"/>
              <w:ind w:left="0"/>
              <w:rPr>
                <w:b/>
                <w:bCs/>
                <w:lang w:val="sr-Latn-CS"/>
              </w:rPr>
            </w:pPr>
            <w:r w:rsidRPr="1FBB01B7">
              <w:rPr>
                <w:b/>
                <w:bCs/>
                <w:lang w:val="sr-Latn-CS"/>
              </w:rPr>
              <w:t>Prednosti</w:t>
            </w:r>
          </w:p>
        </w:tc>
        <w:tc>
          <w:tcPr>
            <w:tcW w:w="4518" w:type="dxa"/>
          </w:tcPr>
          <w:p w14:paraId="4BFF7E90" w14:textId="77777777" w:rsidR="00206E1F" w:rsidRPr="003372D3" w:rsidRDefault="0074590A" w:rsidP="1FBB01B7">
            <w:pPr>
              <w:pStyle w:val="BodyText"/>
              <w:spacing w:after="0"/>
              <w:ind w:left="0"/>
              <w:rPr>
                <w:b/>
                <w:bCs/>
                <w:highlight w:val="yellow"/>
                <w:lang w:val="sr-Latn-CS"/>
              </w:rPr>
            </w:pPr>
            <w:r w:rsidRPr="1FBB01B7">
              <w:rPr>
                <w:b/>
                <w:bCs/>
                <w:lang w:val="sr-Latn-CS"/>
              </w:rPr>
              <w:t>Funkcionalnosti</w:t>
            </w:r>
          </w:p>
        </w:tc>
      </w:tr>
      <w:tr w:rsidR="00206E1F" w:rsidRPr="003372D3" w14:paraId="2A86B436" w14:textId="77777777" w:rsidTr="257ECC77">
        <w:tc>
          <w:tcPr>
            <w:tcW w:w="4230" w:type="dxa"/>
          </w:tcPr>
          <w:p w14:paraId="285DB23C" w14:textId="718897AD" w:rsidR="00206E1F" w:rsidRPr="003372D3" w:rsidRDefault="64AA52FA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 xml:space="preserve">Centralizovana evidencija podataka o </w:t>
            </w:r>
            <w:r w:rsidR="43A83320" w:rsidRPr="257ECC77">
              <w:rPr>
                <w:lang w:val="sr-Latn-CS"/>
              </w:rPr>
              <w:t>članovima organizacije</w:t>
            </w:r>
          </w:p>
        </w:tc>
        <w:tc>
          <w:tcPr>
            <w:tcW w:w="4518" w:type="dxa"/>
          </w:tcPr>
          <w:p w14:paraId="3BED9B21" w14:textId="68EAE2B3" w:rsidR="00206E1F" w:rsidRDefault="6AAC2F7D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 xml:space="preserve">Razvrstavanje </w:t>
            </w:r>
            <w:r w:rsidR="5D372518" w:rsidRPr="257ECC77">
              <w:rPr>
                <w:lang w:val="sr-Latn-CS"/>
              </w:rPr>
              <w:t>članova</w:t>
            </w:r>
            <w:r w:rsidRPr="257ECC77">
              <w:rPr>
                <w:lang w:val="sr-Latn-CS"/>
              </w:rPr>
              <w:t xml:space="preserve"> po ti</w:t>
            </w:r>
            <w:r w:rsidR="49574270" w:rsidRPr="257ECC77">
              <w:rPr>
                <w:lang w:val="sr-Latn-CS"/>
              </w:rPr>
              <w:t>m</w:t>
            </w:r>
            <w:r w:rsidRPr="257ECC77">
              <w:rPr>
                <w:lang w:val="sr-Latn-CS"/>
              </w:rPr>
              <w:t>o</w:t>
            </w:r>
            <w:r w:rsidR="765D24D1" w:rsidRPr="257ECC77">
              <w:rPr>
                <w:lang w:val="sr-Latn-CS"/>
              </w:rPr>
              <w:t>v</w:t>
            </w:r>
            <w:r w:rsidRPr="257ECC77">
              <w:rPr>
                <w:lang w:val="sr-Latn-CS"/>
              </w:rPr>
              <w:t>ima i unos odgovarajućih podataka.</w:t>
            </w:r>
          </w:p>
          <w:p w14:paraId="23DE523C" w14:textId="77777777" w:rsidR="00A12200" w:rsidRPr="003372D3" w:rsidRDefault="00A12200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</w:tr>
      <w:tr w:rsidR="00206E1F" w:rsidRPr="003372D3" w14:paraId="7E32FC6F" w14:textId="77777777" w:rsidTr="257ECC77">
        <w:tc>
          <w:tcPr>
            <w:tcW w:w="4230" w:type="dxa"/>
          </w:tcPr>
          <w:p w14:paraId="123C77E9" w14:textId="18468E0B" w:rsidR="00206E1F" w:rsidRPr="003372D3" w:rsidRDefault="64AA52FA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lastRenderedPageBreak/>
              <w:t>Centra</w:t>
            </w:r>
            <w:r w:rsidR="40143183" w:rsidRPr="257ECC77">
              <w:rPr>
                <w:lang w:val="sr-Latn-CS"/>
              </w:rPr>
              <w:t>lizovan</w:t>
            </w:r>
            <w:r w:rsidR="24514221" w:rsidRPr="257ECC77">
              <w:rPr>
                <w:lang w:val="sr-Latn-CS"/>
              </w:rPr>
              <w:t>a evidencija</w:t>
            </w:r>
            <w:r w:rsidR="40143183" w:rsidRPr="257ECC77">
              <w:rPr>
                <w:lang w:val="sr-Latn-CS"/>
              </w:rPr>
              <w:t xml:space="preserve"> svih </w:t>
            </w:r>
            <w:r w:rsidR="5E200959" w:rsidRPr="257ECC77">
              <w:rPr>
                <w:lang w:val="sr-Latn-CS"/>
              </w:rPr>
              <w:t>zaduženja</w:t>
            </w:r>
            <w:r w:rsidR="0B79F012" w:rsidRPr="257ECC77">
              <w:rPr>
                <w:lang w:val="sr-Latn-CS"/>
              </w:rPr>
              <w:t xml:space="preserve"> u okviru organizacije</w:t>
            </w:r>
          </w:p>
        </w:tc>
        <w:tc>
          <w:tcPr>
            <w:tcW w:w="4518" w:type="dxa"/>
          </w:tcPr>
          <w:p w14:paraId="5A9FD68F" w14:textId="247080F3" w:rsidR="21169831" w:rsidRDefault="21169831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>Prikaz svih zaduženja</w:t>
            </w:r>
            <w:r w:rsidR="533BA144" w:rsidRPr="257ECC77">
              <w:rPr>
                <w:lang w:val="sr-Latn-CS"/>
              </w:rPr>
              <w:t xml:space="preserve"> </w:t>
            </w:r>
            <w:r w:rsidRPr="257ECC77">
              <w:rPr>
                <w:lang w:val="sr-Latn-CS"/>
              </w:rPr>
              <w:t xml:space="preserve">na jednom mestu </w:t>
            </w:r>
            <w:r w:rsidR="712445C1" w:rsidRPr="257ECC77">
              <w:rPr>
                <w:lang w:val="sr-Latn-CS"/>
              </w:rPr>
              <w:t xml:space="preserve">kao i </w:t>
            </w:r>
            <w:r w:rsidR="7833A69B" w:rsidRPr="257ECC77">
              <w:rPr>
                <w:lang w:val="sr-Latn-CS"/>
              </w:rPr>
              <w:t>evidencija</w:t>
            </w:r>
            <w:r w:rsidR="712445C1" w:rsidRPr="257ECC77">
              <w:rPr>
                <w:lang w:val="sr-Latn-CS"/>
              </w:rPr>
              <w:t xml:space="preserve"> o</w:t>
            </w:r>
            <w:r w:rsidR="5BAE2873" w:rsidRPr="257ECC77">
              <w:rPr>
                <w:lang w:val="sr-Latn-CS"/>
              </w:rPr>
              <w:t xml:space="preserve"> njihovoj</w:t>
            </w:r>
            <w:r w:rsidR="712445C1" w:rsidRPr="257ECC77">
              <w:rPr>
                <w:lang w:val="sr-Latn-CS"/>
              </w:rPr>
              <w:t xml:space="preserve"> raspodeli i ispunjenosti.</w:t>
            </w:r>
          </w:p>
          <w:p w14:paraId="52E56223" w14:textId="6B443801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</w:tr>
      <w:tr w:rsidR="00206E1F" w:rsidRPr="003372D3" w14:paraId="39CF8FC2" w14:textId="77777777" w:rsidTr="257ECC77">
        <w:tc>
          <w:tcPr>
            <w:tcW w:w="4230" w:type="dxa"/>
          </w:tcPr>
          <w:p w14:paraId="38D01BF0" w14:textId="6C6CDC3A" w:rsidR="00206E1F" w:rsidRPr="003372D3" w:rsidRDefault="4321A131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 xml:space="preserve">Centralizovana evidencija svih </w:t>
            </w:r>
            <w:r w:rsidR="523D8B8E" w:rsidRPr="257ECC77">
              <w:rPr>
                <w:lang w:val="sr-Latn-CS"/>
              </w:rPr>
              <w:t>događaj</w:t>
            </w:r>
            <w:r w:rsidR="6C9DB3C0" w:rsidRPr="257ECC77">
              <w:rPr>
                <w:lang w:val="sr-Latn-CS"/>
              </w:rPr>
              <w:t>a</w:t>
            </w:r>
            <w:r w:rsidR="208C6819" w:rsidRPr="257ECC77">
              <w:rPr>
                <w:lang w:val="sr-Latn-CS"/>
              </w:rPr>
              <w:t xml:space="preserve"> u okviru organizacije</w:t>
            </w:r>
          </w:p>
          <w:p w14:paraId="1E9B723B" w14:textId="432691FD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  <w:tc>
          <w:tcPr>
            <w:tcW w:w="4518" w:type="dxa"/>
          </w:tcPr>
          <w:p w14:paraId="05A787EC" w14:textId="259C6CFA" w:rsidR="00206E1F" w:rsidRPr="003372D3" w:rsidRDefault="76226284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>Prikaz svih događaja na jednom mestu kao i evidencija o svim detaljima vezanim za njihovo organizovanje.</w:t>
            </w:r>
          </w:p>
          <w:p w14:paraId="07547A01" w14:textId="39272F81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</w:tr>
      <w:tr w:rsidR="00206E1F" w:rsidRPr="003372D3" w14:paraId="475C006F" w14:textId="77777777" w:rsidTr="257ECC77">
        <w:tc>
          <w:tcPr>
            <w:tcW w:w="4230" w:type="dxa"/>
          </w:tcPr>
          <w:p w14:paraId="7EFFD247" w14:textId="20585FCE" w:rsidR="00206E1F" w:rsidRPr="003372D3" w:rsidRDefault="2965567C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 xml:space="preserve">Centralizovana evidencija svih </w:t>
            </w:r>
            <w:r w:rsidR="037FBCBD" w:rsidRPr="257ECC77">
              <w:rPr>
                <w:lang w:val="sr-Latn-CS"/>
              </w:rPr>
              <w:t>sa</w:t>
            </w:r>
            <w:r w:rsidR="3929EEFB" w:rsidRPr="257ECC77">
              <w:rPr>
                <w:lang w:val="sr-Latn-CS"/>
              </w:rPr>
              <w:t>stanaka u okviru organizacije</w:t>
            </w:r>
          </w:p>
          <w:p w14:paraId="4300C6C0" w14:textId="1AE919EC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  <w:tc>
          <w:tcPr>
            <w:tcW w:w="4518" w:type="dxa"/>
          </w:tcPr>
          <w:p w14:paraId="4D8D47AA" w14:textId="46EDCE27" w:rsidR="00206E1F" w:rsidRPr="003372D3" w:rsidRDefault="2F61E538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>Prikaz svih sastanaka na jednom mestu kao i evidencija o prisutnosti.</w:t>
            </w:r>
          </w:p>
          <w:p w14:paraId="39B3C2B2" w14:textId="4016E7B6" w:rsidR="00206E1F" w:rsidRPr="003372D3" w:rsidRDefault="00206E1F" w:rsidP="257ECC77">
            <w:pPr>
              <w:pStyle w:val="BodyText"/>
              <w:spacing w:after="0"/>
              <w:ind w:left="0"/>
              <w:rPr>
                <w:lang w:val="sr-Latn-CS"/>
              </w:rPr>
            </w:pPr>
          </w:p>
          <w:p w14:paraId="61F2BBDD" w14:textId="719DC97F" w:rsidR="00206E1F" w:rsidRPr="003372D3" w:rsidRDefault="2F61E538" w:rsidP="257ECC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>Dogovaranje termina sastanaka.</w:t>
            </w:r>
          </w:p>
          <w:p w14:paraId="07459315" w14:textId="3DAD7468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</w:tr>
      <w:tr w:rsidR="00206E1F" w:rsidRPr="003372D3" w14:paraId="289606AC" w14:textId="77777777" w:rsidTr="257ECC77">
        <w:tc>
          <w:tcPr>
            <w:tcW w:w="4230" w:type="dxa"/>
          </w:tcPr>
          <w:p w14:paraId="5E35960D" w14:textId="77777777" w:rsidR="00206E1F" w:rsidRPr="003372D3" w:rsidRDefault="45C1D64F">
            <w:pPr>
              <w:pStyle w:val="BodyText"/>
              <w:spacing w:after="0"/>
              <w:ind w:left="0"/>
              <w:rPr>
                <w:lang w:val="sr-Latn-CS"/>
              </w:rPr>
            </w:pPr>
            <w:r w:rsidRPr="1FBB01B7">
              <w:rPr>
                <w:lang w:val="sr-Latn-CS"/>
              </w:rPr>
              <w:t>Jednostavno ažuriranje podataka sa bilo koje lokacije</w:t>
            </w:r>
          </w:p>
        </w:tc>
        <w:tc>
          <w:tcPr>
            <w:tcW w:w="4518" w:type="dxa"/>
          </w:tcPr>
          <w:p w14:paraId="2CB35D73" w14:textId="19D61201" w:rsidR="00206E1F" w:rsidRPr="003372D3" w:rsidRDefault="6AAC2F7D" w:rsidP="006F37E4">
            <w:pPr>
              <w:pStyle w:val="BodyText"/>
              <w:spacing w:after="0"/>
              <w:ind w:left="0"/>
              <w:rPr>
                <w:lang w:val="sr-Latn-CS"/>
              </w:rPr>
            </w:pPr>
            <w:r w:rsidRPr="257ECC77">
              <w:rPr>
                <w:lang w:val="sr-Latn-CS"/>
              </w:rPr>
              <w:t xml:space="preserve">Mogućnost pristupa i ažuriranja svih podataka sa bilo koje lokacije </w:t>
            </w:r>
            <w:r w:rsidR="6A38844C" w:rsidRPr="257ECC77">
              <w:rPr>
                <w:lang w:val="sr-Latn-CS"/>
              </w:rPr>
              <w:t xml:space="preserve">korišćenjem </w:t>
            </w:r>
            <w:r w:rsidR="0AA733D4" w:rsidRPr="257ECC77">
              <w:rPr>
                <w:lang w:val="sr-Latn-CS"/>
              </w:rPr>
              <w:t>telefona</w:t>
            </w:r>
            <w:r w:rsidR="6A38844C" w:rsidRPr="257ECC77">
              <w:rPr>
                <w:lang w:val="sr-Latn-CS"/>
              </w:rPr>
              <w:t xml:space="preserve"> i Internet konekcije</w:t>
            </w:r>
            <w:r w:rsidR="74DC2977" w:rsidRPr="257ECC77">
              <w:rPr>
                <w:lang w:val="sr-Latn-CS"/>
              </w:rPr>
              <w:t>.</w:t>
            </w:r>
          </w:p>
          <w:p w14:paraId="6537F28F" w14:textId="77777777" w:rsidR="00206E1F" w:rsidRPr="003372D3" w:rsidRDefault="00206E1F" w:rsidP="1FBB01B7">
            <w:pPr>
              <w:pStyle w:val="BodyText"/>
              <w:spacing w:after="0"/>
              <w:ind w:left="0"/>
              <w:rPr>
                <w:highlight w:val="yellow"/>
                <w:lang w:val="sr-Latn-CS"/>
              </w:rPr>
            </w:pPr>
          </w:p>
        </w:tc>
      </w:tr>
    </w:tbl>
    <w:p w14:paraId="6DFB9E20" w14:textId="77777777" w:rsidR="00206E1F" w:rsidRPr="003372D3" w:rsidRDefault="00206E1F" w:rsidP="1FBB01B7">
      <w:pPr>
        <w:pStyle w:val="BodyText"/>
        <w:rPr>
          <w:highlight w:val="yellow"/>
          <w:lang w:val="sr-Latn-CS"/>
        </w:rPr>
      </w:pPr>
    </w:p>
    <w:p w14:paraId="103B60FB" w14:textId="2DD43EEB" w:rsidR="00206E1F" w:rsidRPr="003372D3" w:rsidRDefault="3D8055E7" w:rsidP="00D44844">
      <w:pPr>
        <w:pStyle w:val="Heading2"/>
        <w:rPr>
          <w:lang w:val="sr-Latn-CS"/>
        </w:rPr>
      </w:pPr>
      <w:bookmarkStart w:id="32" w:name="_Toc161771507"/>
      <w:bookmarkStart w:id="33" w:name="_Toc129893010"/>
      <w:r w:rsidRPr="257ECC77">
        <w:rPr>
          <w:lang w:val="sr-Latn-CS"/>
        </w:rPr>
        <w:t>Pretpostavke i zavisnosti</w:t>
      </w:r>
      <w:bookmarkEnd w:id="32"/>
      <w:bookmarkEnd w:id="33"/>
    </w:p>
    <w:p w14:paraId="5408887B" w14:textId="2F3BF8A0" w:rsidR="00206E1F" w:rsidRPr="003372D3" w:rsidRDefault="78FCD837" w:rsidP="257ECC77">
      <w:pPr>
        <w:pStyle w:val="BodyText"/>
        <w:rPr>
          <w:lang w:val="sr-Latn-CS"/>
        </w:rPr>
      </w:pPr>
      <w:r w:rsidRPr="257ECC77">
        <w:rPr>
          <w:lang w:val="sr-Latn-CS"/>
        </w:rPr>
        <w:t>Organeeztec</w:t>
      </w:r>
      <w:r w:rsidR="67D4A2DD" w:rsidRPr="257ECC77">
        <w:rPr>
          <w:lang w:val="sr-Latn-CS"/>
        </w:rPr>
        <w:t xml:space="preserve"> sistem je zavisan od</w:t>
      </w:r>
      <w:r w:rsidR="26181968" w:rsidRPr="257ECC77">
        <w:rPr>
          <w:lang w:val="sr-Latn-CS"/>
        </w:rPr>
        <w:t>:</w:t>
      </w:r>
    </w:p>
    <w:p w14:paraId="395A78CD" w14:textId="49E14B41" w:rsidR="00C206AF" w:rsidRDefault="039620DC" w:rsidP="006E5EAB">
      <w:pPr>
        <w:pStyle w:val="BodyText"/>
        <w:numPr>
          <w:ilvl w:val="0"/>
          <w:numId w:val="1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Operativnog sistema mobilnog uređaja</w:t>
      </w:r>
    </w:p>
    <w:p w14:paraId="6310E536" w14:textId="59F8EBA7" w:rsidR="006E5EAB" w:rsidRPr="006E5EAB" w:rsidRDefault="006E5EAB" w:rsidP="006E5EAB">
      <w:pPr>
        <w:pStyle w:val="BodyText"/>
        <w:numPr>
          <w:ilvl w:val="0"/>
          <w:numId w:val="1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Firebase platforme</w:t>
      </w:r>
    </w:p>
    <w:p w14:paraId="03492230" w14:textId="7F77F432" w:rsidR="00206E1F" w:rsidRPr="003372D3" w:rsidRDefault="3D8055E7" w:rsidP="00B849B5">
      <w:pPr>
        <w:pStyle w:val="Heading2"/>
        <w:rPr>
          <w:lang w:val="sr-Latn-CS"/>
        </w:rPr>
      </w:pPr>
      <w:bookmarkStart w:id="34" w:name="_Toc161771508"/>
      <w:bookmarkStart w:id="35" w:name="_Toc129893011"/>
      <w:r w:rsidRPr="257ECC77">
        <w:rPr>
          <w:lang w:val="sr-Latn-CS"/>
        </w:rPr>
        <w:t>Cena</w:t>
      </w:r>
      <w:bookmarkEnd w:id="34"/>
      <w:bookmarkEnd w:id="35"/>
    </w:p>
    <w:p w14:paraId="53AFF9C7" w14:textId="2E6621EC" w:rsidR="00206E1F" w:rsidRPr="003372D3" w:rsidRDefault="676FC9CD" w:rsidP="006E5EAB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Kako se </w:t>
      </w:r>
      <w:r w:rsidR="609BFACF" w:rsidRPr="4D49D7EA">
        <w:rPr>
          <w:lang w:val="sr-Latn-CS"/>
        </w:rPr>
        <w:t xml:space="preserve">mobilna </w:t>
      </w:r>
      <w:r w:rsidRPr="4D49D7EA">
        <w:rPr>
          <w:lang w:val="sr-Latn-CS"/>
        </w:rPr>
        <w:t>aplikacija razvija kao projekat za predmet Softversko Inženjerstvo, cena razvoja sistema neće biti istaknuta.</w:t>
      </w:r>
    </w:p>
    <w:p w14:paraId="5347307D" w14:textId="3ACECB93" w:rsidR="00206E1F" w:rsidRPr="003372D3" w:rsidRDefault="3D8055E7" w:rsidP="00D44844">
      <w:pPr>
        <w:pStyle w:val="Heading2"/>
        <w:rPr>
          <w:lang w:val="sr-Latn-CS"/>
        </w:rPr>
      </w:pPr>
      <w:bookmarkStart w:id="36" w:name="_Toc161771509"/>
      <w:bookmarkStart w:id="37" w:name="_Toc129893012"/>
      <w:r w:rsidRPr="257ECC77">
        <w:rPr>
          <w:lang w:val="sr-Latn-CS"/>
        </w:rPr>
        <w:t>Licenciranje i instalacija</w:t>
      </w:r>
      <w:bookmarkEnd w:id="36"/>
      <w:bookmarkEnd w:id="37"/>
    </w:p>
    <w:p w14:paraId="033BC0C8" w14:textId="257A33F0" w:rsidR="325DA9A5" w:rsidRDefault="325DA9A5" w:rsidP="1FBB01B7">
      <w:pPr>
        <w:pStyle w:val="BodyText"/>
        <w:rPr>
          <w:lang w:val="sr-Latn-CS"/>
        </w:rPr>
      </w:pPr>
      <w:r w:rsidRPr="1FBB01B7">
        <w:rPr>
          <w:lang w:val="sr-Latn-CS"/>
        </w:rPr>
        <w:t>Kako je ova aplikacija projekat rađen za kurs Softversko Inženjerstvo, nikakva licenca neće biti neophodna. Ukoliko se fakultet odluči za distribuciju ove platforme, njima ustupamo ovu odgovornost.</w:t>
      </w:r>
    </w:p>
    <w:p w14:paraId="6F392515" w14:textId="2903497D" w:rsidR="00206E1F" w:rsidRPr="003372D3" w:rsidRDefault="00A82910" w:rsidP="4D49D7EA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Kako </w:t>
      </w:r>
      <w:r w:rsidR="1676D10C" w:rsidRPr="4D49D7EA">
        <w:rPr>
          <w:lang w:val="sr-Latn-CS"/>
        </w:rPr>
        <w:t>Organeeztec</w:t>
      </w:r>
      <w:r w:rsidRPr="4D49D7EA">
        <w:rPr>
          <w:lang w:val="sr-Latn-CS"/>
        </w:rPr>
        <w:t xml:space="preserve"> nije proizvod namenjen za šire tržište neće biti pravljen poseban instalacioni program.</w:t>
      </w:r>
    </w:p>
    <w:p w14:paraId="00F172AC" w14:textId="001FC425" w:rsidR="00206E1F" w:rsidRPr="003372D3" w:rsidRDefault="7BC3E343" w:rsidP="00B849B5">
      <w:pPr>
        <w:pStyle w:val="Heading1"/>
        <w:rPr>
          <w:lang w:val="sr-Latn-CS"/>
        </w:rPr>
      </w:pPr>
      <w:bookmarkStart w:id="38" w:name="_Toc161771510"/>
      <w:bookmarkStart w:id="39" w:name="_Toc129893013"/>
      <w:r w:rsidRPr="257ECC77">
        <w:rPr>
          <w:lang w:val="sr-Latn-CS"/>
        </w:rPr>
        <w:t>Funkcionalni zahtevi</w:t>
      </w:r>
      <w:bookmarkEnd w:id="38"/>
      <w:bookmarkEnd w:id="39"/>
    </w:p>
    <w:p w14:paraId="09B3539F" w14:textId="7873E20E" w:rsidR="00206E1F" w:rsidRPr="003372D3" w:rsidRDefault="441ED75C" w:rsidP="257ECC7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U ovom odeljku su definisane funkcionalnosti </w:t>
      </w:r>
      <w:r w:rsidR="6F0B2A02" w:rsidRPr="257ECC77">
        <w:rPr>
          <w:lang w:val="sr-Latn-CS"/>
        </w:rPr>
        <w:t xml:space="preserve">Organeeztec </w:t>
      </w:r>
      <w:r w:rsidRPr="257ECC77">
        <w:rPr>
          <w:lang w:val="sr-Latn-CS"/>
        </w:rPr>
        <w:t>sistema.</w:t>
      </w:r>
      <w:r w:rsidR="74DC2977" w:rsidRPr="257ECC77">
        <w:rPr>
          <w:lang w:val="sr-Latn-CS"/>
        </w:rPr>
        <w:t xml:space="preserve"> </w:t>
      </w:r>
      <w:r w:rsidRPr="257ECC77">
        <w:rPr>
          <w:lang w:val="sr-Latn-CS"/>
        </w:rPr>
        <w:t>Opisane funkcionalnosti predstavljaju osnovne mogućnosti sistema koje je neophodno implementirati da bi se zadovoljile potrebe korisnika</w:t>
      </w:r>
      <w:r w:rsidR="74DC2977" w:rsidRPr="257ECC77">
        <w:rPr>
          <w:lang w:val="sr-Latn-CS"/>
        </w:rPr>
        <w:t xml:space="preserve">. </w:t>
      </w:r>
    </w:p>
    <w:p w14:paraId="25EF3BC4" w14:textId="3ED7F7C7" w:rsidR="00206E1F" w:rsidRPr="003372D3" w:rsidRDefault="524B4314" w:rsidP="257ECC77">
      <w:pPr>
        <w:pStyle w:val="Heading2"/>
        <w:rPr>
          <w:lang w:val="sr-Latn-CS"/>
        </w:rPr>
      </w:pPr>
      <w:bookmarkStart w:id="40" w:name="_Toc161771511"/>
      <w:bookmarkStart w:id="41" w:name="_Toc129893014"/>
      <w:r w:rsidRPr="257ECC77">
        <w:rPr>
          <w:lang w:val="sr-Latn-CS"/>
        </w:rPr>
        <w:t>Prijavljivanje na sistem</w:t>
      </w:r>
      <w:bookmarkEnd w:id="40"/>
      <w:bookmarkEnd w:id="41"/>
    </w:p>
    <w:p w14:paraId="70542BA6" w14:textId="44B4A20B" w:rsidR="00206E1F" w:rsidRDefault="5AC993F8" w:rsidP="257ECC7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Prijavljivanje na </w:t>
      </w:r>
      <w:r w:rsidR="0AD52633" w:rsidRPr="257ECC77">
        <w:rPr>
          <w:lang w:val="sr-Latn-CS"/>
        </w:rPr>
        <w:t>aplikaciju</w:t>
      </w:r>
      <w:r w:rsidRPr="257ECC77">
        <w:rPr>
          <w:lang w:val="sr-Latn-CS"/>
        </w:rPr>
        <w:t xml:space="preserve"> se vrši pomoću imejl adresa i lozinki, gde će i</w:t>
      </w:r>
      <w:r w:rsidR="51734DA8" w:rsidRPr="257ECC77">
        <w:rPr>
          <w:lang w:val="sr-Latn-CS"/>
        </w:rPr>
        <w:t>mejl adrese koristiti poseban domen organizacije.</w:t>
      </w:r>
    </w:p>
    <w:p w14:paraId="1DBB444A" w14:textId="7C2F13CB" w:rsidR="00206E1F" w:rsidRPr="003372D3" w:rsidRDefault="524B4314" w:rsidP="257ECC77">
      <w:pPr>
        <w:pStyle w:val="Heading2"/>
        <w:rPr>
          <w:lang w:val="sr-Latn-CS"/>
        </w:rPr>
      </w:pPr>
      <w:bookmarkStart w:id="42" w:name="_Toc161771513"/>
      <w:bookmarkStart w:id="43" w:name="_Toc129893015"/>
      <w:r w:rsidRPr="257ECC77">
        <w:rPr>
          <w:lang w:val="sr-Latn-CS"/>
        </w:rPr>
        <w:t>Kreiranje</w:t>
      </w:r>
      <w:r w:rsidR="47BD48C7" w:rsidRPr="257ECC77">
        <w:rPr>
          <w:lang w:val="sr-Latn-CS"/>
        </w:rPr>
        <w:t>, ažuriranje</w:t>
      </w:r>
      <w:r w:rsidR="3BE107B9" w:rsidRPr="257ECC77">
        <w:rPr>
          <w:lang w:val="sr-Latn-CS"/>
        </w:rPr>
        <w:t xml:space="preserve"> i </w:t>
      </w:r>
      <w:r w:rsidRPr="257ECC77">
        <w:rPr>
          <w:lang w:val="sr-Latn-CS"/>
        </w:rPr>
        <w:t xml:space="preserve">brisanje </w:t>
      </w:r>
      <w:r w:rsidR="5A2A7811" w:rsidRPr="257ECC77">
        <w:rPr>
          <w:lang w:val="sr-Latn-CS"/>
        </w:rPr>
        <w:t>profila</w:t>
      </w:r>
      <w:bookmarkEnd w:id="42"/>
      <w:bookmarkEnd w:id="43"/>
    </w:p>
    <w:p w14:paraId="631852B6" w14:textId="4063AE10" w:rsidR="6E4A8FE4" w:rsidRDefault="4DBCC5E1" w:rsidP="257ECC77">
      <w:pPr>
        <w:pStyle w:val="BodyText"/>
        <w:rPr>
          <w:lang w:val="sr-Latn-CS"/>
        </w:rPr>
      </w:pPr>
      <w:r w:rsidRPr="257ECC77">
        <w:rPr>
          <w:lang w:val="sr-Latn-CS"/>
        </w:rPr>
        <w:t xml:space="preserve">Admin </w:t>
      </w:r>
      <w:r w:rsidR="61CC5C1F" w:rsidRPr="257ECC77">
        <w:rPr>
          <w:lang w:val="sr-Latn-CS"/>
        </w:rPr>
        <w:t xml:space="preserve">i bord </w:t>
      </w:r>
      <w:r w:rsidRPr="257ECC77">
        <w:rPr>
          <w:lang w:val="sr-Latn-CS"/>
        </w:rPr>
        <w:t>ima</w:t>
      </w:r>
      <w:r w:rsidR="6359158A" w:rsidRPr="257ECC77">
        <w:rPr>
          <w:lang w:val="sr-Latn-CS"/>
        </w:rPr>
        <w:t>ju</w:t>
      </w:r>
      <w:r w:rsidRPr="257ECC77">
        <w:rPr>
          <w:lang w:val="sr-Latn-CS"/>
        </w:rPr>
        <w:t xml:space="preserve"> mogućnost </w:t>
      </w:r>
      <w:r w:rsidR="48B6E8FA" w:rsidRPr="257ECC77">
        <w:rPr>
          <w:lang w:val="sr-Latn-CS"/>
        </w:rPr>
        <w:t xml:space="preserve">kreiranja </w:t>
      </w:r>
      <w:r w:rsidRPr="257ECC77">
        <w:rPr>
          <w:lang w:val="sr-Latn-CS"/>
        </w:rPr>
        <w:t>novih naloga za</w:t>
      </w:r>
      <w:r w:rsidR="3C8FBBE0" w:rsidRPr="257ECC77">
        <w:rPr>
          <w:lang w:val="sr-Latn-CS"/>
        </w:rPr>
        <w:t xml:space="preserve"> članove kao i</w:t>
      </w:r>
      <w:r w:rsidR="569C1D86" w:rsidRPr="257ECC77">
        <w:rPr>
          <w:lang w:val="sr-Latn-CS"/>
        </w:rPr>
        <w:t xml:space="preserve"> brisanja naloga koji više nisu u upotrebi.</w:t>
      </w:r>
      <w:r w:rsidR="7CB5AC7F" w:rsidRPr="257ECC77">
        <w:rPr>
          <w:lang w:val="sr-Latn-CS"/>
        </w:rPr>
        <w:t xml:space="preserve"> Svako </w:t>
      </w:r>
      <w:r w:rsidR="5D78AAD7" w:rsidRPr="257ECC77">
        <w:rPr>
          <w:lang w:val="sr-Latn-CS"/>
        </w:rPr>
        <w:t>ima mogućnost ažuriranja svog profila.</w:t>
      </w:r>
    </w:p>
    <w:p w14:paraId="6EB16E50" w14:textId="112565E6" w:rsidR="0D40DF86" w:rsidRDefault="0D40DF86" w:rsidP="257ECC77">
      <w:pPr>
        <w:pStyle w:val="Heading2"/>
        <w:rPr>
          <w:lang w:val="sr-Latn-CS"/>
        </w:rPr>
      </w:pPr>
      <w:bookmarkStart w:id="44" w:name="_Toc129893016"/>
      <w:r w:rsidRPr="257ECC77">
        <w:rPr>
          <w:lang w:val="sr-Latn-CS"/>
        </w:rPr>
        <w:t>Unos, prikaz i ažuriranje zaduženja</w:t>
      </w:r>
      <w:bookmarkEnd w:id="44"/>
    </w:p>
    <w:p w14:paraId="0B3D4DAD" w14:textId="229D505E" w:rsidR="0D40DF86" w:rsidRDefault="0D40DF86" w:rsidP="1BB9BC6D">
      <w:pPr>
        <w:ind w:left="720"/>
        <w:rPr>
          <w:lang w:val="sr-Latn-CS"/>
        </w:rPr>
      </w:pPr>
      <w:r w:rsidRPr="1BB9BC6D">
        <w:rPr>
          <w:lang w:val="sr-Latn-CS"/>
        </w:rPr>
        <w:t xml:space="preserve">Bord </w:t>
      </w:r>
      <w:r w:rsidR="4E0644BC" w:rsidRPr="1BB9BC6D">
        <w:rPr>
          <w:lang w:val="sr-Latn-CS"/>
        </w:rPr>
        <w:t xml:space="preserve">ima mogućnost da zadaje zaduženja članovima organizacije. Svaki član ima </w:t>
      </w:r>
      <w:r w:rsidR="746F0335" w:rsidRPr="1BB9BC6D">
        <w:rPr>
          <w:lang w:val="sr-Latn-CS"/>
        </w:rPr>
        <w:t>pregled svojih zaduženja</w:t>
      </w:r>
    </w:p>
    <w:p w14:paraId="49B77406" w14:textId="51B91A75" w:rsidR="746F0335" w:rsidRDefault="746F0335" w:rsidP="1BB9BC6D">
      <w:pPr>
        <w:ind w:left="720"/>
        <w:rPr>
          <w:lang w:val="sr-Latn-CS"/>
        </w:rPr>
      </w:pPr>
      <w:r w:rsidRPr="1BB9BC6D">
        <w:rPr>
          <w:lang w:val="sr-Latn-CS"/>
        </w:rPr>
        <w:t xml:space="preserve">i mogućnost da označi </w:t>
      </w:r>
      <w:r w:rsidR="20ADD0B7" w:rsidRPr="1BB9BC6D">
        <w:rPr>
          <w:lang w:val="sr-Latn-CS"/>
        </w:rPr>
        <w:t>št</w:t>
      </w:r>
      <w:r w:rsidRPr="1BB9BC6D">
        <w:rPr>
          <w:lang w:val="sr-Latn-CS"/>
        </w:rPr>
        <w:t>a je odradjeno.</w:t>
      </w:r>
    </w:p>
    <w:p w14:paraId="3FD259B0" w14:textId="561CB931" w:rsidR="2646156F" w:rsidRDefault="2646156F" w:rsidP="257ECC77">
      <w:pPr>
        <w:pStyle w:val="Heading2"/>
        <w:rPr>
          <w:lang w:val="sr-Latn-CS"/>
        </w:rPr>
      </w:pPr>
      <w:bookmarkStart w:id="45" w:name="_Toc129893017"/>
      <w:r w:rsidRPr="257ECC77">
        <w:rPr>
          <w:lang w:val="sr-Latn-CS"/>
        </w:rPr>
        <w:t>Prikaz kategorija u meniju i navigacija kroz kategorije</w:t>
      </w:r>
      <w:bookmarkEnd w:id="45"/>
    </w:p>
    <w:p w14:paraId="328116DA" w14:textId="3BE9F895" w:rsidR="2646156F" w:rsidRDefault="2646156F" w:rsidP="257ECC77">
      <w:pPr>
        <w:ind w:left="720"/>
        <w:rPr>
          <w:lang w:val="sr-Latn-CS"/>
        </w:rPr>
      </w:pPr>
      <w:r w:rsidRPr="257ECC77">
        <w:rPr>
          <w:lang w:val="sr-Latn-CS"/>
        </w:rPr>
        <w:t xml:space="preserve">Svi korisnici aplikacije imaju uvid u glavni deo korisničkog interfejsa – kategorije, mogućnost </w:t>
      </w:r>
      <w:r w:rsidR="36E68589" w:rsidRPr="257ECC77">
        <w:rPr>
          <w:lang w:val="sr-Latn-CS"/>
        </w:rPr>
        <w:t>navigacije kroz iste i sve ostale funkcionalnosti koje s</w:t>
      </w:r>
      <w:r w:rsidR="14A2D653" w:rsidRPr="257ECC77">
        <w:rPr>
          <w:lang w:val="sr-Latn-CS"/>
        </w:rPr>
        <w:t>e</w:t>
      </w:r>
      <w:r w:rsidR="36E68589" w:rsidRPr="257ECC77">
        <w:rPr>
          <w:lang w:val="sr-Latn-CS"/>
        </w:rPr>
        <w:t xml:space="preserve"> </w:t>
      </w:r>
      <w:r w:rsidR="55D025BE" w:rsidRPr="257ECC77">
        <w:rPr>
          <w:lang w:val="sr-Latn-CS"/>
        </w:rPr>
        <w:t>dobijaju odabirom kategorij</w:t>
      </w:r>
      <w:r w:rsidR="663EA4E5" w:rsidRPr="257ECC77">
        <w:rPr>
          <w:lang w:val="sr-Latn-CS"/>
        </w:rPr>
        <w:t>e</w:t>
      </w:r>
      <w:r w:rsidR="55D025BE" w:rsidRPr="257ECC77">
        <w:rPr>
          <w:lang w:val="sr-Latn-CS"/>
        </w:rPr>
        <w:t>.</w:t>
      </w:r>
    </w:p>
    <w:p w14:paraId="264C8D34" w14:textId="1916C974" w:rsidR="22C543C0" w:rsidRDefault="22C543C0" w:rsidP="257ECC77">
      <w:pPr>
        <w:pStyle w:val="Heading2"/>
        <w:rPr>
          <w:lang w:val="sr-Latn-CS"/>
        </w:rPr>
      </w:pPr>
      <w:bookmarkStart w:id="46" w:name="_Toc129893018"/>
      <w:r w:rsidRPr="257ECC77">
        <w:rPr>
          <w:lang w:val="sr-Latn-CS"/>
        </w:rPr>
        <w:lastRenderedPageBreak/>
        <w:t>Ažuriranje</w:t>
      </w:r>
      <w:r w:rsidR="58B4A055" w:rsidRPr="257ECC77">
        <w:rPr>
          <w:lang w:val="sr-Latn-CS"/>
        </w:rPr>
        <w:t xml:space="preserve"> kalendara i dodavanje novih događaja u kalendar</w:t>
      </w:r>
      <w:bookmarkEnd w:id="46"/>
    </w:p>
    <w:p w14:paraId="43506970" w14:textId="1E0C8245" w:rsidR="26185C07" w:rsidRDefault="26185C07" w:rsidP="1BB9BC6D">
      <w:pPr>
        <w:ind w:left="720"/>
        <w:jc w:val="both"/>
      </w:pPr>
      <w:r>
        <w:t xml:space="preserve">Sistem treba da omogući organizovanost kroz kalendare, te postoje funkcionalnosti dodavanja novog kalendara i događaja u iste. Pravljenje novog kalendara je omogućeno samo bordu dok događaje u kalendar </w:t>
      </w:r>
      <w:r w:rsidR="257ECC77">
        <w:t>m</w:t>
      </w:r>
      <w:r>
        <w:t xml:space="preserve">ogu staviti svi koji dati kalendar vide. Kalendar je moguće selektivno prikazivati određenim timovima.  </w:t>
      </w:r>
    </w:p>
    <w:p w14:paraId="08DFE634" w14:textId="6E3789CA" w:rsidR="28D2CCE2" w:rsidRDefault="28D2CCE2" w:rsidP="257ECC77">
      <w:pPr>
        <w:pStyle w:val="Heading2"/>
      </w:pPr>
      <w:bookmarkStart w:id="47" w:name="_Toc129893019"/>
      <w:r>
        <w:t>Tabla za obaveštenja i poruke</w:t>
      </w:r>
      <w:bookmarkEnd w:id="47"/>
      <w:r>
        <w:t xml:space="preserve">  </w:t>
      </w:r>
    </w:p>
    <w:p w14:paraId="78FB672B" w14:textId="44A5EB07" w:rsidR="28D2CCE2" w:rsidRDefault="28D2CCE2" w:rsidP="1BB9BC6D">
      <w:pPr>
        <w:ind w:firstLine="720"/>
      </w:pPr>
      <w:r>
        <w:t>Pri odabiru kategorija, otvara se tabla za obaveštenja i poruke</w:t>
      </w:r>
      <w:r w:rsidR="52CEC0FE">
        <w:t xml:space="preserve"> gde, u skladu sa privilegijama, obaveštenja </w:t>
      </w:r>
      <w:r>
        <w:tab/>
      </w:r>
      <w:r w:rsidR="52CEC0FE">
        <w:t xml:space="preserve">može slati bord </w:t>
      </w:r>
      <w:r w:rsidR="006E5EAB">
        <w:t>ili organizacioni tim</w:t>
      </w:r>
      <w:r w:rsidR="52CEC0FE">
        <w:t>. Pos</w:t>
      </w:r>
      <w:r w:rsidR="58230BC2">
        <w:t xml:space="preserve">toji i </w:t>
      </w:r>
      <w:r w:rsidR="62831B8E">
        <w:t>mogućnost ostavljanja komentara na određeno obaveštenje.</w:t>
      </w:r>
    </w:p>
    <w:p w14:paraId="15948B39" w14:textId="513190DF" w:rsidR="3953D3CA" w:rsidRDefault="3953D3CA" w:rsidP="257ECC77">
      <w:pPr>
        <w:pStyle w:val="Heading2"/>
        <w:rPr>
          <w:lang w:val="sr-Latn-CS"/>
        </w:rPr>
      </w:pPr>
      <w:bookmarkStart w:id="48" w:name="_Toc129893020"/>
      <w:r w:rsidRPr="257ECC77">
        <w:rPr>
          <w:lang w:val="sr-Latn-CS"/>
        </w:rPr>
        <w:t>Dogovaranje sastanaka</w:t>
      </w:r>
      <w:bookmarkEnd w:id="48"/>
    </w:p>
    <w:p w14:paraId="02E43A09" w14:textId="20F84EF6" w:rsidR="3953D3CA" w:rsidRDefault="3953D3CA" w:rsidP="1BB9BC6D">
      <w:pPr>
        <w:pStyle w:val="BodyText"/>
        <w:ind w:left="360" w:firstLine="360"/>
        <w:rPr>
          <w:lang w:val="sr-Latn-CS"/>
        </w:rPr>
      </w:pPr>
      <w:r w:rsidRPr="1BB9BC6D">
        <w:rPr>
          <w:lang w:val="sr-Latn-CS"/>
        </w:rPr>
        <w:t>Sistem tre</w:t>
      </w:r>
      <w:r w:rsidR="0A85E5F7" w:rsidRPr="1BB9BC6D">
        <w:rPr>
          <w:lang w:val="sr-Latn-CS"/>
        </w:rPr>
        <w:t xml:space="preserve">ba da omogući </w:t>
      </w:r>
      <w:r w:rsidR="28647625" w:rsidRPr="1BB9BC6D">
        <w:rPr>
          <w:lang w:val="sr-Latn-CS"/>
        </w:rPr>
        <w:t>planiranje sastanaka i obaveštavanje članova o sastancima</w:t>
      </w:r>
      <w:r w:rsidR="19184DBC" w:rsidRPr="1BB9BC6D">
        <w:rPr>
          <w:lang w:val="sr-Latn-CS"/>
        </w:rPr>
        <w:t>.</w:t>
      </w:r>
    </w:p>
    <w:p w14:paraId="746E9FA3" w14:textId="1A310748" w:rsidR="257ECC77" w:rsidRDefault="257ECC77" w:rsidP="257ECC77">
      <w:pPr>
        <w:pStyle w:val="BodyText"/>
        <w:ind w:left="360"/>
        <w:rPr>
          <w:lang w:val="sr-Latn-CS"/>
        </w:rPr>
      </w:pPr>
    </w:p>
    <w:p w14:paraId="33EB703A" w14:textId="16DBD96D" w:rsidR="00206E1F" w:rsidRPr="003372D3" w:rsidRDefault="7BC3E343" w:rsidP="00B849B5">
      <w:pPr>
        <w:pStyle w:val="Heading1"/>
        <w:numPr>
          <w:ilvl w:val="0"/>
          <w:numId w:val="21"/>
        </w:numPr>
        <w:rPr>
          <w:lang w:val="sr-Latn-CS"/>
        </w:rPr>
      </w:pPr>
      <w:bookmarkStart w:id="49" w:name="_Toc161771518"/>
      <w:bookmarkStart w:id="50" w:name="_Toc129893021"/>
      <w:r w:rsidRPr="257ECC77">
        <w:rPr>
          <w:lang w:val="sr-Latn-CS"/>
        </w:rPr>
        <w:t>Ograničenja</w:t>
      </w:r>
      <w:bookmarkEnd w:id="49"/>
      <w:bookmarkEnd w:id="50"/>
      <w:r w:rsidR="74DC2977" w:rsidRPr="257ECC77">
        <w:rPr>
          <w:lang w:val="sr-Latn-CS"/>
        </w:rPr>
        <w:t xml:space="preserve"> </w:t>
      </w:r>
    </w:p>
    <w:p w14:paraId="35F4B095" w14:textId="32B39B82" w:rsidR="00206E1F" w:rsidRPr="003372D3" w:rsidRDefault="00A82910" w:rsidP="00A82910">
      <w:pPr>
        <w:pStyle w:val="BodyText"/>
        <w:rPr>
          <w:lang w:val="sr-Latn-CS"/>
        </w:rPr>
      </w:pPr>
      <w:r w:rsidRPr="1FBB01B7">
        <w:rPr>
          <w:lang w:val="sr-Latn-CS"/>
        </w:rPr>
        <w:t xml:space="preserve">Kao dopuna pretpostavki i zavisnosti definisanih u odeljku 6, </w:t>
      </w:r>
      <w:r w:rsidR="596D4B50" w:rsidRPr="1FBB01B7">
        <w:rPr>
          <w:lang w:val="sr-Latn-CS"/>
        </w:rPr>
        <w:t>Organeeztec</w:t>
      </w:r>
      <w:r w:rsidRPr="1FBB01B7">
        <w:rPr>
          <w:lang w:val="sr-Latn-CS"/>
        </w:rPr>
        <w:t xml:space="preserve"> sistem će biti razvijan pod sledećim ograničenjima:</w:t>
      </w:r>
    </w:p>
    <w:p w14:paraId="267FF384" w14:textId="77777777" w:rsidR="00206E1F" w:rsidRPr="003372D3" w:rsidRDefault="00A82910" w:rsidP="00A82910">
      <w:pPr>
        <w:pStyle w:val="BodyText"/>
        <w:numPr>
          <w:ilvl w:val="0"/>
          <w:numId w:val="23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FBB01B7">
        <w:rPr>
          <w:lang w:val="sr-Latn-CS"/>
        </w:rPr>
        <w:t>Sistem neće zahtevati nabavljanje novog hardvera</w:t>
      </w:r>
      <w:r w:rsidR="00206E1F" w:rsidRPr="1FBB01B7">
        <w:rPr>
          <w:lang w:val="sr-Latn-CS"/>
        </w:rPr>
        <w:t>.</w:t>
      </w:r>
    </w:p>
    <w:p w14:paraId="2BD156C0" w14:textId="4F357177" w:rsidR="00206E1F" w:rsidRPr="003372D3" w:rsidRDefault="00A82910" w:rsidP="00A82910">
      <w:pPr>
        <w:pStyle w:val="BodyText"/>
        <w:numPr>
          <w:ilvl w:val="0"/>
          <w:numId w:val="23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4D49D7EA">
        <w:rPr>
          <w:lang w:val="sr-Latn-CS"/>
        </w:rPr>
        <w:t>Sistem će se osloniti na besplatna softverska rešenja (skripting jezik, DBMS, server), tako da neće zahtevati kupovinu dodatnog softvera</w:t>
      </w:r>
      <w:r w:rsidR="00206E1F" w:rsidRPr="4D49D7EA">
        <w:rPr>
          <w:lang w:val="sr-Latn-CS"/>
        </w:rPr>
        <w:t>.</w:t>
      </w:r>
    </w:p>
    <w:p w14:paraId="3C6F7565" w14:textId="4C9A330B" w:rsidR="00206E1F" w:rsidRPr="003372D3" w:rsidRDefault="7BC3E343" w:rsidP="00B849B5">
      <w:pPr>
        <w:pStyle w:val="Heading1"/>
        <w:numPr>
          <w:ilvl w:val="0"/>
          <w:numId w:val="29"/>
        </w:numPr>
        <w:rPr>
          <w:lang w:val="sr-Latn-CS"/>
        </w:rPr>
      </w:pPr>
      <w:bookmarkStart w:id="51" w:name="_Toc161771519"/>
      <w:bookmarkStart w:id="52" w:name="_Toc129893022"/>
      <w:r w:rsidRPr="257ECC77">
        <w:rPr>
          <w:lang w:val="sr-Latn-CS"/>
        </w:rPr>
        <w:t>Zahtevi u pogledu kvaliteta</w:t>
      </w:r>
      <w:bookmarkEnd w:id="51"/>
      <w:bookmarkEnd w:id="52"/>
      <w:r w:rsidR="74DC2977" w:rsidRPr="257ECC77">
        <w:rPr>
          <w:lang w:val="sr-Latn-CS"/>
        </w:rPr>
        <w:t xml:space="preserve"> </w:t>
      </w:r>
    </w:p>
    <w:p w14:paraId="4D9F7CAE" w14:textId="77777777" w:rsidR="00206E1F" w:rsidRPr="003372D3" w:rsidRDefault="00BC2229" w:rsidP="00BC2229">
      <w:pPr>
        <w:pStyle w:val="BodyText"/>
        <w:rPr>
          <w:lang w:val="sr-Latn-CS"/>
        </w:rPr>
      </w:pPr>
      <w:r w:rsidRPr="1FBB01B7">
        <w:rPr>
          <w:lang w:val="sr-Latn-CS"/>
        </w:rPr>
        <w:t>U ovom odeljku definisan je očekivani kvalitet u pogledu performansi, robusnosti, tolerancije na otkaze i lakoće korišćenja.</w:t>
      </w:r>
    </w:p>
    <w:p w14:paraId="3DE493FE" w14:textId="77777777" w:rsidR="00BC2229" w:rsidRDefault="00BC2229" w:rsidP="00BC2229">
      <w:pPr>
        <w:pStyle w:val="BodyText"/>
        <w:rPr>
          <w:lang w:val="sr-Latn-CS"/>
        </w:rPr>
      </w:pPr>
      <w:r w:rsidRPr="1FBB01B7">
        <w:rPr>
          <w:lang w:val="sr-Latn-CS"/>
        </w:rPr>
        <w:t>Dostupnost</w:t>
      </w:r>
      <w:r w:rsidR="00206E1F" w:rsidRPr="1FBB01B7">
        <w:rPr>
          <w:lang w:val="sr-Latn-CS"/>
        </w:rPr>
        <w:t xml:space="preserve">:  </w:t>
      </w:r>
      <w:r w:rsidRPr="1FBB01B7">
        <w:rPr>
          <w:lang w:val="sr-Latn-CS"/>
        </w:rPr>
        <w:t>Sistem će biti dostupan 24 časa dnevno, 7 dana u nedelji.</w:t>
      </w:r>
    </w:p>
    <w:p w14:paraId="4B12BEBD" w14:textId="77777777" w:rsidR="00206E1F" w:rsidRPr="003372D3" w:rsidRDefault="00BC2229" w:rsidP="00BC2229">
      <w:pPr>
        <w:pStyle w:val="BodyText"/>
        <w:rPr>
          <w:lang w:val="sr-Latn-CS"/>
        </w:rPr>
      </w:pPr>
      <w:r w:rsidRPr="1FBB01B7">
        <w:rPr>
          <w:lang w:val="sr-Latn-CS"/>
        </w:rPr>
        <w:t>Lakoća korišćenja:</w:t>
      </w:r>
      <w:r w:rsidR="00206E1F" w:rsidRPr="1FBB01B7">
        <w:rPr>
          <w:lang w:val="sr-Latn-CS"/>
        </w:rPr>
        <w:t xml:space="preserve"> </w:t>
      </w:r>
      <w:r w:rsidR="0069445A" w:rsidRPr="1FBB01B7">
        <w:rPr>
          <w:lang w:val="sr-Latn-CS"/>
        </w:rPr>
        <w:t xml:space="preserve"> </w:t>
      </w:r>
      <w:r w:rsidRPr="1FBB01B7">
        <w:rPr>
          <w:lang w:val="sr-Latn-CS"/>
        </w:rPr>
        <w:t>Sistem će posedovati jednostavan i intuitivan interfejs prilagođen profilima korisnika koji će ga koristiti.</w:t>
      </w:r>
    </w:p>
    <w:p w14:paraId="157B79A2" w14:textId="77777777" w:rsidR="00206E1F" w:rsidRPr="003372D3" w:rsidRDefault="0069445A" w:rsidP="001F7D36">
      <w:pPr>
        <w:pStyle w:val="BodyText"/>
        <w:rPr>
          <w:lang w:val="sr-Latn-CS"/>
        </w:rPr>
      </w:pPr>
      <w:r w:rsidRPr="1FBB01B7">
        <w:rPr>
          <w:lang w:val="sr-Latn-CS"/>
        </w:rPr>
        <w:t>Održavanje</w:t>
      </w:r>
      <w:r w:rsidR="00206E1F" w:rsidRPr="1FBB01B7">
        <w:rPr>
          <w:lang w:val="sr-Latn-CS"/>
        </w:rPr>
        <w:t xml:space="preserve">:  </w:t>
      </w:r>
      <w:r w:rsidRPr="1FBB01B7">
        <w:rPr>
          <w:lang w:val="sr-Latn-CS"/>
        </w:rPr>
        <w:t xml:space="preserve">Sistem </w:t>
      </w:r>
      <w:r w:rsidR="001F7D36" w:rsidRPr="1FBB01B7">
        <w:rPr>
          <w:lang w:val="sr-Latn-CS"/>
        </w:rPr>
        <w:t>treba</w:t>
      </w:r>
      <w:r w:rsidRPr="1FBB01B7">
        <w:rPr>
          <w:lang w:val="sr-Latn-CS"/>
        </w:rPr>
        <w:t xml:space="preserve"> biti jednostavan za održavanje. Potrebno je izdvojiti grafički dizajn od sadržaja. Podatke koje čine sadržaj treba čuvati u bazi podataka</w:t>
      </w:r>
      <w:r w:rsidR="00206E1F" w:rsidRPr="1FBB01B7">
        <w:rPr>
          <w:lang w:val="sr-Latn-CS"/>
        </w:rPr>
        <w:t>.</w:t>
      </w:r>
    </w:p>
    <w:p w14:paraId="14AD16C3" w14:textId="02A645A8" w:rsidR="7BC3E343" w:rsidRDefault="7BC3E343" w:rsidP="257ECC77">
      <w:pPr>
        <w:pStyle w:val="Heading1"/>
        <w:tabs>
          <w:tab w:val="left" w:pos="1276"/>
        </w:tabs>
        <w:rPr>
          <w:lang w:val="sr-Latn-CS"/>
        </w:rPr>
      </w:pPr>
      <w:bookmarkStart w:id="53" w:name="_Toc161771520"/>
      <w:bookmarkStart w:id="54" w:name="_Toc129893023"/>
      <w:r w:rsidRPr="257ECC77">
        <w:rPr>
          <w:lang w:val="sr-Latn-CS"/>
        </w:rPr>
        <w:t>Prioritet funkcionalnosti</w:t>
      </w:r>
      <w:bookmarkEnd w:id="53"/>
      <w:bookmarkEnd w:id="54"/>
    </w:p>
    <w:p w14:paraId="043BC413" w14:textId="7CDAC0B8" w:rsidR="00206E1F" w:rsidRPr="003372D3" w:rsidRDefault="00CA62F9" w:rsidP="00CA62F9">
      <w:pPr>
        <w:pStyle w:val="BodyText"/>
        <w:rPr>
          <w:lang w:val="sr-Latn-CS"/>
        </w:rPr>
      </w:pPr>
      <w:r w:rsidRPr="1FBB01B7">
        <w:rPr>
          <w:lang w:val="sr-Latn-CS"/>
        </w:rPr>
        <w:t>U ovom odeljku su date smernice u pogledu relativnog značaja predloženih funkcionalnosti. Prioritet funkcionalnosti koje će biti realizovane je sledeći:</w:t>
      </w:r>
    </w:p>
    <w:p w14:paraId="5C433DE9" w14:textId="2ACF81F5" w:rsidR="00C83DEF" w:rsidRDefault="5A4C186D" w:rsidP="257ECC77">
      <w:pPr>
        <w:pStyle w:val="BodyText"/>
        <w:numPr>
          <w:ilvl w:val="0"/>
          <w:numId w:val="3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Prijavljivanje na sistem</w:t>
      </w:r>
    </w:p>
    <w:p w14:paraId="084CB851" w14:textId="057C621B" w:rsidR="00C83DEF" w:rsidRDefault="5A4C186D" w:rsidP="257ECC77">
      <w:pPr>
        <w:pStyle w:val="BodyText"/>
        <w:numPr>
          <w:ilvl w:val="0"/>
          <w:numId w:val="3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Kreiranje</w:t>
      </w:r>
      <w:r w:rsidR="2411E1BD" w:rsidRPr="257ECC77">
        <w:rPr>
          <w:lang w:val="sr-Latn-CS"/>
        </w:rPr>
        <w:t>, ažuriranje</w:t>
      </w:r>
      <w:r w:rsidRPr="257ECC77">
        <w:rPr>
          <w:lang w:val="sr-Latn-CS"/>
        </w:rPr>
        <w:t xml:space="preserve"> </w:t>
      </w:r>
      <w:r w:rsidR="654A9D8A" w:rsidRPr="257ECC77">
        <w:rPr>
          <w:lang w:val="sr-Latn-CS"/>
        </w:rPr>
        <w:t>i brisanje</w:t>
      </w:r>
      <w:r w:rsidRPr="257ECC77">
        <w:rPr>
          <w:lang w:val="sr-Latn-CS"/>
        </w:rPr>
        <w:t xml:space="preserve"> </w:t>
      </w:r>
      <w:r w:rsidR="197C1BEE" w:rsidRPr="257ECC77">
        <w:rPr>
          <w:lang w:val="sr-Latn-CS"/>
        </w:rPr>
        <w:t>profil</w:t>
      </w:r>
      <w:r w:rsidRPr="257ECC77">
        <w:rPr>
          <w:lang w:val="sr-Latn-CS"/>
        </w:rPr>
        <w:t>a</w:t>
      </w:r>
      <w:r w:rsidR="0CACBBB1" w:rsidRPr="257ECC77">
        <w:rPr>
          <w:lang w:val="sr-Latn-CS"/>
        </w:rPr>
        <w:t xml:space="preserve"> </w:t>
      </w:r>
    </w:p>
    <w:p w14:paraId="7808ADAD" w14:textId="328559DB" w:rsidR="00206E1F" w:rsidRPr="003372D3" w:rsidRDefault="59594F69" w:rsidP="257ECC77">
      <w:pPr>
        <w:pStyle w:val="BodyText"/>
        <w:numPr>
          <w:ilvl w:val="0"/>
          <w:numId w:val="3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Prikaz kategorija u meniju i navigacija kroz kategorije</w:t>
      </w:r>
    </w:p>
    <w:p w14:paraId="6D1699B3" w14:textId="3E2D1259" w:rsidR="00206E1F" w:rsidRPr="003372D3" w:rsidRDefault="35433E08" w:rsidP="257ECC77">
      <w:pPr>
        <w:pStyle w:val="BodyText"/>
        <w:numPr>
          <w:ilvl w:val="0"/>
          <w:numId w:val="3"/>
        </w:numPr>
        <w:tabs>
          <w:tab w:val="num" w:pos="1080"/>
        </w:tabs>
        <w:ind w:firstLine="0"/>
        <w:rPr>
          <w:lang w:val="sr-Latn-CS"/>
        </w:rPr>
      </w:pPr>
      <w:r w:rsidRPr="257ECC77">
        <w:rPr>
          <w:lang w:val="sr-Latn-CS"/>
        </w:rPr>
        <w:t>Ažuriranje kalendara i dodavanje novih događaja u kalendar</w:t>
      </w:r>
    </w:p>
    <w:p w14:paraId="621FC088" w14:textId="49F8B202" w:rsidR="00206E1F" w:rsidRPr="003372D3" w:rsidRDefault="68F7291F" w:rsidP="257ECC77">
      <w:pPr>
        <w:pStyle w:val="BodyText"/>
        <w:numPr>
          <w:ilvl w:val="0"/>
          <w:numId w:val="3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Dodavanje i raspodela zaduženja</w:t>
      </w:r>
    </w:p>
    <w:p w14:paraId="3A2B2E6B" w14:textId="3AFB75B1" w:rsidR="00206E1F" w:rsidRPr="003372D3" w:rsidRDefault="5BA8909A" w:rsidP="257ECC77">
      <w:pPr>
        <w:pStyle w:val="BodyText"/>
        <w:numPr>
          <w:ilvl w:val="0"/>
          <w:numId w:val="3"/>
        </w:numPr>
        <w:tabs>
          <w:tab w:val="num" w:pos="1080"/>
        </w:tabs>
        <w:ind w:left="1080"/>
        <w:rPr>
          <w:lang w:val="sr-Latn-CS"/>
        </w:rPr>
      </w:pPr>
      <w:r w:rsidRPr="257ECC77">
        <w:rPr>
          <w:lang w:val="sr-Latn-CS"/>
        </w:rPr>
        <w:t>Tabl</w:t>
      </w:r>
      <w:r w:rsidR="086C282D" w:rsidRPr="257ECC77">
        <w:rPr>
          <w:lang w:val="sr-Latn-CS"/>
        </w:rPr>
        <w:t>a</w:t>
      </w:r>
      <w:r w:rsidRPr="257ECC77">
        <w:rPr>
          <w:lang w:val="sr-Latn-CS"/>
        </w:rPr>
        <w:t xml:space="preserve"> za obaveštenja</w:t>
      </w:r>
      <w:r w:rsidR="274E1E49" w:rsidRPr="257ECC77">
        <w:rPr>
          <w:lang w:val="sr-Latn-CS"/>
        </w:rPr>
        <w:t xml:space="preserve"> i poruke</w:t>
      </w:r>
    </w:p>
    <w:p w14:paraId="6E9D0DA0" w14:textId="5EBEDD68" w:rsidR="00206E1F" w:rsidRPr="003372D3" w:rsidRDefault="7BC3E343" w:rsidP="257ECC77">
      <w:pPr>
        <w:pStyle w:val="Heading1"/>
        <w:rPr>
          <w:lang w:val="sr-Latn-CS"/>
        </w:rPr>
      </w:pPr>
      <w:bookmarkStart w:id="55" w:name="_Toc161771521"/>
      <w:bookmarkStart w:id="56" w:name="_Toc129893024"/>
      <w:r w:rsidRPr="257ECC77">
        <w:rPr>
          <w:lang w:val="sr-Latn-CS"/>
        </w:rPr>
        <w:t>Nefunkcionalni zahtevi</w:t>
      </w:r>
      <w:bookmarkEnd w:id="55"/>
      <w:bookmarkEnd w:id="56"/>
    </w:p>
    <w:p w14:paraId="18B84CE8" w14:textId="0CD901CE" w:rsidR="00206E1F" w:rsidRPr="003372D3" w:rsidRDefault="7BC3E343" w:rsidP="00B849B5">
      <w:pPr>
        <w:pStyle w:val="Heading2"/>
        <w:rPr>
          <w:lang w:val="sr-Latn-CS"/>
        </w:rPr>
      </w:pPr>
      <w:bookmarkStart w:id="57" w:name="_Toc161771522"/>
      <w:bookmarkStart w:id="58" w:name="_Toc129893025"/>
      <w:r w:rsidRPr="257ECC77">
        <w:rPr>
          <w:lang w:val="sr-Latn-CS"/>
        </w:rPr>
        <w:t>Zahtevi u pogledu standardizacije</w:t>
      </w:r>
      <w:bookmarkEnd w:id="57"/>
      <w:bookmarkEnd w:id="58"/>
    </w:p>
    <w:p w14:paraId="218DC367" w14:textId="34A6477D" w:rsidR="14D18708" w:rsidRDefault="14D18708" w:rsidP="1FBB01B7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Portal je projektovan u vidu </w:t>
      </w:r>
      <w:r w:rsidR="2F24C79C" w:rsidRPr="4D49D7EA">
        <w:rPr>
          <w:lang w:val="sr-Latn-CS"/>
        </w:rPr>
        <w:t xml:space="preserve">mobilne </w:t>
      </w:r>
      <w:r w:rsidRPr="4D49D7EA">
        <w:rPr>
          <w:lang w:val="sr-Latn-CS"/>
        </w:rPr>
        <w:t xml:space="preserve">aplikacije s toga je potrebno obezbediti pristup sa različitih </w:t>
      </w:r>
      <w:r w:rsidR="41D458A6" w:rsidRPr="4D49D7EA">
        <w:rPr>
          <w:lang w:val="sr-Latn-CS"/>
        </w:rPr>
        <w:t>mobilnih platformi</w:t>
      </w:r>
      <w:r w:rsidRPr="4D49D7EA">
        <w:rPr>
          <w:lang w:val="sr-Latn-CS"/>
        </w:rPr>
        <w:t>, kao i omogućiti intuitivni dizajn za korišćenje.</w:t>
      </w:r>
    </w:p>
    <w:p w14:paraId="07A9A231" w14:textId="792C5BE2" w:rsidR="00206E1F" w:rsidRPr="003372D3" w:rsidRDefault="7BC3E343" w:rsidP="4D49D7EA">
      <w:pPr>
        <w:pStyle w:val="Heading2"/>
        <w:rPr>
          <w:lang w:val="sr-Latn-CS"/>
        </w:rPr>
      </w:pPr>
      <w:bookmarkStart w:id="59" w:name="_Toc161771523"/>
      <w:bookmarkStart w:id="60" w:name="_Toc129893026"/>
      <w:r w:rsidRPr="257ECC77">
        <w:rPr>
          <w:lang w:val="sr-Latn-CS"/>
        </w:rPr>
        <w:lastRenderedPageBreak/>
        <w:t>Sistemski zahtevi</w:t>
      </w:r>
      <w:bookmarkEnd w:id="59"/>
      <w:bookmarkEnd w:id="60"/>
    </w:p>
    <w:p w14:paraId="2CBA6AE4" w14:textId="7B0CC33F" w:rsidR="36313F10" w:rsidRDefault="3045EF3D" w:rsidP="4D49D7EA">
      <w:pPr>
        <w:pStyle w:val="BodyText"/>
        <w:rPr>
          <w:lang w:val="sr-Latn-CS"/>
        </w:rPr>
      </w:pPr>
      <w:r w:rsidRPr="1BB9BC6D">
        <w:rPr>
          <w:lang w:val="sr-Latn-CS"/>
        </w:rPr>
        <w:t>Organeeztec</w:t>
      </w:r>
      <w:r w:rsidR="2B44E6FD" w:rsidRPr="1BB9BC6D">
        <w:rPr>
          <w:lang w:val="sr-Latn-CS"/>
        </w:rPr>
        <w:t xml:space="preserve"> sistem će biti realizovan korišćenjem </w:t>
      </w:r>
      <w:r w:rsidR="3260FC24" w:rsidRPr="1BB9BC6D">
        <w:rPr>
          <w:lang w:val="sr-Latn-CS"/>
        </w:rPr>
        <w:t xml:space="preserve">React Native framework-a, </w:t>
      </w:r>
      <w:r w:rsidR="25838F2D" w:rsidRPr="1BB9BC6D">
        <w:rPr>
          <w:lang w:val="sr-Latn-CS"/>
        </w:rPr>
        <w:t>Firebase</w:t>
      </w:r>
      <w:r w:rsidR="006E5EAB">
        <w:rPr>
          <w:lang w:val="sr-Latn-CS"/>
        </w:rPr>
        <w:t xml:space="preserve">-a </w:t>
      </w:r>
      <w:r w:rsidR="25838F2D" w:rsidRPr="1BB9BC6D">
        <w:rPr>
          <w:lang w:val="sr-Latn-CS"/>
        </w:rPr>
        <w:t>i Expo framework</w:t>
      </w:r>
      <w:r w:rsidR="006E5EAB">
        <w:rPr>
          <w:lang w:val="sr-Latn-CS"/>
        </w:rPr>
        <w:t>-a</w:t>
      </w:r>
      <w:r w:rsidR="25838F2D" w:rsidRPr="1BB9BC6D">
        <w:rPr>
          <w:lang w:val="sr-Latn-CS"/>
        </w:rPr>
        <w:t>.</w:t>
      </w:r>
    </w:p>
    <w:p w14:paraId="15B646CD" w14:textId="22BFDDC6" w:rsidR="6B137730" w:rsidRDefault="6B137730" w:rsidP="4D49D7EA">
      <w:pPr>
        <w:pStyle w:val="BodyText"/>
        <w:rPr>
          <w:lang w:val="sr-Latn-CS"/>
        </w:rPr>
      </w:pPr>
      <w:r w:rsidRPr="4D49D7EA">
        <w:rPr>
          <w:lang w:val="sr-Latn-CS"/>
        </w:rPr>
        <w:t>Aplikacija će biti optimizovana za Android operativni sistem.</w:t>
      </w:r>
    </w:p>
    <w:p w14:paraId="4CB256FA" w14:textId="1DA8828F" w:rsidR="00206E1F" w:rsidRPr="003372D3" w:rsidRDefault="7BC3E343">
      <w:pPr>
        <w:pStyle w:val="Heading2"/>
        <w:rPr>
          <w:lang w:val="sr-Latn-CS"/>
        </w:rPr>
      </w:pPr>
      <w:bookmarkStart w:id="61" w:name="_Toc161771524"/>
      <w:bookmarkStart w:id="62" w:name="_Toc129893027"/>
      <w:r w:rsidRPr="257ECC77">
        <w:rPr>
          <w:lang w:val="sr-Latn-CS"/>
        </w:rPr>
        <w:t>Zahtevi u pogledu performansi</w:t>
      </w:r>
      <w:bookmarkEnd w:id="61"/>
      <w:bookmarkEnd w:id="62"/>
    </w:p>
    <w:p w14:paraId="0594A1FE" w14:textId="77777777" w:rsidR="00206E1F" w:rsidRPr="003372D3" w:rsidRDefault="001D0890">
      <w:pPr>
        <w:pStyle w:val="BodyText"/>
        <w:rPr>
          <w:lang w:val="sr-Latn-CS"/>
        </w:rPr>
      </w:pPr>
      <w:r w:rsidRPr="1FBB01B7">
        <w:rPr>
          <w:lang w:val="sr-Latn-CS"/>
        </w:rPr>
        <w:t>Nema posebnih zahteva u pogledu performansi sistema.</w:t>
      </w:r>
    </w:p>
    <w:p w14:paraId="72F666FA" w14:textId="2F5396F6" w:rsidR="00206E1F" w:rsidRPr="003372D3" w:rsidRDefault="7BC3E343" w:rsidP="00B849B5">
      <w:pPr>
        <w:pStyle w:val="Heading2"/>
        <w:rPr>
          <w:lang w:val="sr-Latn-CS"/>
        </w:rPr>
      </w:pPr>
      <w:bookmarkStart w:id="63" w:name="_Toc161771525"/>
      <w:bookmarkStart w:id="64" w:name="_Toc129893028"/>
      <w:r w:rsidRPr="257ECC77">
        <w:rPr>
          <w:lang w:val="sr-Latn-CS"/>
        </w:rPr>
        <w:t>Zahtevi u pogledu okruženja</w:t>
      </w:r>
      <w:bookmarkEnd w:id="63"/>
      <w:bookmarkEnd w:id="64"/>
    </w:p>
    <w:p w14:paraId="430DD504" w14:textId="77777777" w:rsidR="00206E1F" w:rsidRPr="003372D3" w:rsidRDefault="009A291F">
      <w:pPr>
        <w:pStyle w:val="BodyText"/>
        <w:rPr>
          <w:lang w:val="sr-Latn-CS"/>
        </w:rPr>
      </w:pPr>
      <w:r w:rsidRPr="1FBB01B7">
        <w:rPr>
          <w:lang w:val="sr-Latn-CS"/>
        </w:rPr>
        <w:t>Nema posebnih zahteva u pogledu okruženja</w:t>
      </w:r>
      <w:r w:rsidR="00206E1F" w:rsidRPr="1FBB01B7">
        <w:rPr>
          <w:lang w:val="sr-Latn-CS"/>
        </w:rPr>
        <w:t xml:space="preserve">. </w:t>
      </w:r>
    </w:p>
    <w:p w14:paraId="25CC8F5F" w14:textId="4BC33755" w:rsidR="7BC3E343" w:rsidRDefault="7BC3E343" w:rsidP="257ECC77">
      <w:pPr>
        <w:pStyle w:val="Heading1"/>
        <w:rPr>
          <w:lang w:val="sr-Latn-CS"/>
        </w:rPr>
      </w:pPr>
      <w:bookmarkStart w:id="65" w:name="_Toc161771526"/>
      <w:bookmarkStart w:id="66" w:name="_Toc129893029"/>
      <w:r w:rsidRPr="257ECC77">
        <w:rPr>
          <w:lang w:val="sr-Latn-CS"/>
        </w:rPr>
        <w:t>Dokumentacija</w:t>
      </w:r>
      <w:bookmarkEnd w:id="65"/>
      <w:bookmarkEnd w:id="66"/>
    </w:p>
    <w:p w14:paraId="7331829D" w14:textId="5D22A353" w:rsidR="00206E1F" w:rsidRPr="003372D3" w:rsidRDefault="00967902" w:rsidP="00967902">
      <w:pPr>
        <w:pStyle w:val="BodyText"/>
        <w:rPr>
          <w:lang w:val="sr-Latn-CS"/>
        </w:rPr>
      </w:pPr>
      <w:r w:rsidRPr="1FBB01B7">
        <w:rPr>
          <w:lang w:val="sr-Latn-CS"/>
        </w:rPr>
        <w:t xml:space="preserve">U ovom odeljku su opisani zahtevi u pogledu dokumentacije koju treba pripremiti za </w:t>
      </w:r>
      <w:r w:rsidR="47B7E570" w:rsidRPr="1FBB01B7">
        <w:rPr>
          <w:lang w:val="sr-Latn-CS"/>
        </w:rPr>
        <w:t>Organeeztec</w:t>
      </w:r>
      <w:r w:rsidRPr="1FBB01B7">
        <w:rPr>
          <w:lang w:val="sr-Latn-CS"/>
        </w:rPr>
        <w:t xml:space="preserve"> projekat.</w:t>
      </w:r>
    </w:p>
    <w:p w14:paraId="39D179CC" w14:textId="33729837" w:rsidR="00206E1F" w:rsidRPr="003372D3" w:rsidRDefault="7BC3E343" w:rsidP="00B849B5">
      <w:pPr>
        <w:pStyle w:val="Heading2"/>
        <w:rPr>
          <w:lang w:val="sr-Latn-CS"/>
        </w:rPr>
      </w:pPr>
      <w:bookmarkStart w:id="67" w:name="_Toc161771527"/>
      <w:bookmarkStart w:id="68" w:name="_Toc129893030"/>
      <w:r w:rsidRPr="257ECC77">
        <w:rPr>
          <w:lang w:val="sr-Latn-CS"/>
        </w:rPr>
        <w:t>Korisničko uputstvo</w:t>
      </w:r>
      <w:bookmarkEnd w:id="67"/>
      <w:bookmarkEnd w:id="68"/>
    </w:p>
    <w:p w14:paraId="6BCF5406" w14:textId="77777777" w:rsidR="00206E1F" w:rsidRPr="003372D3" w:rsidRDefault="0063574A" w:rsidP="0063574A">
      <w:pPr>
        <w:pStyle w:val="BodyText"/>
        <w:rPr>
          <w:lang w:val="sr-Latn-CS"/>
        </w:rPr>
      </w:pPr>
      <w:r w:rsidRPr="4D49D7EA">
        <w:rPr>
          <w:lang w:val="sr-Latn-CS"/>
        </w:rPr>
        <w:t xml:space="preserve">Sistem će biti intuitivan za korišćenje i neće posedovati </w:t>
      </w:r>
      <w:r w:rsidR="00097F43" w:rsidRPr="4D49D7EA">
        <w:rPr>
          <w:lang w:val="sr-Latn-CS"/>
        </w:rPr>
        <w:t xml:space="preserve">štampano </w:t>
      </w:r>
      <w:r w:rsidRPr="4D49D7EA">
        <w:rPr>
          <w:lang w:val="sr-Latn-CS"/>
        </w:rPr>
        <w:t>korisničko uputstvo</w:t>
      </w:r>
      <w:r w:rsidR="00206E1F" w:rsidRPr="4D49D7EA">
        <w:rPr>
          <w:lang w:val="sr-Latn-CS"/>
        </w:rPr>
        <w:t>.</w:t>
      </w:r>
    </w:p>
    <w:p w14:paraId="5D988985" w14:textId="57DF5297" w:rsidR="00206E1F" w:rsidRPr="003372D3" w:rsidRDefault="02EC2415">
      <w:pPr>
        <w:pStyle w:val="Heading2"/>
        <w:rPr>
          <w:lang w:val="sr-Latn-CS"/>
        </w:rPr>
      </w:pPr>
      <w:bookmarkStart w:id="69" w:name="_Toc161771529"/>
      <w:bookmarkStart w:id="70" w:name="_Toc129893031"/>
      <w:r w:rsidRPr="257ECC77">
        <w:rPr>
          <w:lang w:val="sr-Latn-CS"/>
        </w:rPr>
        <w:t>Uputstvo za instalaciju i konfigurisanje</w:t>
      </w:r>
      <w:bookmarkEnd w:id="69"/>
      <w:bookmarkEnd w:id="70"/>
    </w:p>
    <w:p w14:paraId="526A4EBE" w14:textId="17150828" w:rsidR="00206E1F" w:rsidRPr="009914D5" w:rsidRDefault="009914D5" w:rsidP="009914D5">
      <w:pPr>
        <w:pStyle w:val="BodyText"/>
        <w:rPr>
          <w:lang w:val="sr-Latn-RS"/>
        </w:rPr>
      </w:pPr>
      <w:r>
        <w:rPr>
          <w:lang w:val="sr-Latn-CS"/>
        </w:rPr>
        <w:t>Sistem ne</w:t>
      </w:r>
      <w:r>
        <w:rPr>
          <w:lang w:val="sr-Latn-RS"/>
        </w:rPr>
        <w:t>će sadržati posebno uputstvo za instalaciju i konfigurisanje.</w:t>
      </w:r>
    </w:p>
    <w:p w14:paraId="1183C2D9" w14:textId="77777777" w:rsidR="00206E1F" w:rsidRPr="003372D3" w:rsidRDefault="02EC2415">
      <w:pPr>
        <w:pStyle w:val="Heading2"/>
        <w:numPr>
          <w:ilvl w:val="1"/>
          <w:numId w:val="22"/>
        </w:numPr>
        <w:rPr>
          <w:lang w:val="sr-Latn-CS"/>
        </w:rPr>
      </w:pPr>
      <w:bookmarkStart w:id="71" w:name="_Toc161771530"/>
      <w:bookmarkStart w:id="72" w:name="_Toc129893032"/>
      <w:r w:rsidRPr="257ECC77">
        <w:rPr>
          <w:lang w:val="sr-Latn-CS"/>
        </w:rPr>
        <w:t>Pakovanje proizvoda</w:t>
      </w:r>
      <w:bookmarkEnd w:id="71"/>
      <w:bookmarkEnd w:id="72"/>
    </w:p>
    <w:p w14:paraId="5A9927CC" w14:textId="77777777" w:rsidR="00206E1F" w:rsidRPr="003372D3" w:rsidRDefault="00967902" w:rsidP="001D0890">
      <w:pPr>
        <w:pStyle w:val="BodyText"/>
        <w:rPr>
          <w:lang w:val="sr-Latn-CS"/>
        </w:rPr>
      </w:pPr>
      <w:r w:rsidRPr="1FBB01B7">
        <w:rPr>
          <w:lang w:val="sr-Latn-CS"/>
        </w:rPr>
        <w:t>Proizvod ne zahteva posebno pakovanje jer nije namenjen širokom tržištu</w:t>
      </w:r>
      <w:r w:rsidR="00206E1F" w:rsidRPr="1FBB01B7">
        <w:rPr>
          <w:lang w:val="sr-Latn-CS"/>
        </w:rPr>
        <w:t>.</w:t>
      </w:r>
    </w:p>
    <w:sectPr w:rsidR="00206E1F" w:rsidRPr="003372D3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20579" w14:textId="77777777" w:rsidR="008116A9" w:rsidRDefault="008116A9">
      <w:r>
        <w:separator/>
      </w:r>
    </w:p>
  </w:endnote>
  <w:endnote w:type="continuationSeparator" w:id="0">
    <w:p w14:paraId="329AE04D" w14:textId="77777777" w:rsidR="008116A9" w:rsidRDefault="0081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5613E4" w:rsidRDefault="005613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DF9E56" w14:textId="77777777" w:rsidR="005613E4" w:rsidRDefault="005613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7ECC77" w14:paraId="64887BD7" w14:textId="77777777" w:rsidTr="257ECC77">
      <w:trPr>
        <w:trHeight w:val="300"/>
      </w:trPr>
      <w:tc>
        <w:tcPr>
          <w:tcW w:w="3120" w:type="dxa"/>
        </w:tcPr>
        <w:p w14:paraId="18CC6259" w14:textId="68E1BB29" w:rsidR="257ECC77" w:rsidRDefault="257ECC77" w:rsidP="257ECC77">
          <w:pPr>
            <w:pStyle w:val="Header"/>
            <w:ind w:left="-115"/>
          </w:pPr>
        </w:p>
      </w:tc>
      <w:tc>
        <w:tcPr>
          <w:tcW w:w="3120" w:type="dxa"/>
        </w:tcPr>
        <w:p w14:paraId="13A16496" w14:textId="560618E8" w:rsidR="257ECC77" w:rsidRDefault="257ECC77" w:rsidP="257ECC77">
          <w:pPr>
            <w:pStyle w:val="Header"/>
            <w:jc w:val="center"/>
          </w:pPr>
        </w:p>
      </w:tc>
      <w:tc>
        <w:tcPr>
          <w:tcW w:w="3120" w:type="dxa"/>
        </w:tcPr>
        <w:p w14:paraId="758B24AC" w14:textId="109A2A5B" w:rsidR="257ECC77" w:rsidRDefault="257ECC77" w:rsidP="257ECC77">
          <w:pPr>
            <w:pStyle w:val="Header"/>
            <w:ind w:right="-115"/>
            <w:jc w:val="right"/>
          </w:pPr>
        </w:p>
      </w:tc>
    </w:tr>
  </w:tbl>
  <w:p w14:paraId="6B4DE40D" w14:textId="3915E25E" w:rsidR="257ECC77" w:rsidRDefault="257ECC77" w:rsidP="257ECC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5613E4" w:rsidRPr="003372D3" w14:paraId="3814E257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5613E4" w:rsidRPr="003372D3" w:rsidRDefault="005613E4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67E6C265" w14:textId="77777777" w:rsidR="005613E4" w:rsidRPr="003372D3" w:rsidRDefault="005613E4" w:rsidP="006F694D">
          <w:pPr>
            <w:jc w:val="center"/>
            <w:rPr>
              <w:lang w:val="sr-Latn-CS"/>
            </w:rPr>
          </w:pPr>
          <w:r w:rsidRPr="003372D3">
            <w:rPr>
              <w:rFonts w:ascii="Symbol" w:eastAsia="Symbol" w:hAnsi="Symbol" w:cs="Symbol"/>
              <w:lang w:val="sr-Latn-CS"/>
            </w:rPr>
            <w:t>Ó</w:t>
          </w:r>
          <w:r w:rsidR="006F694D">
            <w:rPr>
              <w:lang w:val="sr-Latn-CS"/>
            </w:rPr>
            <w:t>eezTec - IT</w:t>
          </w:r>
          <w:r w:rsidRPr="003372D3">
            <w:rPr>
              <w:lang w:val="sr-Latn-CS"/>
            </w:rPr>
            <w:t>, 20</w:t>
          </w:r>
          <w:r w:rsidR="006F694D">
            <w:rPr>
              <w:lang w:val="sr-Latn-CS"/>
            </w:rPr>
            <w:t>23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3391A947" w14:textId="77777777" w:rsidR="005613E4" w:rsidRPr="003372D3" w:rsidRDefault="005613E4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175C25">
            <w:rPr>
              <w:rStyle w:val="PageNumber"/>
              <w:noProof/>
              <w:lang w:val="sr-Latn-CS"/>
            </w:rPr>
            <w:t>6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NUMPAGES  \* MERGEFORMAT">
            <w:r w:rsidR="00175C25" w:rsidRPr="00175C25">
              <w:rPr>
                <w:rStyle w:val="PageNumber"/>
                <w:noProof/>
                <w:lang w:val="sr-Latn-CS"/>
              </w:rPr>
              <w:t>11</w:t>
            </w:r>
          </w:fldSimple>
        </w:p>
      </w:tc>
    </w:tr>
  </w:tbl>
  <w:p w14:paraId="17AD93B2" w14:textId="77777777" w:rsidR="005613E4" w:rsidRPr="003372D3" w:rsidRDefault="005613E4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F29E8" w14:textId="77777777" w:rsidR="005613E4" w:rsidRDefault="00561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1C056" w14:textId="77777777" w:rsidR="008116A9" w:rsidRDefault="008116A9">
      <w:r>
        <w:separator/>
      </w:r>
    </w:p>
  </w:footnote>
  <w:footnote w:type="continuationSeparator" w:id="0">
    <w:p w14:paraId="61E751A5" w14:textId="77777777" w:rsidR="008116A9" w:rsidRDefault="0081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871BC" w14:textId="77777777" w:rsidR="005613E4" w:rsidRDefault="005613E4">
    <w:pPr>
      <w:rPr>
        <w:sz w:val="24"/>
      </w:rPr>
    </w:pPr>
  </w:p>
  <w:p w14:paraId="144A5D23" w14:textId="77777777" w:rsidR="005613E4" w:rsidRDefault="005613E4">
    <w:pPr>
      <w:pBdr>
        <w:top w:val="single" w:sz="6" w:space="1" w:color="auto"/>
      </w:pBdr>
      <w:rPr>
        <w:sz w:val="24"/>
      </w:rPr>
    </w:pPr>
  </w:p>
  <w:p w14:paraId="2219C235" w14:textId="77777777" w:rsidR="005613E4" w:rsidRDefault="006F694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eezTec - IT</w:t>
    </w:r>
  </w:p>
  <w:p w14:paraId="738610EB" w14:textId="77777777" w:rsidR="005613E4" w:rsidRDefault="005613E4">
    <w:pPr>
      <w:pBdr>
        <w:bottom w:val="single" w:sz="6" w:space="1" w:color="auto"/>
      </w:pBdr>
      <w:jc w:val="right"/>
      <w:rPr>
        <w:sz w:val="24"/>
      </w:rPr>
    </w:pPr>
  </w:p>
  <w:p w14:paraId="637805D2" w14:textId="77777777" w:rsidR="005613E4" w:rsidRDefault="005613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613E4" w:rsidRPr="003372D3" w14:paraId="58B4DDD6" w14:textId="77777777">
      <w:tc>
        <w:tcPr>
          <w:tcW w:w="6379" w:type="dxa"/>
        </w:tcPr>
        <w:p w14:paraId="50361409" w14:textId="77777777" w:rsidR="005613E4" w:rsidRPr="003372D3" w:rsidRDefault="006F694D">
          <w:pPr>
            <w:rPr>
              <w:lang w:val="sr-Latn-CS"/>
            </w:rPr>
          </w:pPr>
          <w:r>
            <w:rPr>
              <w:lang w:val="sr-Latn-CS"/>
            </w:rPr>
            <w:t>Organeeztec</w:t>
          </w:r>
        </w:p>
      </w:tc>
      <w:tc>
        <w:tcPr>
          <w:tcW w:w="3179" w:type="dxa"/>
        </w:tcPr>
        <w:p w14:paraId="06F89D34" w14:textId="77777777" w:rsidR="005613E4" w:rsidRPr="003372D3" w:rsidRDefault="005613E4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5613E4" w:rsidRPr="003372D3" w14:paraId="72CC90D2" w14:textId="77777777">
      <w:tc>
        <w:tcPr>
          <w:tcW w:w="6379" w:type="dxa"/>
        </w:tcPr>
        <w:p w14:paraId="7150EB76" w14:textId="77777777" w:rsidR="005613E4" w:rsidRPr="003372D3" w:rsidRDefault="005613E4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670AD12F" w14:textId="445B5B03" w:rsidR="005613E4" w:rsidRPr="003372D3" w:rsidRDefault="006F694D">
          <w:pPr>
            <w:rPr>
              <w:lang w:val="sr-Latn-CS"/>
            </w:rPr>
          </w:pPr>
          <w:r>
            <w:rPr>
              <w:lang w:val="sr-Latn-CS"/>
            </w:rPr>
            <w:t xml:space="preserve">  Datum:  </w:t>
          </w:r>
          <w:r w:rsidR="00D50C3B">
            <w:rPr>
              <w:lang w:val="sr-Latn-CS"/>
            </w:rPr>
            <w:t>1</w:t>
          </w:r>
          <w:r w:rsidR="00A76815">
            <w:rPr>
              <w:lang w:val="sr-Latn-CS"/>
            </w:rPr>
            <w:t>8</w:t>
          </w:r>
          <w:r>
            <w:rPr>
              <w:lang w:val="sr-Latn-CS"/>
            </w:rPr>
            <w:t>.03.2023</w:t>
          </w:r>
          <w:r w:rsidR="005613E4" w:rsidRPr="003372D3">
            <w:rPr>
              <w:lang w:val="sr-Latn-CS"/>
            </w:rPr>
            <w:t>. god.</w:t>
          </w:r>
        </w:p>
      </w:tc>
    </w:tr>
    <w:tr w:rsidR="005613E4" w:rsidRPr="003372D3" w14:paraId="17CE2B9E" w14:textId="77777777">
      <w:tc>
        <w:tcPr>
          <w:tcW w:w="9558" w:type="dxa"/>
          <w:gridSpan w:val="2"/>
        </w:tcPr>
        <w:p w14:paraId="54AFFB97" w14:textId="77777777" w:rsidR="005613E4" w:rsidRPr="006F694D" w:rsidRDefault="006F694D">
          <w:r>
            <w:rPr>
              <w:lang w:val="sr-Latn-CS"/>
            </w:rPr>
            <w:t xml:space="preserve">eezTec – IT – Organeeztec </w:t>
          </w:r>
          <w:r w:rsidR="009109DF">
            <w:rPr>
              <w:lang w:val="sr-Latn-CS"/>
            </w:rPr>
            <w:t>- 02</w:t>
          </w:r>
        </w:p>
      </w:tc>
    </w:tr>
  </w:tbl>
  <w:p w14:paraId="0DE4B5B7" w14:textId="77777777" w:rsidR="005613E4" w:rsidRPr="003372D3" w:rsidRDefault="005613E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0AD66" w14:textId="77777777" w:rsidR="005613E4" w:rsidRDefault="00561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297716"/>
    <w:multiLevelType w:val="hybridMultilevel"/>
    <w:tmpl w:val="84F4ED04"/>
    <w:lvl w:ilvl="0" w:tplc="65607B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5E4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41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A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206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88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2C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5E8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80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10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E87E1BD"/>
    <w:multiLevelType w:val="hybridMultilevel"/>
    <w:tmpl w:val="8C5C446E"/>
    <w:lvl w:ilvl="0" w:tplc="A694F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E67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27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E8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C7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AF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27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81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08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524C5F"/>
    <w:multiLevelType w:val="hybridMultilevel"/>
    <w:tmpl w:val="F8D0C53E"/>
    <w:lvl w:ilvl="0" w:tplc="56D47E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DA3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A9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C1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2D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8F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6B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E3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E6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57BE5"/>
    <w:multiLevelType w:val="hybridMultilevel"/>
    <w:tmpl w:val="0DD87D68"/>
    <w:lvl w:ilvl="0" w:tplc="60D08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AA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01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CE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89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25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A7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E5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8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FB6BBE6"/>
    <w:multiLevelType w:val="hybridMultilevel"/>
    <w:tmpl w:val="C4B04476"/>
    <w:lvl w:ilvl="0" w:tplc="E7180736">
      <w:start w:val="1"/>
      <w:numFmt w:val="decimal"/>
      <w:lvlText w:val="%1."/>
      <w:lvlJc w:val="left"/>
      <w:pPr>
        <w:ind w:left="720" w:hanging="360"/>
      </w:pPr>
    </w:lvl>
    <w:lvl w:ilvl="1" w:tplc="DC122758">
      <w:start w:val="1"/>
      <w:numFmt w:val="lowerLetter"/>
      <w:lvlText w:val="%2."/>
      <w:lvlJc w:val="left"/>
      <w:pPr>
        <w:ind w:left="1440" w:hanging="360"/>
      </w:pPr>
    </w:lvl>
    <w:lvl w:ilvl="2" w:tplc="E1A40FEA">
      <w:start w:val="1"/>
      <w:numFmt w:val="lowerRoman"/>
      <w:lvlText w:val="%3."/>
      <w:lvlJc w:val="right"/>
      <w:pPr>
        <w:ind w:left="2160" w:hanging="180"/>
      </w:pPr>
    </w:lvl>
    <w:lvl w:ilvl="3" w:tplc="FA3C7610">
      <w:start w:val="1"/>
      <w:numFmt w:val="decimal"/>
      <w:lvlText w:val="%4."/>
      <w:lvlJc w:val="left"/>
      <w:pPr>
        <w:ind w:left="2880" w:hanging="360"/>
      </w:pPr>
    </w:lvl>
    <w:lvl w:ilvl="4" w:tplc="CFD6D630">
      <w:start w:val="1"/>
      <w:numFmt w:val="lowerLetter"/>
      <w:lvlText w:val="%5."/>
      <w:lvlJc w:val="left"/>
      <w:pPr>
        <w:ind w:left="3600" w:hanging="360"/>
      </w:pPr>
    </w:lvl>
    <w:lvl w:ilvl="5" w:tplc="9D540BC4">
      <w:start w:val="1"/>
      <w:numFmt w:val="lowerRoman"/>
      <w:lvlText w:val="%6."/>
      <w:lvlJc w:val="right"/>
      <w:pPr>
        <w:ind w:left="4320" w:hanging="180"/>
      </w:pPr>
    </w:lvl>
    <w:lvl w:ilvl="6" w:tplc="DDDAB70C">
      <w:start w:val="1"/>
      <w:numFmt w:val="decimal"/>
      <w:lvlText w:val="%7."/>
      <w:lvlJc w:val="left"/>
      <w:pPr>
        <w:ind w:left="5040" w:hanging="360"/>
      </w:pPr>
    </w:lvl>
    <w:lvl w:ilvl="7" w:tplc="E150569A">
      <w:start w:val="1"/>
      <w:numFmt w:val="lowerLetter"/>
      <w:lvlText w:val="%8."/>
      <w:lvlJc w:val="left"/>
      <w:pPr>
        <w:ind w:left="5760" w:hanging="360"/>
      </w:pPr>
    </w:lvl>
    <w:lvl w:ilvl="8" w:tplc="A3D6E76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31DC5"/>
    <w:multiLevelType w:val="hybridMultilevel"/>
    <w:tmpl w:val="2E50276E"/>
    <w:lvl w:ilvl="0" w:tplc="FBE88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CA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2B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29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EE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2D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2A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CD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4F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5" w15:restartNumberingAfterBreak="0">
    <w:nsid w:val="731D854F"/>
    <w:multiLevelType w:val="hybridMultilevel"/>
    <w:tmpl w:val="B3625C32"/>
    <w:lvl w:ilvl="0" w:tplc="40B02C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BA7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44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2B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05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8B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CF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23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A1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9B521"/>
    <w:multiLevelType w:val="hybridMultilevel"/>
    <w:tmpl w:val="36F4BAC8"/>
    <w:lvl w:ilvl="0" w:tplc="1AF0F1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700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06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06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A6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88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42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A7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8B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8" w15:restartNumberingAfterBreak="0">
    <w:nsid w:val="7B5BD7CE"/>
    <w:multiLevelType w:val="hybridMultilevel"/>
    <w:tmpl w:val="19169ECE"/>
    <w:lvl w:ilvl="0" w:tplc="B2ACE4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4682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0E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89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0E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89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E9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8B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88048">
    <w:abstractNumId w:val="21"/>
  </w:num>
  <w:num w:numId="2" w16cid:durableId="323437727">
    <w:abstractNumId w:val="16"/>
  </w:num>
  <w:num w:numId="3" w16cid:durableId="1923904783">
    <w:abstractNumId w:val="12"/>
  </w:num>
  <w:num w:numId="4" w16cid:durableId="1108701873">
    <w:abstractNumId w:val="26"/>
  </w:num>
  <w:num w:numId="5" w16cid:durableId="958145610">
    <w:abstractNumId w:val="28"/>
  </w:num>
  <w:num w:numId="6" w16cid:durableId="1101989939">
    <w:abstractNumId w:val="25"/>
  </w:num>
  <w:num w:numId="7" w16cid:durableId="335158368">
    <w:abstractNumId w:val="15"/>
  </w:num>
  <w:num w:numId="8" w16cid:durableId="1593514814">
    <w:abstractNumId w:val="3"/>
  </w:num>
  <w:num w:numId="9" w16cid:durableId="1329360682">
    <w:abstractNumId w:val="20"/>
  </w:num>
  <w:num w:numId="10" w16cid:durableId="1545093189">
    <w:abstractNumId w:val="0"/>
  </w:num>
  <w:num w:numId="11" w16cid:durableId="174680164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2" w16cid:durableId="1108281909">
    <w:abstractNumId w:val="19"/>
  </w:num>
  <w:num w:numId="13" w16cid:durableId="667489729">
    <w:abstractNumId w:val="27"/>
  </w:num>
  <w:num w:numId="14" w16cid:durableId="127015050">
    <w:abstractNumId w:val="23"/>
  </w:num>
  <w:num w:numId="15" w16cid:durableId="1618835785">
    <w:abstractNumId w:val="27"/>
  </w:num>
  <w:num w:numId="16" w16cid:durableId="795487006">
    <w:abstractNumId w:val="11"/>
  </w:num>
  <w:num w:numId="17" w16cid:durableId="1262565196">
    <w:abstractNumId w:val="8"/>
  </w:num>
  <w:num w:numId="18" w16cid:durableId="1303804698">
    <w:abstractNumId w:val="10"/>
  </w:num>
  <w:num w:numId="19" w16cid:durableId="1740327395">
    <w:abstractNumId w:val="2"/>
  </w:num>
  <w:num w:numId="20" w16cid:durableId="2032026405">
    <w:abstractNumId w:val="7"/>
  </w:num>
  <w:num w:numId="21" w16cid:durableId="1210148990">
    <w:abstractNumId w:val="27"/>
  </w:num>
  <w:num w:numId="22" w16cid:durableId="233585034">
    <w:abstractNumId w:val="27"/>
  </w:num>
  <w:num w:numId="23" w16cid:durableId="71314289">
    <w:abstractNumId w:val="5"/>
  </w:num>
  <w:num w:numId="24" w16cid:durableId="556011678">
    <w:abstractNumId w:val="9"/>
  </w:num>
  <w:num w:numId="25" w16cid:durableId="1463768363">
    <w:abstractNumId w:val="13"/>
  </w:num>
  <w:num w:numId="26" w16cid:durableId="282201723">
    <w:abstractNumId w:val="4"/>
  </w:num>
  <w:num w:numId="27" w16cid:durableId="1357196990">
    <w:abstractNumId w:val="6"/>
  </w:num>
  <w:num w:numId="28" w16cid:durableId="1766077311">
    <w:abstractNumId w:val="18"/>
  </w:num>
  <w:num w:numId="29" w16cid:durableId="1326787753">
    <w:abstractNumId w:val="27"/>
  </w:num>
  <w:num w:numId="30" w16cid:durableId="835875493">
    <w:abstractNumId w:val="27"/>
  </w:num>
  <w:num w:numId="31" w16cid:durableId="1108893383">
    <w:abstractNumId w:val="22"/>
  </w:num>
  <w:num w:numId="32" w16cid:durableId="2091997670">
    <w:abstractNumId w:val="24"/>
  </w:num>
  <w:num w:numId="33" w16cid:durableId="811871040">
    <w:abstractNumId w:val="17"/>
  </w:num>
  <w:num w:numId="34" w16cid:durableId="490605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2D3"/>
    <w:rsid w:val="000817C9"/>
    <w:rsid w:val="00097F43"/>
    <w:rsid w:val="0013157C"/>
    <w:rsid w:val="00143087"/>
    <w:rsid w:val="00150CC1"/>
    <w:rsid w:val="00174FA9"/>
    <w:rsid w:val="00175C25"/>
    <w:rsid w:val="00190105"/>
    <w:rsid w:val="001D0890"/>
    <w:rsid w:val="001F663F"/>
    <w:rsid w:val="001F7D36"/>
    <w:rsid w:val="00206E1F"/>
    <w:rsid w:val="00254CBE"/>
    <w:rsid w:val="00270678"/>
    <w:rsid w:val="00284EA5"/>
    <w:rsid w:val="002922C4"/>
    <w:rsid w:val="002A5E27"/>
    <w:rsid w:val="002D5541"/>
    <w:rsid w:val="00316F62"/>
    <w:rsid w:val="00330383"/>
    <w:rsid w:val="003356F6"/>
    <w:rsid w:val="003372D3"/>
    <w:rsid w:val="00347321"/>
    <w:rsid w:val="003860D3"/>
    <w:rsid w:val="0039103B"/>
    <w:rsid w:val="003B1702"/>
    <w:rsid w:val="00410F5F"/>
    <w:rsid w:val="00445A8C"/>
    <w:rsid w:val="00491CC1"/>
    <w:rsid w:val="004C0CD4"/>
    <w:rsid w:val="004E6C9A"/>
    <w:rsid w:val="00500DA2"/>
    <w:rsid w:val="005613E4"/>
    <w:rsid w:val="00571FC4"/>
    <w:rsid w:val="005A3F8C"/>
    <w:rsid w:val="005C22D4"/>
    <w:rsid w:val="005D021A"/>
    <w:rsid w:val="00615A4C"/>
    <w:rsid w:val="00631C6F"/>
    <w:rsid w:val="0063291D"/>
    <w:rsid w:val="0063574A"/>
    <w:rsid w:val="0069445A"/>
    <w:rsid w:val="006E5EAB"/>
    <w:rsid w:val="006F37E4"/>
    <w:rsid w:val="006F694D"/>
    <w:rsid w:val="00712834"/>
    <w:rsid w:val="00716C93"/>
    <w:rsid w:val="00732741"/>
    <w:rsid w:val="0074590A"/>
    <w:rsid w:val="007C6B66"/>
    <w:rsid w:val="007D4230"/>
    <w:rsid w:val="00804367"/>
    <w:rsid w:val="008116A9"/>
    <w:rsid w:val="008C725F"/>
    <w:rsid w:val="008D40CE"/>
    <w:rsid w:val="009029D5"/>
    <w:rsid w:val="009075F6"/>
    <w:rsid w:val="009109DF"/>
    <w:rsid w:val="00925B22"/>
    <w:rsid w:val="00930725"/>
    <w:rsid w:val="0093733D"/>
    <w:rsid w:val="0095579F"/>
    <w:rsid w:val="009662F3"/>
    <w:rsid w:val="00967902"/>
    <w:rsid w:val="009914D5"/>
    <w:rsid w:val="009A291F"/>
    <w:rsid w:val="009B2233"/>
    <w:rsid w:val="009B3AA3"/>
    <w:rsid w:val="00A12200"/>
    <w:rsid w:val="00A763B7"/>
    <w:rsid w:val="00A76815"/>
    <w:rsid w:val="00A82910"/>
    <w:rsid w:val="00A8F455"/>
    <w:rsid w:val="00AD17B6"/>
    <w:rsid w:val="00AF19B4"/>
    <w:rsid w:val="00AF6332"/>
    <w:rsid w:val="00AF6B06"/>
    <w:rsid w:val="00B2776D"/>
    <w:rsid w:val="00B46D71"/>
    <w:rsid w:val="00B849B5"/>
    <w:rsid w:val="00BC2229"/>
    <w:rsid w:val="00C032FC"/>
    <w:rsid w:val="00C206AF"/>
    <w:rsid w:val="00C44BC7"/>
    <w:rsid w:val="00C503E4"/>
    <w:rsid w:val="00C83DEF"/>
    <w:rsid w:val="00C9046D"/>
    <w:rsid w:val="00CA58C5"/>
    <w:rsid w:val="00CA62F9"/>
    <w:rsid w:val="00CB17FD"/>
    <w:rsid w:val="00CBC336"/>
    <w:rsid w:val="00D00311"/>
    <w:rsid w:val="00D20F4E"/>
    <w:rsid w:val="00D21A8C"/>
    <w:rsid w:val="00D402FD"/>
    <w:rsid w:val="00D44844"/>
    <w:rsid w:val="00D50C3B"/>
    <w:rsid w:val="00D62AEA"/>
    <w:rsid w:val="00D652FA"/>
    <w:rsid w:val="00D67D2B"/>
    <w:rsid w:val="00D7252F"/>
    <w:rsid w:val="00D7E0E2"/>
    <w:rsid w:val="00DE518F"/>
    <w:rsid w:val="00E061BD"/>
    <w:rsid w:val="00E5055D"/>
    <w:rsid w:val="00E604E6"/>
    <w:rsid w:val="00E934AD"/>
    <w:rsid w:val="00F02B6F"/>
    <w:rsid w:val="00F06298"/>
    <w:rsid w:val="00F6773B"/>
    <w:rsid w:val="00F70F8C"/>
    <w:rsid w:val="00FA57D9"/>
    <w:rsid w:val="014016BA"/>
    <w:rsid w:val="019B83D7"/>
    <w:rsid w:val="028ADAB6"/>
    <w:rsid w:val="028D54F9"/>
    <w:rsid w:val="029DCF5C"/>
    <w:rsid w:val="029FBAFD"/>
    <w:rsid w:val="02EC2415"/>
    <w:rsid w:val="033E1C62"/>
    <w:rsid w:val="037FBCBD"/>
    <w:rsid w:val="039620DC"/>
    <w:rsid w:val="03E62049"/>
    <w:rsid w:val="043B8B5E"/>
    <w:rsid w:val="04B2957F"/>
    <w:rsid w:val="058AB105"/>
    <w:rsid w:val="05AAF245"/>
    <w:rsid w:val="05B728C3"/>
    <w:rsid w:val="05DB514B"/>
    <w:rsid w:val="06157B78"/>
    <w:rsid w:val="06694F5E"/>
    <w:rsid w:val="0721DC5D"/>
    <w:rsid w:val="0741B6C4"/>
    <w:rsid w:val="075559B7"/>
    <w:rsid w:val="07760CC5"/>
    <w:rsid w:val="07D8D1DF"/>
    <w:rsid w:val="07EB6EED"/>
    <w:rsid w:val="080155E6"/>
    <w:rsid w:val="08360B8D"/>
    <w:rsid w:val="086C282D"/>
    <w:rsid w:val="08807466"/>
    <w:rsid w:val="08B111F2"/>
    <w:rsid w:val="08C251C7"/>
    <w:rsid w:val="08FD19AB"/>
    <w:rsid w:val="09768DE7"/>
    <w:rsid w:val="0992D19C"/>
    <w:rsid w:val="09BF294B"/>
    <w:rsid w:val="0A20EFBB"/>
    <w:rsid w:val="0A76BA7E"/>
    <w:rsid w:val="0A85E5F7"/>
    <w:rsid w:val="0AA733D4"/>
    <w:rsid w:val="0ABDB316"/>
    <w:rsid w:val="0ACC149B"/>
    <w:rsid w:val="0AD52633"/>
    <w:rsid w:val="0B77085E"/>
    <w:rsid w:val="0B79F012"/>
    <w:rsid w:val="0B7E47FE"/>
    <w:rsid w:val="0B955ABF"/>
    <w:rsid w:val="0BDE808E"/>
    <w:rsid w:val="0C24922B"/>
    <w:rsid w:val="0C747369"/>
    <w:rsid w:val="0CACBBB1"/>
    <w:rsid w:val="0CC196AA"/>
    <w:rsid w:val="0D14FBA6"/>
    <w:rsid w:val="0D40DF86"/>
    <w:rsid w:val="0D683E25"/>
    <w:rsid w:val="0DBF1FB6"/>
    <w:rsid w:val="0DC0628C"/>
    <w:rsid w:val="0DE87C68"/>
    <w:rsid w:val="0DECFEE5"/>
    <w:rsid w:val="0DF54435"/>
    <w:rsid w:val="0E16C85C"/>
    <w:rsid w:val="0E33885B"/>
    <w:rsid w:val="0E34C824"/>
    <w:rsid w:val="0EDE833D"/>
    <w:rsid w:val="0F145050"/>
    <w:rsid w:val="0F49F298"/>
    <w:rsid w:val="0F4ABCE1"/>
    <w:rsid w:val="0F670EE1"/>
    <w:rsid w:val="0F8882BC"/>
    <w:rsid w:val="0FA71056"/>
    <w:rsid w:val="0FB298BD"/>
    <w:rsid w:val="10081DDB"/>
    <w:rsid w:val="102D039B"/>
    <w:rsid w:val="1066E35F"/>
    <w:rsid w:val="10AC6CA3"/>
    <w:rsid w:val="10E5FC02"/>
    <w:rsid w:val="1147E48C"/>
    <w:rsid w:val="1194B8DA"/>
    <w:rsid w:val="11D21679"/>
    <w:rsid w:val="1211C521"/>
    <w:rsid w:val="122923CA"/>
    <w:rsid w:val="1229D4BE"/>
    <w:rsid w:val="12501BB1"/>
    <w:rsid w:val="1253ED20"/>
    <w:rsid w:val="12861426"/>
    <w:rsid w:val="12CEF312"/>
    <w:rsid w:val="132AB110"/>
    <w:rsid w:val="134D57BA"/>
    <w:rsid w:val="137C9882"/>
    <w:rsid w:val="13A9A1BA"/>
    <w:rsid w:val="146FEB04"/>
    <w:rsid w:val="14A2D653"/>
    <w:rsid w:val="14D18708"/>
    <w:rsid w:val="14EB85B0"/>
    <w:rsid w:val="14F53A91"/>
    <w:rsid w:val="1583801E"/>
    <w:rsid w:val="15859B67"/>
    <w:rsid w:val="159F1F9D"/>
    <w:rsid w:val="15B4F227"/>
    <w:rsid w:val="15D82A38"/>
    <w:rsid w:val="16087ED5"/>
    <w:rsid w:val="165D7029"/>
    <w:rsid w:val="1676D10C"/>
    <w:rsid w:val="167A0D8B"/>
    <w:rsid w:val="16A67E78"/>
    <w:rsid w:val="16C51929"/>
    <w:rsid w:val="16EAAC19"/>
    <w:rsid w:val="171BAD53"/>
    <w:rsid w:val="1758179B"/>
    <w:rsid w:val="1789AE6F"/>
    <w:rsid w:val="1851847C"/>
    <w:rsid w:val="18AE4879"/>
    <w:rsid w:val="18BD5F64"/>
    <w:rsid w:val="19184DBC"/>
    <w:rsid w:val="192AEABA"/>
    <w:rsid w:val="1959A974"/>
    <w:rsid w:val="196F4828"/>
    <w:rsid w:val="197C1BEE"/>
    <w:rsid w:val="1995D7C4"/>
    <w:rsid w:val="19C6E0F9"/>
    <w:rsid w:val="1A54FEE3"/>
    <w:rsid w:val="1A778E6F"/>
    <w:rsid w:val="1AA34BC1"/>
    <w:rsid w:val="1AA3C786"/>
    <w:rsid w:val="1B3F4142"/>
    <w:rsid w:val="1B80A13B"/>
    <w:rsid w:val="1BB41D91"/>
    <w:rsid w:val="1BB9BC6D"/>
    <w:rsid w:val="1BD9AAFB"/>
    <w:rsid w:val="1C205D99"/>
    <w:rsid w:val="1CDF7DA6"/>
    <w:rsid w:val="1D30EA0F"/>
    <w:rsid w:val="1D508400"/>
    <w:rsid w:val="1D53D686"/>
    <w:rsid w:val="1D62C951"/>
    <w:rsid w:val="1D6BD671"/>
    <w:rsid w:val="1D8146D6"/>
    <w:rsid w:val="1D8CDC5B"/>
    <w:rsid w:val="1DABE7ED"/>
    <w:rsid w:val="1DE2AC8B"/>
    <w:rsid w:val="1E02F72A"/>
    <w:rsid w:val="1E0D581A"/>
    <w:rsid w:val="1E16B9D2"/>
    <w:rsid w:val="1E1CF9D7"/>
    <w:rsid w:val="1E6948E7"/>
    <w:rsid w:val="1EA04C1F"/>
    <w:rsid w:val="1EFE99B2"/>
    <w:rsid w:val="1F42AC10"/>
    <w:rsid w:val="1F476A58"/>
    <w:rsid w:val="1F9FA1DB"/>
    <w:rsid w:val="1FBB01B7"/>
    <w:rsid w:val="1FF35FF7"/>
    <w:rsid w:val="206EFC65"/>
    <w:rsid w:val="207F6356"/>
    <w:rsid w:val="208C6819"/>
    <w:rsid w:val="20ADD0B7"/>
    <w:rsid w:val="20DA327B"/>
    <w:rsid w:val="21169831"/>
    <w:rsid w:val="2122FD37"/>
    <w:rsid w:val="21242945"/>
    <w:rsid w:val="2126CB3F"/>
    <w:rsid w:val="21A760DC"/>
    <w:rsid w:val="220FFA78"/>
    <w:rsid w:val="22C543C0"/>
    <w:rsid w:val="231CFD6B"/>
    <w:rsid w:val="2396F141"/>
    <w:rsid w:val="2409ED61"/>
    <w:rsid w:val="2411E1BD"/>
    <w:rsid w:val="24514221"/>
    <w:rsid w:val="2484940F"/>
    <w:rsid w:val="257ECC77"/>
    <w:rsid w:val="25838F2D"/>
    <w:rsid w:val="259D837F"/>
    <w:rsid w:val="25D9E67B"/>
    <w:rsid w:val="25EC27E2"/>
    <w:rsid w:val="26181968"/>
    <w:rsid w:val="26185C07"/>
    <w:rsid w:val="261D7604"/>
    <w:rsid w:val="26303788"/>
    <w:rsid w:val="2646156F"/>
    <w:rsid w:val="2685CFD0"/>
    <w:rsid w:val="26A9F27C"/>
    <w:rsid w:val="26F76646"/>
    <w:rsid w:val="270148AB"/>
    <w:rsid w:val="274E1E49"/>
    <w:rsid w:val="27513563"/>
    <w:rsid w:val="278116BB"/>
    <w:rsid w:val="27AAB3C0"/>
    <w:rsid w:val="27BB8425"/>
    <w:rsid w:val="2845FBE6"/>
    <w:rsid w:val="285EB115"/>
    <w:rsid w:val="28647625"/>
    <w:rsid w:val="28692195"/>
    <w:rsid w:val="289E76B3"/>
    <w:rsid w:val="28A56C73"/>
    <w:rsid w:val="28D2CCE2"/>
    <w:rsid w:val="28F079A2"/>
    <w:rsid w:val="2908882A"/>
    <w:rsid w:val="29626CE8"/>
    <w:rsid w:val="2965567C"/>
    <w:rsid w:val="298923AE"/>
    <w:rsid w:val="2A4B1D44"/>
    <w:rsid w:val="2A4BDE5C"/>
    <w:rsid w:val="2A87AFA1"/>
    <w:rsid w:val="2AD94A1D"/>
    <w:rsid w:val="2AE5A908"/>
    <w:rsid w:val="2B44E6FD"/>
    <w:rsid w:val="2B567F30"/>
    <w:rsid w:val="2B5D5292"/>
    <w:rsid w:val="2C264E16"/>
    <w:rsid w:val="2C5FF0B0"/>
    <w:rsid w:val="2C9E487C"/>
    <w:rsid w:val="2CDB41A6"/>
    <w:rsid w:val="2D622D36"/>
    <w:rsid w:val="2D6C7794"/>
    <w:rsid w:val="2D7B5593"/>
    <w:rsid w:val="2D868DFD"/>
    <w:rsid w:val="2E94F354"/>
    <w:rsid w:val="2E9FED91"/>
    <w:rsid w:val="2EB67950"/>
    <w:rsid w:val="2F24C79C"/>
    <w:rsid w:val="2F61E538"/>
    <w:rsid w:val="2FA61B7E"/>
    <w:rsid w:val="2FA78334"/>
    <w:rsid w:val="302962ED"/>
    <w:rsid w:val="303BBDF2"/>
    <w:rsid w:val="3045EF3D"/>
    <w:rsid w:val="304C92CD"/>
    <w:rsid w:val="30AF3367"/>
    <w:rsid w:val="30DEEF4C"/>
    <w:rsid w:val="310199FF"/>
    <w:rsid w:val="311C0CF7"/>
    <w:rsid w:val="3141EBDF"/>
    <w:rsid w:val="31824CBF"/>
    <w:rsid w:val="319221A7"/>
    <w:rsid w:val="31943593"/>
    <w:rsid w:val="319DDA7E"/>
    <w:rsid w:val="31A87C7F"/>
    <w:rsid w:val="31CC9416"/>
    <w:rsid w:val="31CFE68D"/>
    <w:rsid w:val="32359E59"/>
    <w:rsid w:val="325DA9A5"/>
    <w:rsid w:val="3260FC24"/>
    <w:rsid w:val="326A0289"/>
    <w:rsid w:val="32BFCE86"/>
    <w:rsid w:val="3305849F"/>
    <w:rsid w:val="33631878"/>
    <w:rsid w:val="3389EA73"/>
    <w:rsid w:val="3390B186"/>
    <w:rsid w:val="33FF4160"/>
    <w:rsid w:val="340D716C"/>
    <w:rsid w:val="3415698A"/>
    <w:rsid w:val="34383ED1"/>
    <w:rsid w:val="346F446C"/>
    <w:rsid w:val="34C7E220"/>
    <w:rsid w:val="3513DF42"/>
    <w:rsid w:val="3525BAD4"/>
    <w:rsid w:val="352A865B"/>
    <w:rsid w:val="352E7C40"/>
    <w:rsid w:val="35433E08"/>
    <w:rsid w:val="35851C25"/>
    <w:rsid w:val="35E3A4B0"/>
    <w:rsid w:val="36028118"/>
    <w:rsid w:val="36313F10"/>
    <w:rsid w:val="36515D13"/>
    <w:rsid w:val="3670FAF4"/>
    <w:rsid w:val="3683FA5B"/>
    <w:rsid w:val="3684CB22"/>
    <w:rsid w:val="36AAFF76"/>
    <w:rsid w:val="36C20F7F"/>
    <w:rsid w:val="36C85248"/>
    <w:rsid w:val="36E68589"/>
    <w:rsid w:val="36FFCD06"/>
    <w:rsid w:val="37090F7C"/>
    <w:rsid w:val="377E1228"/>
    <w:rsid w:val="37804348"/>
    <w:rsid w:val="37BE3E5B"/>
    <w:rsid w:val="37E18631"/>
    <w:rsid w:val="38132477"/>
    <w:rsid w:val="382FAB4B"/>
    <w:rsid w:val="38A1A870"/>
    <w:rsid w:val="38DDFD11"/>
    <w:rsid w:val="391BF4B5"/>
    <w:rsid w:val="39224D29"/>
    <w:rsid w:val="3929EEFB"/>
    <w:rsid w:val="3949DFFB"/>
    <w:rsid w:val="3951645C"/>
    <w:rsid w:val="3953D3CA"/>
    <w:rsid w:val="39FFDD97"/>
    <w:rsid w:val="3A0FE01F"/>
    <w:rsid w:val="3A40B03E"/>
    <w:rsid w:val="3B113637"/>
    <w:rsid w:val="3B2B6601"/>
    <w:rsid w:val="3B4E3DE1"/>
    <w:rsid w:val="3B69ED45"/>
    <w:rsid w:val="3BE107B9"/>
    <w:rsid w:val="3BF9186E"/>
    <w:rsid w:val="3C21AAE1"/>
    <w:rsid w:val="3C272041"/>
    <w:rsid w:val="3C6CDDDF"/>
    <w:rsid w:val="3C8FBBE0"/>
    <w:rsid w:val="3CC343D6"/>
    <w:rsid w:val="3CFD8363"/>
    <w:rsid w:val="3CFDEEFA"/>
    <w:rsid w:val="3D3495F7"/>
    <w:rsid w:val="3D8055E7"/>
    <w:rsid w:val="3E2E91E7"/>
    <w:rsid w:val="3E40830D"/>
    <w:rsid w:val="3E48D6F9"/>
    <w:rsid w:val="3E5D89D8"/>
    <w:rsid w:val="3E956042"/>
    <w:rsid w:val="3E96655C"/>
    <w:rsid w:val="3EC5FF4F"/>
    <w:rsid w:val="3EDE3E27"/>
    <w:rsid w:val="3F724915"/>
    <w:rsid w:val="3FC1B3DD"/>
    <w:rsid w:val="3FCA6248"/>
    <w:rsid w:val="3FEF727B"/>
    <w:rsid w:val="3FF18A10"/>
    <w:rsid w:val="3FFD0755"/>
    <w:rsid w:val="4003A4A4"/>
    <w:rsid w:val="4008AA0B"/>
    <w:rsid w:val="40143183"/>
    <w:rsid w:val="406CE50B"/>
    <w:rsid w:val="416632A9"/>
    <w:rsid w:val="416CA6FB"/>
    <w:rsid w:val="41B246E3"/>
    <w:rsid w:val="41BF2542"/>
    <w:rsid w:val="41D458A6"/>
    <w:rsid w:val="420C2B62"/>
    <w:rsid w:val="4227AE46"/>
    <w:rsid w:val="423D48C3"/>
    <w:rsid w:val="42437DE7"/>
    <w:rsid w:val="4247B958"/>
    <w:rsid w:val="4263A88F"/>
    <w:rsid w:val="426CF0E9"/>
    <w:rsid w:val="42AD91BA"/>
    <w:rsid w:val="42B571FC"/>
    <w:rsid w:val="42F9549F"/>
    <w:rsid w:val="4321A131"/>
    <w:rsid w:val="436AB198"/>
    <w:rsid w:val="438D3BB0"/>
    <w:rsid w:val="43A83320"/>
    <w:rsid w:val="441ED75C"/>
    <w:rsid w:val="4451425D"/>
    <w:rsid w:val="445CBC14"/>
    <w:rsid w:val="449DD36B"/>
    <w:rsid w:val="44D1E7BA"/>
    <w:rsid w:val="4543CC24"/>
    <w:rsid w:val="459AD0B0"/>
    <w:rsid w:val="45C1D64F"/>
    <w:rsid w:val="4630F561"/>
    <w:rsid w:val="4676AF1A"/>
    <w:rsid w:val="47078318"/>
    <w:rsid w:val="4788E31F"/>
    <w:rsid w:val="47B7E570"/>
    <w:rsid w:val="47BCB618"/>
    <w:rsid w:val="47BD48C7"/>
    <w:rsid w:val="484A3D10"/>
    <w:rsid w:val="485CC28F"/>
    <w:rsid w:val="48B6E8FA"/>
    <w:rsid w:val="48D16A98"/>
    <w:rsid w:val="48DACE37"/>
    <w:rsid w:val="49574270"/>
    <w:rsid w:val="49588679"/>
    <w:rsid w:val="49B5799D"/>
    <w:rsid w:val="49BD58C8"/>
    <w:rsid w:val="49D307A7"/>
    <w:rsid w:val="4A1E178D"/>
    <w:rsid w:val="4A95A046"/>
    <w:rsid w:val="4AE9EA57"/>
    <w:rsid w:val="4B124857"/>
    <w:rsid w:val="4B51F9A3"/>
    <w:rsid w:val="4B93366F"/>
    <w:rsid w:val="4BF0B3D0"/>
    <w:rsid w:val="4C4F9FA0"/>
    <w:rsid w:val="4CB9CDE6"/>
    <w:rsid w:val="4D49D7EA"/>
    <w:rsid w:val="4D4E8052"/>
    <w:rsid w:val="4D4EDE09"/>
    <w:rsid w:val="4DBCC5E1"/>
    <w:rsid w:val="4E0644BC"/>
    <w:rsid w:val="4E0E9352"/>
    <w:rsid w:val="4E44C36C"/>
    <w:rsid w:val="4E7A8048"/>
    <w:rsid w:val="4E87BCCB"/>
    <w:rsid w:val="4EA7E890"/>
    <w:rsid w:val="4EE8D7E4"/>
    <w:rsid w:val="4F518E27"/>
    <w:rsid w:val="4F570608"/>
    <w:rsid w:val="5009174C"/>
    <w:rsid w:val="50533575"/>
    <w:rsid w:val="509ECB99"/>
    <w:rsid w:val="50D44905"/>
    <w:rsid w:val="51734DA8"/>
    <w:rsid w:val="51976DAC"/>
    <w:rsid w:val="51B1788D"/>
    <w:rsid w:val="521DCFB5"/>
    <w:rsid w:val="523D8B8E"/>
    <w:rsid w:val="524B4314"/>
    <w:rsid w:val="527314A7"/>
    <w:rsid w:val="529E0128"/>
    <w:rsid w:val="52AE3DC5"/>
    <w:rsid w:val="52CEC0FE"/>
    <w:rsid w:val="52E86C6C"/>
    <w:rsid w:val="533BA144"/>
    <w:rsid w:val="536D8F4C"/>
    <w:rsid w:val="53FC3617"/>
    <w:rsid w:val="5419CFD1"/>
    <w:rsid w:val="545A94DF"/>
    <w:rsid w:val="551A2239"/>
    <w:rsid w:val="552AAB11"/>
    <w:rsid w:val="55D025BE"/>
    <w:rsid w:val="55DDC146"/>
    <w:rsid w:val="569C1D86"/>
    <w:rsid w:val="577CCD46"/>
    <w:rsid w:val="58230BC2"/>
    <w:rsid w:val="588D1139"/>
    <w:rsid w:val="58B4A055"/>
    <w:rsid w:val="58B5A48D"/>
    <w:rsid w:val="58FBEF4C"/>
    <w:rsid w:val="592E0602"/>
    <w:rsid w:val="59594F69"/>
    <w:rsid w:val="59697237"/>
    <w:rsid w:val="596D4B50"/>
    <w:rsid w:val="59E8EFCD"/>
    <w:rsid w:val="59EC3360"/>
    <w:rsid w:val="5A1902AB"/>
    <w:rsid w:val="5A2A7811"/>
    <w:rsid w:val="5A4C186D"/>
    <w:rsid w:val="5A595483"/>
    <w:rsid w:val="5A97BFAD"/>
    <w:rsid w:val="5AC0602F"/>
    <w:rsid w:val="5AC3F3E1"/>
    <w:rsid w:val="5AC542CA"/>
    <w:rsid w:val="5AC993F8"/>
    <w:rsid w:val="5B2B263F"/>
    <w:rsid w:val="5B80B89D"/>
    <w:rsid w:val="5BA8909A"/>
    <w:rsid w:val="5BAE2873"/>
    <w:rsid w:val="5BB92C9E"/>
    <w:rsid w:val="5BC9A561"/>
    <w:rsid w:val="5C33900E"/>
    <w:rsid w:val="5C869EC0"/>
    <w:rsid w:val="5CD6A286"/>
    <w:rsid w:val="5CFB4935"/>
    <w:rsid w:val="5D15A1B8"/>
    <w:rsid w:val="5D372518"/>
    <w:rsid w:val="5D78AAD7"/>
    <w:rsid w:val="5D80E326"/>
    <w:rsid w:val="5DD88097"/>
    <w:rsid w:val="5E0C9FD0"/>
    <w:rsid w:val="5E15BA05"/>
    <w:rsid w:val="5E200959"/>
    <w:rsid w:val="5EB83AD1"/>
    <w:rsid w:val="5EEA242E"/>
    <w:rsid w:val="5F12691C"/>
    <w:rsid w:val="5F14F413"/>
    <w:rsid w:val="5F604C8D"/>
    <w:rsid w:val="5F6B30D0"/>
    <w:rsid w:val="5F6B7B2F"/>
    <w:rsid w:val="5FC4E10B"/>
    <w:rsid w:val="5FF51AEB"/>
    <w:rsid w:val="60198354"/>
    <w:rsid w:val="604BDC05"/>
    <w:rsid w:val="609BFACF"/>
    <w:rsid w:val="60AE397D"/>
    <w:rsid w:val="61CC5C1F"/>
    <w:rsid w:val="61CE41B7"/>
    <w:rsid w:val="61F2E476"/>
    <w:rsid w:val="6207C133"/>
    <w:rsid w:val="6233C41E"/>
    <w:rsid w:val="626CFC82"/>
    <w:rsid w:val="6281FB23"/>
    <w:rsid w:val="62831B8E"/>
    <w:rsid w:val="62A2D192"/>
    <w:rsid w:val="63281B19"/>
    <w:rsid w:val="6359158A"/>
    <w:rsid w:val="63B2255D"/>
    <w:rsid w:val="63CF947F"/>
    <w:rsid w:val="64757F01"/>
    <w:rsid w:val="64AA52FA"/>
    <w:rsid w:val="64B94A70"/>
    <w:rsid w:val="654A9D8A"/>
    <w:rsid w:val="65A8BB5A"/>
    <w:rsid w:val="65D7196B"/>
    <w:rsid w:val="65D86B04"/>
    <w:rsid w:val="65DEE0FB"/>
    <w:rsid w:val="6634228F"/>
    <w:rsid w:val="663EA4E5"/>
    <w:rsid w:val="6650267A"/>
    <w:rsid w:val="66B18E0B"/>
    <w:rsid w:val="66D92EB8"/>
    <w:rsid w:val="67375E34"/>
    <w:rsid w:val="676FC9CD"/>
    <w:rsid w:val="6795EE6E"/>
    <w:rsid w:val="67A95EEC"/>
    <w:rsid w:val="67D4A2DD"/>
    <w:rsid w:val="67E8D936"/>
    <w:rsid w:val="68367C61"/>
    <w:rsid w:val="68559D6B"/>
    <w:rsid w:val="687FBB13"/>
    <w:rsid w:val="68D16F7D"/>
    <w:rsid w:val="68E443DD"/>
    <w:rsid w:val="68F7291F"/>
    <w:rsid w:val="6967B6A0"/>
    <w:rsid w:val="697EB4FA"/>
    <w:rsid w:val="6984A997"/>
    <w:rsid w:val="69A6A3FD"/>
    <w:rsid w:val="69C9D357"/>
    <w:rsid w:val="69D23B87"/>
    <w:rsid w:val="69F8BC33"/>
    <w:rsid w:val="6A38844C"/>
    <w:rsid w:val="6A5F68A3"/>
    <w:rsid w:val="6AAC2F7D"/>
    <w:rsid w:val="6AB5D0FD"/>
    <w:rsid w:val="6B137730"/>
    <w:rsid w:val="6B4C0BEE"/>
    <w:rsid w:val="6BD1CF7A"/>
    <w:rsid w:val="6C000224"/>
    <w:rsid w:val="6C51A15E"/>
    <w:rsid w:val="6C981A19"/>
    <w:rsid w:val="6C9DB3C0"/>
    <w:rsid w:val="6CF9BCA4"/>
    <w:rsid w:val="6D74D3D4"/>
    <w:rsid w:val="6D86289D"/>
    <w:rsid w:val="6DC1A692"/>
    <w:rsid w:val="6E435EE9"/>
    <w:rsid w:val="6E4A8FE4"/>
    <w:rsid w:val="6EDEED40"/>
    <w:rsid w:val="6F0B2A02"/>
    <w:rsid w:val="6F6B300D"/>
    <w:rsid w:val="6FB58BC7"/>
    <w:rsid w:val="6FBE473E"/>
    <w:rsid w:val="6FFDDE74"/>
    <w:rsid w:val="70B7DD72"/>
    <w:rsid w:val="712445C1"/>
    <w:rsid w:val="71823ED8"/>
    <w:rsid w:val="7196ECAA"/>
    <w:rsid w:val="71E98F85"/>
    <w:rsid w:val="722917C7"/>
    <w:rsid w:val="72B01F29"/>
    <w:rsid w:val="72C0E2E2"/>
    <w:rsid w:val="7312D151"/>
    <w:rsid w:val="734E1F83"/>
    <w:rsid w:val="73D4ACD3"/>
    <w:rsid w:val="73DA6576"/>
    <w:rsid w:val="73DB7601"/>
    <w:rsid w:val="746F0335"/>
    <w:rsid w:val="74D31560"/>
    <w:rsid w:val="74DC2977"/>
    <w:rsid w:val="74F19235"/>
    <w:rsid w:val="7541B355"/>
    <w:rsid w:val="756C9FB4"/>
    <w:rsid w:val="75D388DF"/>
    <w:rsid w:val="75E72094"/>
    <w:rsid w:val="75F883A4"/>
    <w:rsid w:val="760371F3"/>
    <w:rsid w:val="760972D9"/>
    <w:rsid w:val="76226284"/>
    <w:rsid w:val="7649F372"/>
    <w:rsid w:val="765D24D1"/>
    <w:rsid w:val="76DA5E74"/>
    <w:rsid w:val="77120638"/>
    <w:rsid w:val="773FFFD9"/>
    <w:rsid w:val="7792AB95"/>
    <w:rsid w:val="77E9F2B3"/>
    <w:rsid w:val="78105A75"/>
    <w:rsid w:val="7833A69B"/>
    <w:rsid w:val="784C2D29"/>
    <w:rsid w:val="787098A0"/>
    <w:rsid w:val="787FD944"/>
    <w:rsid w:val="78ADD699"/>
    <w:rsid w:val="78D9BC0C"/>
    <w:rsid w:val="78E6DA66"/>
    <w:rsid w:val="78FCD837"/>
    <w:rsid w:val="78FD20CC"/>
    <w:rsid w:val="790545E1"/>
    <w:rsid w:val="79114DF7"/>
    <w:rsid w:val="7926C3A6"/>
    <w:rsid w:val="79399C58"/>
    <w:rsid w:val="794C6CBE"/>
    <w:rsid w:val="7981811F"/>
    <w:rsid w:val="798D2F54"/>
    <w:rsid w:val="79DADA13"/>
    <w:rsid w:val="7A348815"/>
    <w:rsid w:val="7A8FFF0B"/>
    <w:rsid w:val="7AA161E9"/>
    <w:rsid w:val="7ABA91B7"/>
    <w:rsid w:val="7B135333"/>
    <w:rsid w:val="7B682907"/>
    <w:rsid w:val="7BA808AC"/>
    <w:rsid w:val="7BC3E343"/>
    <w:rsid w:val="7C3D2208"/>
    <w:rsid w:val="7C46C7CE"/>
    <w:rsid w:val="7C4CF45B"/>
    <w:rsid w:val="7C4D1FA2"/>
    <w:rsid w:val="7C706A31"/>
    <w:rsid w:val="7CB5AC7F"/>
    <w:rsid w:val="7CDC29D5"/>
    <w:rsid w:val="7CE27BB2"/>
    <w:rsid w:val="7CF24427"/>
    <w:rsid w:val="7D28C0B9"/>
    <w:rsid w:val="7D5A6E9E"/>
    <w:rsid w:val="7DB9E3D5"/>
    <w:rsid w:val="7E042498"/>
    <w:rsid w:val="7E0A0F83"/>
    <w:rsid w:val="7E11693D"/>
    <w:rsid w:val="7E1D5EFB"/>
    <w:rsid w:val="7E36B1C0"/>
    <w:rsid w:val="7E5C2736"/>
    <w:rsid w:val="7E8D7FA4"/>
    <w:rsid w:val="7F084CD3"/>
    <w:rsid w:val="7F0F6977"/>
    <w:rsid w:val="7F576B48"/>
    <w:rsid w:val="7F814297"/>
    <w:rsid w:val="7FA893F5"/>
    <w:rsid w:val="7FB79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332AA"/>
  <w15:docId w15:val="{70CAED3D-4B76-4DA1-B379-20B01A8E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30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0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0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0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0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0C3B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ED2D139934A548A959D4813B0D31B6" ma:contentTypeVersion="9" ma:contentTypeDescription="Kreiraj novi dokument." ma:contentTypeScope="" ma:versionID="a64c4dcaddad11d0b3b247fccc26e248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cc26d7304f47fe309a625bf9aa96106e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fb40b0-6d03-4d21-a0ff-141fef5831be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7bb9d-7a1d-4e40-85d7-4b30b734cc38">
      <Terms xmlns="http://schemas.microsoft.com/office/infopath/2007/PartnerControls"/>
    </lcf76f155ced4ddcb4097134ff3c332f>
    <TaxCatchAll xmlns="7051f967-f8e3-4995-9a04-6b65897cf36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A74117-40C1-4BB1-BCDC-366154651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7bb9d-7a1d-4e40-85d7-4b30b734cc38"/>
    <ds:schemaRef ds:uri="7051f967-f8e3-4995-9a04-6b65897cf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731E29-EE0C-460A-83BE-DE92C20466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0178C8-64C1-4606-985D-DAC0C9ED549C}">
  <ds:schemaRefs>
    <ds:schemaRef ds:uri="http://schemas.microsoft.com/office/2006/metadata/properties"/>
    <ds:schemaRef ds:uri="http://schemas.microsoft.com/office/infopath/2007/PartnerControls"/>
    <ds:schemaRef ds:uri="e5e7bb9d-7a1d-4e40-85d7-4b30b734cc38"/>
    <ds:schemaRef ds:uri="7051f967-f8e3-4995-9a04-6b65897cf363"/>
  </ds:schemaRefs>
</ds:datastoreItem>
</file>

<file path=customXml/itemProps4.xml><?xml version="1.0" encoding="utf-8"?>
<ds:datastoreItem xmlns:ds="http://schemas.openxmlformats.org/officeDocument/2006/customXml" ds:itemID="{AEC91021-C98C-4340-8CEF-DBCE92C8AE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14</TotalTime>
  <Pages>11</Pages>
  <Words>2514</Words>
  <Characters>14332</Characters>
  <Application>Microsoft Office Word</Application>
  <DocSecurity>0</DocSecurity>
  <Lines>119</Lines>
  <Paragraphs>33</Paragraphs>
  <ScaleCrop>false</ScaleCrop>
  <Company/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Tijana Kvaic</cp:lastModifiedBy>
  <cp:revision>11</cp:revision>
  <cp:lastPrinted>1899-12-31T23:00:00Z</cp:lastPrinted>
  <dcterms:created xsi:type="dcterms:W3CDTF">2021-03-09T06:29:00Z</dcterms:created>
  <dcterms:modified xsi:type="dcterms:W3CDTF">2023-03-18T21:01:00Z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  <property fmtid="{D5CDD505-2E9C-101B-9397-08002B2CF9AE}" pid="3" name="MediaServiceImageTags">
    <vt:lpwstr/>
  </property>
</Properties>
</file>