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F61C6" w:rsidR="002343C5" w:rsidRDefault="002343C5" w14:paraId="4A516619" w14:textId="77777777">
      <w:pPr>
        <w:pStyle w:val="BodyText"/>
        <w:rPr>
          <w:lang w:val="sr-Latn-CS"/>
        </w:rPr>
      </w:pPr>
    </w:p>
    <w:p w:rsidR="4249903A" w:rsidP="7FE715A8" w:rsidRDefault="4249903A" w14:paraId="7BB13D8E" w14:textId="190FF602">
      <w:pPr>
        <w:pStyle w:val="Title"/>
        <w:tabs>
          <w:tab w:val="left" w:pos="2970"/>
          <w:tab w:val="left" w:pos="3060"/>
        </w:tabs>
        <w:jc w:val="right"/>
        <w:rPr>
          <w:b w:val="0"/>
          <w:i/>
          <w:iCs/>
          <w:lang w:val="sr-Latn-CS"/>
        </w:rPr>
      </w:pPr>
      <w:r w:rsidRPr="7FE715A8">
        <w:rPr>
          <w:b w:val="0"/>
          <w:i/>
          <w:iCs/>
          <w:lang w:val="sr-Latn-CS"/>
        </w:rPr>
        <w:t>Organeeztec</w:t>
      </w:r>
    </w:p>
    <w:p w:rsidR="2D132B02" w:rsidP="7FE715A8" w:rsidRDefault="2D132B02" w14:paraId="63701D71" w14:textId="4ACE24DE">
      <w:pPr>
        <w:pStyle w:val="Title"/>
        <w:tabs>
          <w:tab w:val="left" w:pos="2970"/>
          <w:tab w:val="left" w:pos="3060"/>
        </w:tabs>
        <w:jc w:val="right"/>
      </w:pPr>
      <w:r w:rsidRPr="631C3E93" w:rsidR="2D132B02">
        <w:rPr>
          <w:lang w:val="sr-Latn-CS"/>
        </w:rPr>
        <w:t>Portal za organizaciju unutrašnjih aktivnosti volonterske organizacije</w:t>
      </w:r>
      <w:r w:rsidRPr="631C3E93" w:rsidR="1BA30795">
        <w:rPr>
          <w:lang w:val="sr-Latn-CS"/>
        </w:rPr>
        <w:t xml:space="preserve"> EESTEC</w:t>
      </w:r>
    </w:p>
    <w:p w:rsidR="006D0694" w:rsidRDefault="006D0694" w14:paraId="68B3F2E1" w14:textId="7777777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:rsidRPr="006F61C6" w:rsidR="002343C5" w:rsidRDefault="008E29EF" w14:paraId="5A79998C" w14:textId="7777777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 xml:space="preserve">Predlog </w:t>
      </w:r>
      <w:r w:rsidRPr="006F61C6" w:rsidR="006F61C6">
        <w:rPr>
          <w:lang w:val="sr-Latn-CS"/>
        </w:rPr>
        <w:t>projekta</w:t>
      </w:r>
    </w:p>
    <w:p w:rsidRPr="006F61C6" w:rsidR="002343C5" w:rsidRDefault="002343C5" w14:paraId="06047AB6" w14:textId="77777777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:rsidRPr="006F61C6" w:rsidR="002343C5" w:rsidRDefault="002343C5" w14:paraId="74E44C57" w14:textId="77777777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Pr="006F61C6" w:rsid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Pr="006F61C6" w:rsid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w:rsidRPr="006F61C6" w:rsidR="002343C5" w:rsidRDefault="002343C5" w14:paraId="75519698" w14:textId="77777777">
      <w:pPr>
        <w:rPr>
          <w:lang w:val="sr-Latn-CS"/>
        </w:rPr>
        <w:sectPr w:rsidRPr="006F61C6" w:rsidR="002343C5">
          <w:headerReference w:type="default" r:id="rId11"/>
          <w:footerReference w:type="even" r:id="rId12"/>
          <w:pgSz w:w="12240" w:h="15840" w:orient="portrait" w:code="1"/>
          <w:pgMar w:top="1440" w:right="1440" w:bottom="1440" w:left="1440" w:header="708" w:footer="708" w:gutter="0"/>
          <w:cols w:space="708"/>
          <w:vAlign w:val="center"/>
        </w:sectPr>
      </w:pPr>
    </w:p>
    <w:p w:rsidR="00A837FE" w:rsidP="00A837FE" w:rsidRDefault="00A837FE" w14:paraId="42192C3B" w14:textId="77777777">
      <w:pPr>
        <w:pStyle w:val="Title"/>
        <w:rPr>
          <w:lang w:val="sr-Latn-CS"/>
        </w:rPr>
      </w:pPr>
    </w:p>
    <w:p w:rsidR="002343C5" w:rsidP="00A837FE" w:rsidRDefault="006F61C6" w14:paraId="560B4220" w14:textId="5AC2BE35">
      <w:pPr>
        <w:pStyle w:val="Title"/>
        <w:rPr>
          <w:lang w:val="sr-Latn-CS"/>
        </w:rPr>
      </w:pPr>
      <w:r w:rsidRPr="006F61C6">
        <w:rPr>
          <w:lang w:val="sr-Latn-CS"/>
        </w:rPr>
        <w:t>Pregled izmena</w:t>
      </w:r>
    </w:p>
    <w:p w:rsidR="00A837FE" w:rsidP="00A837FE" w:rsidRDefault="00A837FE" w14:paraId="7C07CADF" w14:textId="51FEC220">
      <w:pPr>
        <w:rPr>
          <w:lang w:val="sr-Latn-CS"/>
        </w:rPr>
      </w:pPr>
    </w:p>
    <w:p w:rsidRPr="00A837FE" w:rsidR="00A837FE" w:rsidP="00A837FE" w:rsidRDefault="00A837FE" w14:paraId="356A1BDE" w14:textId="77777777">
      <w:pPr>
        <w:rPr>
          <w:lang w:val="sr-Latn-CS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Pr="006F61C6" w:rsidR="002343C5" w:rsidTr="37989D4A" w14:paraId="7D3BE179" w14:textId="77777777">
        <w:tc>
          <w:tcPr>
            <w:tcW w:w="2304" w:type="dxa"/>
            <w:tcMar/>
          </w:tcPr>
          <w:p w:rsidRPr="006F61C6" w:rsidR="002343C5" w:rsidRDefault="006F61C6" w14:paraId="08F497AD" w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  <w:tcMar/>
          </w:tcPr>
          <w:p w:rsidRPr="006F61C6" w:rsidR="002343C5" w:rsidRDefault="006F61C6" w14:paraId="2A6B775B" w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  <w:tcMar/>
          </w:tcPr>
          <w:p w:rsidRPr="006F61C6" w:rsidR="002343C5" w:rsidRDefault="006F61C6" w14:paraId="77CE97AD" w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  <w:tcMar/>
          </w:tcPr>
          <w:p w:rsidRPr="006F61C6" w:rsidR="002343C5" w:rsidRDefault="006F61C6" w14:paraId="4B9DBBD6" w14:textId="77777777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w:rsidRPr="00585D22" w:rsidR="002343C5" w:rsidTr="37989D4A" w14:paraId="5428E8F0" w14:textId="77777777">
        <w:tc>
          <w:tcPr>
            <w:tcW w:w="2304" w:type="dxa"/>
            <w:tcMar/>
          </w:tcPr>
          <w:p w:rsidRPr="006F61C6" w:rsidR="002343C5" w:rsidRDefault="0EE0D7C6" w14:paraId="7D45CBE6" w14:textId="5FFE4752">
            <w:pPr>
              <w:pStyle w:val="Tabletext"/>
              <w:rPr>
                <w:lang w:val="sr-Latn-CS"/>
              </w:rPr>
            </w:pPr>
            <w:r w:rsidRPr="37989D4A" w:rsidR="65AFEA42">
              <w:rPr>
                <w:lang w:val="sr-Latn-CS"/>
              </w:rPr>
              <w:t>06</w:t>
            </w:r>
            <w:r w:rsidRPr="37989D4A" w:rsidR="4EA2BDCB">
              <w:rPr>
                <w:lang w:val="sr-Latn-CS"/>
              </w:rPr>
              <w:t>.0</w:t>
            </w:r>
            <w:r w:rsidRPr="37989D4A" w:rsidR="50307615">
              <w:rPr>
                <w:lang w:val="sr-Latn-CS"/>
              </w:rPr>
              <w:t>3</w:t>
            </w:r>
            <w:r w:rsidRPr="37989D4A" w:rsidR="4EA2BDCB">
              <w:rPr>
                <w:lang w:val="sr-Latn-CS"/>
              </w:rPr>
              <w:t>.202</w:t>
            </w:r>
            <w:r w:rsidRPr="37989D4A" w:rsidR="6D5F363E">
              <w:rPr>
                <w:lang w:val="sr-Latn-CS"/>
              </w:rPr>
              <w:t>3</w:t>
            </w:r>
            <w:r w:rsidRPr="37989D4A" w:rsidR="4EA2BDCB">
              <w:rPr>
                <w:lang w:val="sr-Latn-CS"/>
              </w:rPr>
              <w:t>. god.</w:t>
            </w:r>
          </w:p>
        </w:tc>
        <w:tc>
          <w:tcPr>
            <w:tcW w:w="1152" w:type="dxa"/>
            <w:tcMar/>
          </w:tcPr>
          <w:p w:rsidRPr="006F61C6" w:rsidR="002343C5" w:rsidRDefault="002343C5" w14:paraId="79AC3AF3" w14:textId="77777777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744" w:type="dxa"/>
            <w:tcMar/>
          </w:tcPr>
          <w:p w:rsidRPr="006F61C6" w:rsidR="002343C5" w:rsidRDefault="006F61C6" w14:paraId="5F5E7AFB" w14:textId="77777777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304" w:type="dxa"/>
            <w:tcMar/>
          </w:tcPr>
          <w:p w:rsidR="0046220C" w:rsidRDefault="063F48DD" w14:paraId="2232B282" w14:textId="77777777">
            <w:pPr>
              <w:pStyle w:val="Tabletext"/>
              <w:rPr>
                <w:lang w:val="sr-Latn-CS"/>
              </w:rPr>
            </w:pPr>
            <w:r w:rsidRPr="7FE715A8">
              <w:rPr>
                <w:lang w:val="sr-Latn-CS"/>
              </w:rPr>
              <w:t>Antonije Miti</w:t>
            </w:r>
            <w:r w:rsidRPr="7FE715A8" w:rsidR="00F20095">
              <w:rPr>
                <w:lang w:val="sr-Latn-CS"/>
              </w:rPr>
              <w:t>ć</w:t>
            </w:r>
          </w:p>
          <w:p w:rsidRPr="00585D22" w:rsidR="0046220C" w:rsidP="7FE715A8" w:rsidRDefault="1CB97860" w14:paraId="71269447" w14:textId="2F186CFB">
            <w:pPr>
              <w:pStyle w:val="Tabletext"/>
              <w:rPr>
                <w:lang w:val="sr-Latn-CS"/>
              </w:rPr>
            </w:pPr>
            <w:r w:rsidRPr="7FE715A8">
              <w:rPr>
                <w:lang w:val="sr-Latn-CS"/>
              </w:rPr>
              <w:t>Tijana Kvaić</w:t>
            </w:r>
          </w:p>
          <w:p w:rsidRPr="006F61C6" w:rsidR="0046220C" w:rsidP="7FE715A8" w:rsidRDefault="1CB97860" w14:paraId="0DF6E7D7" w14:textId="38351EF8">
            <w:pPr>
              <w:pStyle w:val="Tabletext"/>
              <w:rPr>
                <w:lang w:val="sr-Latn-CS"/>
              </w:rPr>
            </w:pPr>
            <w:r w:rsidRPr="7FE715A8">
              <w:rPr>
                <w:lang w:val="sr-Latn-CS"/>
              </w:rPr>
              <w:t>Ilija Đorđević Arsić</w:t>
            </w:r>
          </w:p>
        </w:tc>
      </w:tr>
    </w:tbl>
    <w:p w:rsidRPr="006F61C6" w:rsidR="002343C5" w:rsidRDefault="002343C5" w14:paraId="407D241E" w14:textId="77777777">
      <w:pPr>
        <w:rPr>
          <w:lang w:val="sr-Latn-CS"/>
        </w:rPr>
      </w:pPr>
    </w:p>
    <w:p w:rsidR="00A837FE" w:rsidRDefault="002343C5" w14:paraId="2AFE0CA9" w14:textId="77777777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</w:p>
    <w:p w:rsidR="00A837FE" w:rsidRDefault="00A837FE" w14:paraId="61C87016" w14:textId="77777777">
      <w:pPr>
        <w:pStyle w:val="Title"/>
        <w:rPr>
          <w:lang w:val="sr-Latn-CS"/>
        </w:rPr>
      </w:pPr>
    </w:p>
    <w:p w:rsidR="002343C5" w:rsidRDefault="006F61C6" w14:paraId="1BDF6014" w14:textId="6180E976">
      <w:pPr>
        <w:pStyle w:val="Title"/>
        <w:rPr>
          <w:lang w:val="sr-Latn-CS"/>
        </w:rPr>
      </w:pPr>
      <w:r w:rsidRPr="006F61C6">
        <w:rPr>
          <w:lang w:val="sr-Latn-CS"/>
        </w:rPr>
        <w:t>Sadržaj</w:t>
      </w:r>
    </w:p>
    <w:p w:rsidR="00A837FE" w:rsidP="00A837FE" w:rsidRDefault="00A837FE" w14:paraId="29893C2B" w14:textId="10D61178">
      <w:pPr>
        <w:rPr>
          <w:lang w:val="sr-Latn-CS"/>
        </w:rPr>
      </w:pPr>
    </w:p>
    <w:p w:rsidRPr="00A837FE" w:rsidR="00A837FE" w:rsidP="00A837FE" w:rsidRDefault="00A837FE" w14:paraId="7F68E5E2" w14:textId="77777777">
      <w:pPr>
        <w:rPr>
          <w:lang w:val="sr-Latn-CS"/>
        </w:rPr>
      </w:pPr>
    </w:p>
    <w:p w:rsidRPr="00AE7AE3" w:rsidR="00A70277" w:rsidP="37989D4A" w:rsidRDefault="002343C5" w14:paraId="63759630" w14:textId="1EAFD4D1">
      <w:pPr>
        <w:pStyle w:val="TOC1"/>
        <w:tabs>
          <w:tab w:val="left" w:leader="none" w:pos="390"/>
          <w:tab w:val="right" w:leader="dot" w:pos="9360"/>
        </w:tabs>
        <w:rPr>
          <w:rFonts w:ascii="Calibri" w:hAnsi="Calibri"/>
          <w:noProof/>
          <w:sz w:val="22"/>
          <w:szCs w:val="22"/>
          <w:lang w:eastAsia="en-US"/>
        </w:rPr>
      </w:pPr>
      <w:r>
        <w:fldChar w:fldCharType="begin"/>
      </w:r>
      <w:r>
        <w:instrText xml:space="preserve">TOC \o "1-3"</w:instrText>
      </w:r>
      <w:r>
        <w:fldChar w:fldCharType="separate"/>
      </w:r>
      <w:r w:rsidR="37989D4A">
        <w:rPr/>
        <w:t>1.</w:t>
      </w:r>
      <w:r>
        <w:tab/>
      </w:r>
      <w:r w:rsidR="37989D4A">
        <w:rPr/>
        <w:t>Cilj dokumenta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37989D4A">
        <w:rPr/>
        <w:t>4</w:t>
      </w:r>
      <w:r>
        <w:fldChar w:fldCharType="end"/>
      </w:r>
    </w:p>
    <w:p w:rsidRPr="00AE7AE3" w:rsidR="00A70277" w:rsidP="37989D4A" w:rsidRDefault="00A70277" w14:paraId="310F8EBF" w14:textId="63B3EAE2">
      <w:pPr>
        <w:pStyle w:val="TOC1"/>
        <w:tabs>
          <w:tab w:val="left" w:leader="none" w:pos="390"/>
          <w:tab w:val="right" w:leader="dot" w:pos="9360"/>
        </w:tabs>
        <w:rPr>
          <w:rFonts w:ascii="Calibri" w:hAnsi="Calibri"/>
          <w:noProof/>
          <w:sz w:val="22"/>
          <w:szCs w:val="22"/>
          <w:lang w:eastAsia="en-US"/>
        </w:rPr>
      </w:pPr>
      <w:r w:rsidR="37989D4A">
        <w:rPr/>
        <w:t>2.</w:t>
      </w:r>
      <w:r>
        <w:tab/>
      </w:r>
      <w:r w:rsidR="37989D4A">
        <w:rPr/>
        <w:t>Opseg dokumenta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37989D4A">
        <w:rPr/>
        <w:t>4</w:t>
      </w:r>
      <w:r>
        <w:fldChar w:fldCharType="end"/>
      </w:r>
    </w:p>
    <w:p w:rsidRPr="00AE7AE3" w:rsidR="00A70277" w:rsidP="37989D4A" w:rsidRDefault="00A70277" w14:paraId="3CE41106" w14:textId="34C21EE9">
      <w:pPr>
        <w:pStyle w:val="TOC1"/>
        <w:tabs>
          <w:tab w:val="left" w:leader="none" w:pos="390"/>
          <w:tab w:val="right" w:leader="dot" w:pos="9360"/>
        </w:tabs>
        <w:rPr>
          <w:rFonts w:ascii="Calibri" w:hAnsi="Calibri"/>
          <w:noProof/>
          <w:sz w:val="22"/>
          <w:szCs w:val="22"/>
          <w:lang w:eastAsia="en-US"/>
        </w:rPr>
      </w:pPr>
      <w:r w:rsidR="37989D4A">
        <w:rPr/>
        <w:t>3.</w:t>
      </w:r>
      <w:r>
        <w:tab/>
      </w:r>
      <w:r w:rsidR="37989D4A">
        <w:rPr/>
        <w:t>Lična karta projekta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37989D4A">
        <w:rPr/>
        <w:t>4</w:t>
      </w:r>
      <w:r>
        <w:fldChar w:fldCharType="end"/>
      </w:r>
    </w:p>
    <w:p w:rsidRPr="00AE7AE3" w:rsidR="00A70277" w:rsidP="37989D4A" w:rsidRDefault="00A70277" w14:paraId="146DF2A4" w14:textId="3B99D032">
      <w:pPr>
        <w:pStyle w:val="TOC1"/>
        <w:tabs>
          <w:tab w:val="left" w:leader="none" w:pos="390"/>
          <w:tab w:val="right" w:leader="dot" w:pos="9360"/>
        </w:tabs>
        <w:rPr>
          <w:rFonts w:ascii="Calibri" w:hAnsi="Calibri"/>
          <w:noProof/>
          <w:sz w:val="22"/>
          <w:szCs w:val="22"/>
          <w:lang w:eastAsia="en-US"/>
        </w:rPr>
      </w:pPr>
      <w:r w:rsidR="37989D4A">
        <w:rPr/>
        <w:t>4.</w:t>
      </w:r>
      <w:r>
        <w:tab/>
      </w:r>
      <w:r w:rsidR="37989D4A">
        <w:rPr/>
        <w:t>Opis projekta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37989D4A">
        <w:rPr/>
        <w:t>5</w:t>
      </w:r>
      <w:r>
        <w:fldChar w:fldCharType="end"/>
      </w:r>
    </w:p>
    <w:p w:rsidRPr="00AE7AE3" w:rsidR="00A70277" w:rsidP="37989D4A" w:rsidRDefault="00A70277" w14:paraId="590240CA" w14:textId="152E6A47">
      <w:pPr>
        <w:pStyle w:val="TOC1"/>
        <w:tabs>
          <w:tab w:val="left" w:leader="none" w:pos="390"/>
          <w:tab w:val="right" w:leader="dot" w:pos="9360"/>
        </w:tabs>
        <w:rPr>
          <w:rFonts w:ascii="Calibri" w:hAnsi="Calibri"/>
          <w:noProof/>
          <w:sz w:val="22"/>
          <w:szCs w:val="22"/>
          <w:lang w:eastAsia="en-US"/>
        </w:rPr>
      </w:pPr>
      <w:r w:rsidR="37989D4A">
        <w:rPr/>
        <w:t>5.</w:t>
      </w:r>
      <w:r>
        <w:tab/>
      </w:r>
      <w:r w:rsidR="37989D4A">
        <w:rPr/>
        <w:t>Znanja i veštine potrebne za izradu projekta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37989D4A">
        <w:rPr/>
        <w:t>5</w:t>
      </w:r>
      <w:r>
        <w:fldChar w:fldCharType="end"/>
      </w:r>
    </w:p>
    <w:p w:rsidRPr="00AE7AE3" w:rsidR="00A70277" w:rsidP="37989D4A" w:rsidRDefault="00A70277" w14:paraId="467C5C99" w14:textId="4838EEE5">
      <w:pPr>
        <w:pStyle w:val="TOC1"/>
        <w:tabs>
          <w:tab w:val="left" w:leader="none" w:pos="390"/>
          <w:tab w:val="right" w:leader="dot" w:pos="9360"/>
        </w:tabs>
        <w:rPr>
          <w:rFonts w:ascii="Calibri" w:hAnsi="Calibri"/>
          <w:noProof/>
          <w:sz w:val="22"/>
          <w:szCs w:val="22"/>
          <w:lang w:eastAsia="en-US"/>
        </w:rPr>
      </w:pPr>
      <w:r w:rsidR="37989D4A">
        <w:rPr/>
        <w:t>6.</w:t>
      </w:r>
      <w:r>
        <w:tab/>
      </w:r>
      <w:r w:rsidR="37989D4A">
        <w:rPr/>
        <w:t>Cilj i motivacija tima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37989D4A">
        <w:rPr/>
        <w:t>6</w:t>
      </w:r>
      <w:r>
        <w:fldChar w:fldCharType="end"/>
      </w:r>
    </w:p>
    <w:p w:rsidRPr="00AE7AE3" w:rsidR="00A70277" w:rsidP="37989D4A" w:rsidRDefault="00A70277" w14:paraId="2BF943E8" w14:textId="0B692B0B">
      <w:pPr>
        <w:pStyle w:val="TOC1"/>
        <w:tabs>
          <w:tab w:val="left" w:leader="none" w:pos="390"/>
          <w:tab w:val="right" w:leader="dot" w:pos="9360"/>
        </w:tabs>
        <w:rPr>
          <w:rFonts w:ascii="Calibri" w:hAnsi="Calibri"/>
          <w:noProof/>
          <w:sz w:val="22"/>
          <w:szCs w:val="22"/>
          <w:lang w:eastAsia="en-US"/>
        </w:rPr>
      </w:pPr>
      <w:r w:rsidR="37989D4A">
        <w:rPr/>
        <w:t>7.</w:t>
      </w:r>
      <w:r>
        <w:tab/>
      </w:r>
      <w:r w:rsidR="37989D4A">
        <w:rPr/>
        <w:t>Vođa tima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37989D4A">
        <w:rPr/>
        <w:t>7</w:t>
      </w:r>
      <w:r>
        <w:fldChar w:fldCharType="end"/>
      </w:r>
    </w:p>
    <w:p w:rsidRPr="00AE7AE3" w:rsidR="00A70277" w:rsidP="37989D4A" w:rsidRDefault="00A70277" w14:paraId="14AEEB75" w14:textId="4A2E2F9A">
      <w:pPr>
        <w:pStyle w:val="TOC1"/>
        <w:tabs>
          <w:tab w:val="left" w:leader="none" w:pos="390"/>
          <w:tab w:val="right" w:leader="dot" w:pos="9360"/>
        </w:tabs>
        <w:rPr>
          <w:rFonts w:ascii="Calibri" w:hAnsi="Calibri"/>
          <w:noProof/>
          <w:sz w:val="22"/>
          <w:szCs w:val="22"/>
          <w:lang w:eastAsia="en-US"/>
        </w:rPr>
      </w:pPr>
      <w:r w:rsidR="37989D4A">
        <w:rPr/>
        <w:t>8.</w:t>
      </w:r>
      <w:r>
        <w:tab/>
      </w:r>
      <w:r w:rsidR="37989D4A">
        <w:rPr/>
        <w:t>Komunikacija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37989D4A">
        <w:rPr/>
        <w:t>7</w:t>
      </w:r>
      <w:r>
        <w:fldChar w:fldCharType="end"/>
      </w:r>
    </w:p>
    <w:p w:rsidRPr="00AE7AE3" w:rsidR="00A70277" w:rsidP="37989D4A" w:rsidRDefault="00A70277" w14:paraId="158BA89F" w14:textId="03AC5FA9">
      <w:pPr>
        <w:pStyle w:val="TOC1"/>
        <w:tabs>
          <w:tab w:val="left" w:leader="none" w:pos="390"/>
          <w:tab w:val="right" w:leader="dot" w:pos="9360"/>
        </w:tabs>
        <w:rPr>
          <w:rFonts w:ascii="Calibri" w:hAnsi="Calibri"/>
          <w:noProof/>
          <w:sz w:val="22"/>
          <w:szCs w:val="22"/>
          <w:lang w:eastAsia="en-US"/>
        </w:rPr>
      </w:pPr>
      <w:r w:rsidR="37989D4A">
        <w:rPr/>
        <w:t>9.</w:t>
      </w:r>
      <w:r>
        <w:tab/>
      </w:r>
      <w:r w:rsidR="37989D4A">
        <w:rPr/>
        <w:t>Planiranje vremena</w:t>
      </w:r>
      <w:r>
        <w:tab/>
      </w:r>
      <w:r>
        <w:fldChar w:fldCharType="begin"/>
      </w:r>
      <w:r>
        <w:instrText xml:space="preserve">PAGEREF  \h</w:instrText>
      </w:r>
      <w:r>
        <w:fldChar w:fldCharType="separate"/>
      </w:r>
      <w:r w:rsidR="37989D4A">
        <w:rPr/>
        <w:t>7</w:t>
      </w:r>
      <w:r>
        <w:fldChar w:fldCharType="end"/>
      </w:r>
      <w:r>
        <w:fldChar w:fldCharType="end"/>
      </w:r>
    </w:p>
    <w:p w:rsidR="002343C5" w:rsidRDefault="002343C5" w14:paraId="4030D30D" w14:textId="7647FF44" w14:noSpellErr="1">
      <w:pPr>
        <w:pStyle w:val="Title"/>
        <w:rPr>
          <w:lang w:val="sr-Latn-CS"/>
        </w:rPr>
      </w:pPr>
      <w:r w:rsidRPr="37989D4A">
        <w:rPr>
          <w:lang w:val="sr-Latn-CS"/>
        </w:rPr>
        <w:br w:type="page"/>
      </w:r>
      <w:r w:rsidRPr="37989D4A" w:rsidR="006F61C6">
        <w:rPr>
          <w:lang w:val="sr-Latn-CS"/>
        </w:rPr>
        <w:t>P</w:t>
      </w:r>
      <w:r w:rsidRPr="37989D4A" w:rsidR="00A97B47">
        <w:rPr>
          <w:lang w:val="sr-Latn-CS"/>
        </w:rPr>
        <w:t>redlog projekta</w:t>
      </w:r>
    </w:p>
    <w:p w:rsidRPr="00A837FE" w:rsidR="00A837FE" w:rsidP="00A837FE" w:rsidRDefault="00A837FE" w14:paraId="4318D0C2" w14:textId="77777777">
      <w:pPr>
        <w:rPr>
          <w:lang w:val="sr-Latn-CS"/>
        </w:rPr>
      </w:pPr>
    </w:p>
    <w:p w:rsidR="002343C5" w:rsidRDefault="00F267E3" w14:paraId="2C1D5F68" w14:textId="77777777">
      <w:pPr>
        <w:pStyle w:val="Heading1"/>
        <w:numPr>
          <w:ilvl w:val="0"/>
          <w:numId w:val="6"/>
        </w:numPr>
        <w:rPr>
          <w:lang w:val="sr-Latn-CS"/>
        </w:rPr>
      </w:pPr>
      <w:bookmarkStart w:name="_Toc507815234" w:id="0"/>
      <w:r>
        <w:rPr>
          <w:lang w:val="sr-Latn-CS"/>
        </w:rPr>
        <w:t>Cilj dokumenta</w:t>
      </w:r>
      <w:bookmarkEnd w:id="0"/>
    </w:p>
    <w:p w:rsidRPr="00A97B47" w:rsidR="00A97B47" w:rsidP="00A97B47" w:rsidRDefault="00A97B47" w14:paraId="7DE1EFC5" w14:textId="77777777">
      <w:pPr>
        <w:rPr>
          <w:lang w:val="sr-Latn-CS"/>
        </w:rPr>
      </w:pPr>
    </w:p>
    <w:p w:rsidRPr="006F61C6" w:rsidR="002343C5" w:rsidP="006D0694" w:rsidRDefault="2389D6E3" w14:paraId="5FB85459" w14:textId="186BB1DB">
      <w:pPr>
        <w:pStyle w:val="BodyText"/>
        <w:rPr>
          <w:lang w:val="sr-Latn-CS"/>
        </w:rPr>
      </w:pPr>
      <w:r w:rsidRPr="37989D4A" w:rsidR="2389D6E3">
        <w:rPr>
          <w:lang w:val="sr-Latn-CS"/>
        </w:rPr>
        <w:t xml:space="preserve">Cilj dokumenta je definisanje projektnog zadataka i formiranje tima za razvoj aplikacije – </w:t>
      </w:r>
      <w:r w:rsidRPr="37989D4A" w:rsidR="1DE13DC1">
        <w:rPr>
          <w:b w:val="1"/>
          <w:bCs w:val="1"/>
          <w:i w:val="1"/>
          <w:iCs w:val="1"/>
          <w:lang w:val="sr-Latn-CS"/>
        </w:rPr>
        <w:t>Organeeztec</w:t>
      </w:r>
      <w:r w:rsidRPr="37989D4A" w:rsidR="5DA6D032">
        <w:rPr>
          <w:lang w:val="sr-Latn-CS"/>
        </w:rPr>
        <w:t xml:space="preserve">.  </w:t>
      </w:r>
    </w:p>
    <w:p w:rsidR="002343C5" w:rsidRDefault="006D0694" w14:paraId="3D88B6DE" w14:textId="77777777">
      <w:pPr>
        <w:pStyle w:val="Heading1"/>
        <w:rPr>
          <w:lang w:val="sr-Latn-CS"/>
        </w:rPr>
      </w:pPr>
      <w:bookmarkStart w:name="_Toc507815235" w:id="1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w:rsidRPr="00BA67D7" w:rsidR="00BA67D7" w:rsidP="00BA67D7" w:rsidRDefault="00BA67D7" w14:paraId="40DC4900" w14:textId="77777777">
      <w:pPr>
        <w:rPr>
          <w:lang w:val="sr-Latn-CS"/>
        </w:rPr>
      </w:pPr>
    </w:p>
    <w:p w:rsidRPr="006F61C6" w:rsidR="002343C5" w:rsidRDefault="006D0694" w14:paraId="5DE9637C" w14:textId="77777777">
      <w:pPr>
        <w:pStyle w:val="BodyText"/>
        <w:rPr>
          <w:lang w:val="sr-Latn-CS"/>
        </w:rPr>
      </w:pPr>
      <w:r>
        <w:rPr>
          <w:lang w:val="sr-Latn-CS"/>
        </w:rPr>
        <w:t xml:space="preserve">Dokument opisuje </w:t>
      </w:r>
      <w:r w:rsidR="00BB7AAA">
        <w:rPr>
          <w:lang w:val="sr-Latn-CS"/>
        </w:rPr>
        <w:t xml:space="preserve">temu </w:t>
      </w:r>
      <w:r w:rsidR="00D62E1E">
        <w:rPr>
          <w:lang w:val="sr-Latn-CS"/>
        </w:rPr>
        <w:t xml:space="preserve">i osnovne karakteristike </w:t>
      </w:r>
      <w:r w:rsidR="00BB7AAA">
        <w:rPr>
          <w:lang w:val="sr-Latn-CS"/>
        </w:rPr>
        <w:t xml:space="preserve">projekta, motivaciju </w:t>
      </w:r>
      <w:r w:rsidR="00D62E1E">
        <w:rPr>
          <w:lang w:val="sr-Latn-CS"/>
        </w:rPr>
        <w:t xml:space="preserve">i potrebna znanja </w:t>
      </w:r>
      <w:r w:rsidR="00BB7AAA">
        <w:rPr>
          <w:lang w:val="sr-Latn-CS"/>
        </w:rPr>
        <w:t xml:space="preserve">za njegovu izradu, </w:t>
      </w:r>
      <w:r w:rsidR="00D62E1E">
        <w:rPr>
          <w:lang w:val="sr-Latn-CS"/>
        </w:rPr>
        <w:t xml:space="preserve">motivaciju i osobine </w:t>
      </w:r>
      <w:r w:rsidR="00BB7AAA">
        <w:rPr>
          <w:lang w:val="sr-Latn-CS"/>
        </w:rPr>
        <w:t>članov</w:t>
      </w:r>
      <w:r w:rsidR="00452FF8">
        <w:rPr>
          <w:lang w:val="sr-Latn-CS"/>
        </w:rPr>
        <w:t>a</w:t>
      </w:r>
      <w:r w:rsidR="00D62E1E">
        <w:rPr>
          <w:lang w:val="sr-Latn-CS"/>
        </w:rPr>
        <w:t xml:space="preserve"> tima, komunikaciju</w:t>
      </w:r>
      <w:r w:rsidR="00BB7AAA">
        <w:rPr>
          <w:lang w:val="sr-Latn-CS"/>
        </w:rPr>
        <w:t xml:space="preserve"> među njima</w:t>
      </w:r>
      <w:r w:rsidR="00D62E1E">
        <w:rPr>
          <w:lang w:val="sr-Latn-CS"/>
        </w:rPr>
        <w:t xml:space="preserve"> i vreme potrebno za izradu projekta</w:t>
      </w:r>
      <w:r w:rsidR="006D41CE">
        <w:rPr>
          <w:lang w:val="sr-Latn-CS"/>
        </w:rPr>
        <w:t xml:space="preserve">. </w:t>
      </w:r>
    </w:p>
    <w:p w:rsidR="00F267E3" w:rsidP="00F267E3" w:rsidRDefault="00F267E3" w14:paraId="5D9A67C2" w14:textId="77777777">
      <w:pPr>
        <w:pStyle w:val="Heading1"/>
        <w:numPr>
          <w:ilvl w:val="0"/>
          <w:numId w:val="6"/>
        </w:numPr>
        <w:rPr>
          <w:lang w:val="sr-Latn-CS"/>
        </w:rPr>
      </w:pPr>
      <w:bookmarkStart w:name="_Toc507815236" w:id="2"/>
      <w:r>
        <w:rPr>
          <w:lang w:val="sr-Latn-CS"/>
        </w:rPr>
        <w:t>Lična karta projekta</w:t>
      </w:r>
      <w:bookmarkEnd w:id="2"/>
    </w:p>
    <w:p w:rsidR="00F267E3" w:rsidP="00D62E1E" w:rsidRDefault="00F267E3" w14:paraId="078B63E8" w14:textId="77777777">
      <w:pPr>
        <w:pStyle w:val="BodyText"/>
        <w:rPr>
          <w:lang w:val="sr-Latn-CS"/>
        </w:rPr>
      </w:pPr>
    </w:p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55"/>
        <w:gridCol w:w="5778"/>
      </w:tblGrid>
      <w:tr w:rsidRPr="00A74DEF" w:rsidR="00F267E3" w:rsidTr="37989D4A" w14:paraId="45F4DA3F" w14:textId="77777777">
        <w:tc>
          <w:tcPr>
            <w:tcW w:w="2835" w:type="dxa"/>
            <w:tcMar/>
          </w:tcPr>
          <w:p w:rsidRPr="00A74DEF" w:rsidR="00F267E3" w:rsidP="00A74DEF" w:rsidRDefault="00F267E3" w14:paraId="09847A60" w14:textId="77777777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Naziv projekta</w:t>
            </w:r>
          </w:p>
        </w:tc>
        <w:tc>
          <w:tcPr>
            <w:tcW w:w="5924" w:type="dxa"/>
            <w:tcMar/>
          </w:tcPr>
          <w:p w:rsidRPr="00BA67D7" w:rsidR="00F267E3" w:rsidP="7FE715A8" w:rsidRDefault="49462243" w14:paraId="3A57661B" w14:textId="16758958">
            <w:pPr>
              <w:jc w:val="center"/>
            </w:pPr>
            <w:r w:rsidRPr="7FE715A8">
              <w:rPr>
                <w:rFonts w:ascii="Arial" w:hAnsi="Arial" w:cs="Arial"/>
                <w:i/>
                <w:iCs/>
                <w:sz w:val="24"/>
                <w:szCs w:val="24"/>
                <w:lang w:val="sr-Latn-CS"/>
              </w:rPr>
              <w:t>Organeeztec</w:t>
            </w:r>
          </w:p>
        </w:tc>
      </w:tr>
      <w:tr w:rsidRPr="00A74DEF" w:rsidR="00F267E3" w:rsidTr="37989D4A" w14:paraId="4E13791B" w14:textId="77777777">
        <w:tc>
          <w:tcPr>
            <w:tcW w:w="2835" w:type="dxa"/>
            <w:tcMar/>
          </w:tcPr>
          <w:p w:rsidRPr="00A74DEF" w:rsidR="00F267E3" w:rsidP="00A74DEF" w:rsidRDefault="00F267E3" w14:paraId="5D6584D1" w14:textId="77777777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Naziv tima</w:t>
            </w:r>
          </w:p>
        </w:tc>
        <w:tc>
          <w:tcPr>
            <w:tcW w:w="5924" w:type="dxa"/>
            <w:tcMar/>
          </w:tcPr>
          <w:p w:rsidRPr="006C5653" w:rsidR="00F267E3" w:rsidP="00BA67D7" w:rsidRDefault="58D07E1E" w14:paraId="1AA52F47" w14:textId="05B04CB1">
            <w:pPr>
              <w:jc w:val="center"/>
              <w:rPr>
                <w:b/>
                <w:bCs/>
                <w:lang w:val="sr-Latn-CS"/>
              </w:rPr>
            </w:pPr>
            <w:r w:rsidRPr="7FE715A8">
              <w:rPr>
                <w:b/>
                <w:bCs/>
                <w:lang w:val="sr-Latn-CS"/>
              </w:rPr>
              <w:t>eezTec-IT</w:t>
            </w:r>
          </w:p>
        </w:tc>
      </w:tr>
      <w:tr w:rsidRPr="00A74DEF" w:rsidR="00E0733D" w:rsidTr="37989D4A" w14:paraId="31766718" w14:textId="77777777">
        <w:tc>
          <w:tcPr>
            <w:tcW w:w="2835" w:type="dxa"/>
            <w:vMerge w:val="restart"/>
            <w:tcMar/>
          </w:tcPr>
          <w:p w:rsidR="00E0733D" w:rsidP="00A74DEF" w:rsidRDefault="00E0733D" w14:paraId="5C19D121" w14:textId="77777777">
            <w:pPr>
              <w:rPr>
                <w:lang w:val="sr-Latn-CS"/>
              </w:rPr>
            </w:pPr>
          </w:p>
          <w:p w:rsidRPr="00A74DEF" w:rsidR="00E0733D" w:rsidP="00A74DEF" w:rsidRDefault="00E0733D" w14:paraId="6578D466" w14:textId="77777777">
            <w:pPr>
              <w:rPr>
                <w:lang w:val="sr-Latn-CS"/>
              </w:rPr>
            </w:pPr>
            <w:r w:rsidRPr="00A74DEF">
              <w:rPr>
                <w:lang w:val="sr-Latn-CS"/>
              </w:rPr>
              <w:t>Članovi tima</w:t>
            </w:r>
          </w:p>
        </w:tc>
        <w:tc>
          <w:tcPr>
            <w:tcW w:w="5924" w:type="dxa"/>
            <w:tcMar/>
          </w:tcPr>
          <w:p w:rsidRPr="006C5653" w:rsidR="00E0733D" w:rsidP="7FE715A8" w:rsidRDefault="39C68D68" w14:paraId="67793F18" w14:textId="77777777">
            <w:proofErr w:type="spellStart"/>
            <w:r>
              <w:t>Antonije</w:t>
            </w:r>
            <w:proofErr w:type="spellEnd"/>
            <w:r>
              <w:t xml:space="preserve"> </w:t>
            </w:r>
            <w:proofErr w:type="spellStart"/>
            <w:r>
              <w:t>Miti</w:t>
            </w:r>
            <w:r w:rsidRPr="7FE715A8">
              <w:rPr>
                <w:sz w:val="21"/>
                <w:szCs w:val="21"/>
              </w:rPr>
              <w:t>ć</w:t>
            </w:r>
            <w:proofErr w:type="spellEnd"/>
            <w:r>
              <w:t xml:space="preserve"> 17806</w:t>
            </w:r>
          </w:p>
        </w:tc>
      </w:tr>
      <w:tr w:rsidRPr="00A74DEF" w:rsidR="00E0733D" w:rsidTr="37989D4A" w14:paraId="7CF2EED6" w14:textId="77777777">
        <w:tc>
          <w:tcPr>
            <w:tcW w:w="2835" w:type="dxa"/>
            <w:vMerge/>
            <w:tcMar/>
          </w:tcPr>
          <w:p w:rsidRPr="00A74DEF" w:rsidR="00E0733D" w:rsidP="00A74DEF" w:rsidRDefault="00E0733D" w14:paraId="265DC25C" w14:textId="77777777">
            <w:pPr>
              <w:rPr>
                <w:lang w:val="sr-Latn-CS"/>
              </w:rPr>
            </w:pPr>
          </w:p>
        </w:tc>
        <w:tc>
          <w:tcPr>
            <w:tcW w:w="5924" w:type="dxa"/>
            <w:tcMar/>
          </w:tcPr>
          <w:p w:rsidRPr="00A97B47" w:rsidR="00E0733D" w:rsidP="7FE715A8" w:rsidRDefault="7F66FCC5" w14:paraId="75F61790" w14:textId="62164254">
            <w:pPr>
              <w:rPr>
                <w:b/>
                <w:bCs/>
                <w:sz w:val="21"/>
                <w:szCs w:val="21"/>
              </w:rPr>
            </w:pPr>
            <w:r w:rsidRPr="7FE715A8">
              <w:rPr>
                <w:b/>
                <w:bCs/>
                <w:sz w:val="21"/>
                <w:szCs w:val="21"/>
              </w:rPr>
              <w:t xml:space="preserve">Tijana </w:t>
            </w:r>
            <w:proofErr w:type="spellStart"/>
            <w:r w:rsidRPr="7FE715A8">
              <w:rPr>
                <w:b/>
                <w:bCs/>
                <w:sz w:val="21"/>
                <w:szCs w:val="21"/>
              </w:rPr>
              <w:t>Kvaić</w:t>
            </w:r>
            <w:proofErr w:type="spellEnd"/>
            <w:r w:rsidRPr="7FE715A8">
              <w:rPr>
                <w:b/>
                <w:bCs/>
                <w:sz w:val="21"/>
                <w:szCs w:val="21"/>
              </w:rPr>
              <w:t xml:space="preserve"> 18210</w:t>
            </w:r>
          </w:p>
        </w:tc>
      </w:tr>
      <w:tr w:rsidRPr="00A74DEF" w:rsidR="00E0733D" w:rsidTr="37989D4A" w14:paraId="6AB7EB01" w14:textId="77777777">
        <w:tc>
          <w:tcPr>
            <w:tcW w:w="2835" w:type="dxa"/>
            <w:vMerge/>
            <w:tcMar/>
          </w:tcPr>
          <w:p w:rsidRPr="00A74DEF" w:rsidR="00E0733D" w:rsidP="00A74DEF" w:rsidRDefault="00E0733D" w14:paraId="0EC18DF1" w14:textId="77777777">
            <w:pPr>
              <w:rPr>
                <w:lang w:val="sr-Latn-CS"/>
              </w:rPr>
            </w:pPr>
          </w:p>
        </w:tc>
        <w:tc>
          <w:tcPr>
            <w:tcW w:w="5924" w:type="dxa"/>
            <w:tcMar/>
          </w:tcPr>
          <w:p w:rsidRPr="00A97B47" w:rsidR="00E0733D" w:rsidP="7FE715A8" w:rsidRDefault="7F66FCC5" w14:paraId="326F1651" w14:textId="0DD71BED">
            <w:r w:rsidRPr="7FE715A8">
              <w:rPr>
                <w:sz w:val="21"/>
                <w:szCs w:val="21"/>
              </w:rPr>
              <w:t xml:space="preserve">Ilija </w:t>
            </w:r>
            <w:proofErr w:type="spellStart"/>
            <w:r w:rsidRPr="7FE715A8">
              <w:rPr>
                <w:sz w:val="21"/>
                <w:szCs w:val="21"/>
              </w:rPr>
              <w:t>Đorđević</w:t>
            </w:r>
            <w:proofErr w:type="spellEnd"/>
            <w:r w:rsidRPr="7FE715A8">
              <w:rPr>
                <w:sz w:val="21"/>
                <w:szCs w:val="21"/>
              </w:rPr>
              <w:t xml:space="preserve"> </w:t>
            </w:r>
            <w:proofErr w:type="spellStart"/>
            <w:r w:rsidRPr="7FE715A8">
              <w:rPr>
                <w:sz w:val="21"/>
                <w:szCs w:val="21"/>
              </w:rPr>
              <w:t>Arsić</w:t>
            </w:r>
            <w:proofErr w:type="spellEnd"/>
            <w:r w:rsidRPr="7FE715A8">
              <w:rPr>
                <w:sz w:val="21"/>
                <w:szCs w:val="21"/>
              </w:rPr>
              <w:t xml:space="preserve"> 18146</w:t>
            </w:r>
          </w:p>
        </w:tc>
      </w:tr>
      <w:tr w:rsidRPr="00585D22" w:rsidR="00AB1DE2" w:rsidTr="37989D4A" w14:paraId="256E47EE" w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2CBF6D71" w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Problem je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85D22" w:rsidR="00AB1DE2" w:rsidP="7FE715A8" w:rsidRDefault="48AA8366" w14:paraId="46D646FE" w14:textId="1B554F13">
            <w:pPr>
              <w:rPr>
                <w:lang w:val="sr-Latn-CS"/>
              </w:rPr>
            </w:pPr>
            <w:r w:rsidR="48AA8366">
              <w:rPr/>
              <w:t>Nepostojanje</w:t>
            </w:r>
            <w:r w:rsidRPr="37989D4A" w:rsidR="48AA8366">
              <w:rPr>
                <w:lang w:val="sr-Latn-CS"/>
              </w:rPr>
              <w:t xml:space="preserve"> </w:t>
            </w:r>
            <w:r w:rsidR="48AA8366">
              <w:rPr/>
              <w:t>medijuma</w:t>
            </w:r>
            <w:r w:rsidRPr="37989D4A" w:rsidR="48AA8366">
              <w:rPr>
                <w:lang w:val="sr-Latn-CS"/>
              </w:rPr>
              <w:t xml:space="preserve"> </w:t>
            </w:r>
            <w:r w:rsidR="48AA8366">
              <w:rPr/>
              <w:t>za</w:t>
            </w:r>
            <w:r w:rsidRPr="37989D4A" w:rsidR="48AA8366">
              <w:rPr>
                <w:lang w:val="sr-Latn-CS"/>
              </w:rPr>
              <w:t xml:space="preserve"> </w:t>
            </w:r>
            <w:r w:rsidR="48AA8366">
              <w:rPr/>
              <w:t>komunikaciju</w:t>
            </w:r>
            <w:r w:rsidRPr="37989D4A" w:rsidR="48AA8366">
              <w:rPr>
                <w:lang w:val="sr-Latn-CS"/>
              </w:rPr>
              <w:t xml:space="preserve"> </w:t>
            </w:r>
            <w:r w:rsidR="48AA8366">
              <w:rPr/>
              <w:t>sa</w:t>
            </w:r>
            <w:r w:rsidRPr="37989D4A" w:rsidR="48AA8366">
              <w:rPr>
                <w:lang w:val="sr-Latn-CS"/>
              </w:rPr>
              <w:t xml:space="preserve"> </w:t>
            </w:r>
            <w:r w:rsidR="48AA8366">
              <w:rPr/>
              <w:t>potrebnim</w:t>
            </w:r>
            <w:r w:rsidRPr="37989D4A" w:rsidR="48AA8366">
              <w:rPr>
                <w:lang w:val="sr-Latn-CS"/>
              </w:rPr>
              <w:t xml:space="preserve"> </w:t>
            </w:r>
            <w:r w:rsidR="48AA8366">
              <w:rPr/>
              <w:t>funkcionalnostima</w:t>
            </w:r>
            <w:r w:rsidRPr="37989D4A" w:rsidR="48AA8366">
              <w:rPr>
                <w:lang w:val="sr-Latn-CS"/>
              </w:rPr>
              <w:t xml:space="preserve"> </w:t>
            </w:r>
            <w:r w:rsidR="48AA8366">
              <w:rPr/>
              <w:t>neophodnim</w:t>
            </w:r>
            <w:r w:rsidRPr="37989D4A" w:rsidR="48AA8366">
              <w:rPr>
                <w:lang w:val="sr-Latn-CS"/>
              </w:rPr>
              <w:t xml:space="preserve"> </w:t>
            </w:r>
            <w:r w:rsidR="48AA8366">
              <w:rPr/>
              <w:t>za</w:t>
            </w:r>
            <w:r w:rsidRPr="37989D4A" w:rsidR="48AA8366">
              <w:rPr>
                <w:lang w:val="sr-Latn-CS"/>
              </w:rPr>
              <w:t xml:space="preserve"> </w:t>
            </w:r>
            <w:r w:rsidR="48AA8366">
              <w:rPr/>
              <w:t>organizaciju</w:t>
            </w:r>
            <w:r w:rsidRPr="37989D4A" w:rsidR="48AA8366">
              <w:rPr>
                <w:lang w:val="sr-Latn-CS"/>
              </w:rPr>
              <w:t xml:space="preserve"> </w:t>
            </w:r>
            <w:r w:rsidR="48AA8366">
              <w:rPr/>
              <w:t>aktivnosti</w:t>
            </w:r>
            <w:r w:rsidRPr="37989D4A" w:rsidR="48AA8366">
              <w:rPr>
                <w:lang w:val="sr-Latn-CS"/>
              </w:rPr>
              <w:t xml:space="preserve"> </w:t>
            </w:r>
            <w:r w:rsidR="48AA8366">
              <w:rPr/>
              <w:t>u</w:t>
            </w:r>
            <w:r w:rsidRPr="37989D4A" w:rsidR="48AA8366">
              <w:rPr>
                <w:lang w:val="sr-Latn-CS"/>
              </w:rPr>
              <w:t xml:space="preserve"> </w:t>
            </w:r>
            <w:r w:rsidR="48AA8366">
              <w:rPr/>
              <w:t>volonterskoj</w:t>
            </w:r>
            <w:r w:rsidRPr="37989D4A" w:rsidR="48AA8366">
              <w:rPr>
                <w:lang w:val="sr-Latn-CS"/>
              </w:rPr>
              <w:t xml:space="preserve"> </w:t>
            </w:r>
            <w:r w:rsidRPr="37989D4A" w:rsidR="1C1DE238">
              <w:rPr>
                <w:lang w:val="sr-Latn-CS"/>
              </w:rPr>
              <w:t xml:space="preserve">studentskoj </w:t>
            </w:r>
            <w:r w:rsidR="48AA8366">
              <w:rPr/>
              <w:t>organizaciji</w:t>
            </w:r>
            <w:r w:rsidR="3E846D91">
              <w:rPr/>
              <w:t xml:space="preserve"> EESTEC</w:t>
            </w:r>
            <w:r w:rsidRPr="37989D4A" w:rsidR="48AA8366">
              <w:rPr>
                <w:lang w:val="sr-Latn-CS"/>
              </w:rPr>
              <w:t>.</w:t>
            </w:r>
          </w:p>
        </w:tc>
      </w:tr>
      <w:tr w:rsidRPr="003372D3" w:rsidR="00AB1DE2" w:rsidTr="37989D4A" w14:paraId="79AEF05E" w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12CA3E25" w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Pogađa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7FE715A8" w:rsidRDefault="5EB632AF" w14:paraId="73BECC42" w14:textId="48CC9525">
            <w:r w:rsidR="3DEBC5F3">
              <w:rPr/>
              <w:t>U</w:t>
            </w:r>
            <w:r w:rsidR="5EB632AF">
              <w:rPr/>
              <w:t>pravni</w:t>
            </w:r>
            <w:r w:rsidR="5EB632AF">
              <w:rPr/>
              <w:t xml:space="preserve"> </w:t>
            </w:r>
            <w:r w:rsidR="5EB632AF">
              <w:rPr/>
              <w:t>odbor</w:t>
            </w:r>
            <w:r w:rsidR="5EB632AF">
              <w:rPr/>
              <w:t xml:space="preserve"> </w:t>
            </w:r>
            <w:r w:rsidR="5EB632AF">
              <w:rPr/>
              <w:t>organizacije</w:t>
            </w:r>
            <w:r w:rsidR="3DA62F18">
              <w:rPr/>
              <w:t xml:space="preserve"> </w:t>
            </w:r>
            <w:r w:rsidR="3DA62F18">
              <w:rPr/>
              <w:t>i</w:t>
            </w:r>
            <w:r w:rsidR="35D02DD8">
              <w:rPr/>
              <w:t xml:space="preserve"> </w:t>
            </w:r>
            <w:r w:rsidR="35D02DD8">
              <w:rPr/>
              <w:t>članove</w:t>
            </w:r>
            <w:r w:rsidR="762CEF3C">
              <w:rPr/>
              <w:t xml:space="preserve"> </w:t>
            </w:r>
            <w:r w:rsidR="5562CF3F">
              <w:rPr/>
              <w:t>organizacije</w:t>
            </w:r>
          </w:p>
        </w:tc>
      </w:tr>
      <w:tr w:rsidRPr="003372D3" w:rsidR="00AB1DE2" w:rsidTr="37989D4A" w14:paraId="127BE385" w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474831AC" w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Posledice su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2C638F" w:rsidP="7FE715A8" w:rsidRDefault="193112BA" w14:paraId="78677548" w14:textId="56F2053E">
            <w:pPr>
              <w:pStyle w:val="ListBullet"/>
            </w:pPr>
            <w:proofErr w:type="spellStart"/>
            <w:r>
              <w:t>Nekoherentna</w:t>
            </w:r>
            <w:proofErr w:type="spellEnd"/>
            <w:r>
              <w:t xml:space="preserve"> </w:t>
            </w:r>
            <w:proofErr w:type="spellStart"/>
            <w:r>
              <w:t>komunikacija</w:t>
            </w:r>
            <w:proofErr w:type="spellEnd"/>
          </w:p>
          <w:p w:rsidRPr="00AB1DE2" w:rsidR="002C638F" w:rsidP="7FE715A8" w:rsidRDefault="193112BA" w14:paraId="1480D01F" w14:textId="5E5A4003">
            <w:pPr>
              <w:pStyle w:val="ListBullet"/>
            </w:pPr>
            <w:proofErr w:type="spellStart"/>
            <w:r>
              <w:t>Necentralizovanost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</w:p>
          <w:p w:rsidRPr="00AB1DE2" w:rsidR="002C638F" w:rsidP="7FE715A8" w:rsidRDefault="4A3F4C6F" w14:paraId="49298948" w14:textId="1EFA5EA0">
            <w:pPr>
              <w:pStyle w:val="ListBullet"/>
            </w:pPr>
            <w:proofErr w:type="spellStart"/>
            <w:r>
              <w:t>Nepreglednost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</w:p>
          <w:p w:rsidRPr="00AB1DE2" w:rsidR="002C638F" w:rsidP="7FE715A8" w:rsidRDefault="61A8A606" w14:paraId="2CC81289" w14:textId="4782348F">
            <w:pPr>
              <w:pStyle w:val="ListBullet"/>
            </w:pPr>
            <w:proofErr w:type="spellStart"/>
            <w:r>
              <w:t>Neorganizovanost</w:t>
            </w:r>
            <w:proofErr w:type="spellEnd"/>
            <w:r>
              <w:t xml:space="preserve"> </w:t>
            </w:r>
            <w:proofErr w:type="spellStart"/>
            <w:r>
              <w:t>aktivnosti</w:t>
            </w:r>
            <w:proofErr w:type="spellEnd"/>
          </w:p>
        </w:tc>
      </w:tr>
      <w:tr w:rsidRPr="00585D22" w:rsidR="00AB1DE2" w:rsidTr="37989D4A" w14:paraId="200CDFC0" w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35D41F50" w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Uspešno rešenje će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85D22" w:rsidR="00AB1DE2" w:rsidP="7FE715A8" w:rsidRDefault="72EAD5D6" w14:paraId="25C20A2B" w14:textId="31B8C6CC">
            <w:pPr>
              <w:rPr>
                <w:lang w:val="sr-Latn-CS"/>
              </w:rPr>
            </w:pPr>
            <w:r w:rsidR="72EAD5D6">
              <w:rPr/>
              <w:t>Obezbediti</w:t>
            </w:r>
            <w:r w:rsidRPr="37989D4A" w:rsidR="72EAD5D6">
              <w:rPr>
                <w:lang w:val="sr-Latn-CS"/>
              </w:rPr>
              <w:t xml:space="preserve"> </w:t>
            </w:r>
            <w:r w:rsidR="72EAD5D6">
              <w:rPr/>
              <w:t>a</w:t>
            </w:r>
            <w:r w:rsidRPr="37989D4A" w:rsidR="72EAD5D6">
              <w:rPr>
                <w:lang w:val="sr-Latn-CS"/>
              </w:rPr>
              <w:t>ž</w:t>
            </w:r>
            <w:r w:rsidR="72EAD5D6">
              <w:rPr/>
              <w:t>urnu</w:t>
            </w:r>
            <w:r w:rsidRPr="37989D4A" w:rsidR="72EAD5D6">
              <w:rPr>
                <w:lang w:val="sr-Latn-CS"/>
              </w:rPr>
              <w:t xml:space="preserve"> </w:t>
            </w:r>
            <w:r w:rsidR="72EAD5D6">
              <w:rPr/>
              <w:t>i</w:t>
            </w:r>
            <w:r w:rsidRPr="37989D4A" w:rsidR="72EAD5D6">
              <w:rPr>
                <w:lang w:val="sr-Latn-CS"/>
              </w:rPr>
              <w:t xml:space="preserve"> </w:t>
            </w:r>
            <w:r w:rsidR="72EAD5D6">
              <w:rPr/>
              <w:t>preglednu</w:t>
            </w:r>
            <w:r w:rsidRPr="37989D4A" w:rsidR="72EAD5D6">
              <w:rPr>
                <w:lang w:val="sr-Latn-CS"/>
              </w:rPr>
              <w:t xml:space="preserve"> </w:t>
            </w:r>
            <w:r w:rsidR="72EAD5D6">
              <w:rPr/>
              <w:t>komunikaciju</w:t>
            </w:r>
            <w:r w:rsidRPr="37989D4A" w:rsidR="72EAD5D6">
              <w:rPr>
                <w:lang w:val="sr-Latn-CS"/>
              </w:rPr>
              <w:t xml:space="preserve"> </w:t>
            </w:r>
            <w:r w:rsidR="72EAD5D6">
              <w:rPr/>
              <w:t>izme</w:t>
            </w:r>
            <w:r w:rsidRPr="37989D4A" w:rsidR="72EAD5D6">
              <w:rPr>
                <w:lang w:val="sr-Latn-CS"/>
              </w:rPr>
              <w:t>đ</w:t>
            </w:r>
            <w:r w:rsidR="72EAD5D6">
              <w:rPr/>
              <w:t>u</w:t>
            </w:r>
            <w:r w:rsidRPr="37989D4A" w:rsidR="72EAD5D6">
              <w:rPr>
                <w:lang w:val="sr-Latn-CS"/>
              </w:rPr>
              <w:t xml:space="preserve"> č</w:t>
            </w:r>
            <w:r w:rsidR="72EAD5D6">
              <w:rPr/>
              <w:t>lanova</w:t>
            </w:r>
            <w:r w:rsidRPr="37989D4A" w:rsidR="72EAD5D6">
              <w:rPr>
                <w:lang w:val="sr-Latn-CS"/>
              </w:rPr>
              <w:t xml:space="preserve"> </w:t>
            </w:r>
            <w:r w:rsidR="230D8C89">
              <w:rPr/>
              <w:t>i</w:t>
            </w:r>
            <w:r w:rsidRPr="37989D4A" w:rsidR="72EAD5D6">
              <w:rPr>
                <w:lang w:val="sr-Latn-CS"/>
              </w:rPr>
              <w:t xml:space="preserve"> </w:t>
            </w:r>
            <w:r w:rsidR="72EAD5D6">
              <w:rPr/>
              <w:t>upravnog</w:t>
            </w:r>
            <w:r w:rsidRPr="37989D4A" w:rsidR="72EAD5D6">
              <w:rPr>
                <w:lang w:val="sr-Latn-CS"/>
              </w:rPr>
              <w:t xml:space="preserve"> </w:t>
            </w:r>
            <w:r w:rsidR="72EAD5D6">
              <w:rPr/>
              <w:t>odbora</w:t>
            </w:r>
            <w:r w:rsidR="456AD61F">
              <w:rPr/>
              <w:t xml:space="preserve">, </w:t>
            </w:r>
            <w:r w:rsidR="456AD61F">
              <w:rPr/>
              <w:t>kao</w:t>
            </w:r>
            <w:r w:rsidR="456AD61F">
              <w:rPr/>
              <w:t xml:space="preserve"> </w:t>
            </w:r>
            <w:r w:rsidR="456AD61F">
              <w:rPr/>
              <w:t>i</w:t>
            </w:r>
            <w:r w:rsidR="456AD61F">
              <w:rPr/>
              <w:t xml:space="preserve"> </w:t>
            </w:r>
            <w:r w:rsidR="1291E9D0">
              <w:rPr/>
              <w:t>olakšano</w:t>
            </w:r>
            <w:r w:rsidR="1291E9D0">
              <w:rPr/>
              <w:t xml:space="preserve"> </w:t>
            </w:r>
            <w:r w:rsidR="1291E9D0">
              <w:rPr/>
              <w:t>organizovanje</w:t>
            </w:r>
            <w:r w:rsidR="1291E9D0">
              <w:rPr/>
              <w:t xml:space="preserve"> </w:t>
            </w:r>
            <w:r w:rsidR="1291E9D0">
              <w:rPr/>
              <w:t>obaveza</w:t>
            </w:r>
            <w:r w:rsidR="1291E9D0">
              <w:rPr/>
              <w:t xml:space="preserve"> u okviru organizacije</w:t>
            </w:r>
          </w:p>
        </w:tc>
      </w:tr>
      <w:tr w:rsidRPr="003372D3" w:rsidR="00AB1DE2" w:rsidTr="37989D4A" w14:paraId="74A6B9CC" w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28F09135" w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Proizvod je namenjen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7FE715A8" w:rsidRDefault="467ED5FB" w14:paraId="2FFF6A88" w14:textId="23C1C4EA">
            <w:r w:rsidR="467ED5FB">
              <w:rPr/>
              <w:t>Osobama</w:t>
            </w:r>
            <w:r w:rsidR="467ED5FB">
              <w:rPr/>
              <w:t xml:space="preserve"> </w:t>
            </w:r>
            <w:r w:rsidR="467ED5FB">
              <w:rPr/>
              <w:t>koje</w:t>
            </w:r>
            <w:r w:rsidR="467ED5FB">
              <w:rPr/>
              <w:t xml:space="preserve"> </w:t>
            </w:r>
            <w:r w:rsidR="467ED5FB">
              <w:rPr/>
              <w:t>rad</w:t>
            </w:r>
            <w:r w:rsidR="7FE258C5">
              <w:rPr/>
              <w:t>e</w:t>
            </w:r>
            <w:r w:rsidR="7FE258C5">
              <w:rPr/>
              <w:t xml:space="preserve"> u </w:t>
            </w:r>
            <w:r w:rsidR="7FE258C5">
              <w:rPr/>
              <w:t>okviru</w:t>
            </w:r>
            <w:r w:rsidR="467ED5FB">
              <w:rPr/>
              <w:t xml:space="preserve"> </w:t>
            </w:r>
            <w:r w:rsidR="467ED5FB">
              <w:rPr/>
              <w:t>volonterske</w:t>
            </w:r>
            <w:r w:rsidR="467ED5FB">
              <w:rPr/>
              <w:t xml:space="preserve"> </w:t>
            </w:r>
            <w:r w:rsidR="467ED5FB">
              <w:rPr/>
              <w:t>organizacije</w:t>
            </w:r>
            <w:r w:rsidR="45629807">
              <w:rPr/>
              <w:t xml:space="preserve"> i</w:t>
            </w:r>
            <w:r w:rsidR="467ED5FB">
              <w:rPr/>
              <w:t xml:space="preserve"> </w:t>
            </w:r>
            <w:r w:rsidR="467ED5FB">
              <w:rPr/>
              <w:t>osobama</w:t>
            </w:r>
            <w:r w:rsidR="467ED5FB">
              <w:rPr/>
              <w:t xml:space="preserve"> </w:t>
            </w:r>
            <w:r w:rsidR="467ED5FB">
              <w:rPr/>
              <w:t>koje</w:t>
            </w:r>
            <w:r w:rsidR="467ED5FB">
              <w:rPr/>
              <w:t xml:space="preserve"> </w:t>
            </w:r>
            <w:r w:rsidR="467ED5FB">
              <w:rPr/>
              <w:t>vode</w:t>
            </w:r>
            <w:r w:rsidR="467ED5FB">
              <w:rPr/>
              <w:t xml:space="preserve"> </w:t>
            </w:r>
            <w:r w:rsidR="467ED5FB">
              <w:rPr/>
              <w:t>volontersku</w:t>
            </w:r>
            <w:r w:rsidR="467ED5FB">
              <w:rPr/>
              <w:t xml:space="preserve"> </w:t>
            </w:r>
            <w:r w:rsidR="467ED5FB">
              <w:rPr/>
              <w:t>organizaciju</w:t>
            </w:r>
          </w:p>
        </w:tc>
      </w:tr>
      <w:tr w:rsidRPr="00585D22" w:rsidR="00AB1DE2" w:rsidTr="37989D4A" w14:paraId="387EBC81" w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3B32B182" w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Koji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85D22" w:rsidR="00AB1DE2" w:rsidP="7FE715A8" w:rsidRDefault="1C29F461" w14:paraId="22D09F5F" w14:textId="78E76403">
            <w:pPr>
              <w:rPr>
                <w:lang w:val="sr-Latn-CS"/>
              </w:rPr>
            </w:pPr>
            <w:r w:rsidRPr="7FE715A8">
              <w:rPr>
                <w:lang w:val="sr-Latn-CS"/>
              </w:rPr>
              <w:t>Na lak način omogućuje uspešan protok informacija i ažurno obaveštavanje između članova i upravnog odbora.</w:t>
            </w:r>
          </w:p>
        </w:tc>
      </w:tr>
      <w:tr w:rsidRPr="003372D3" w:rsidR="00AB1DE2" w:rsidTr="37989D4A" w14:paraId="71DF2C4A" w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71127528" w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Proizvod je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37989D4A" w:rsidRDefault="1A74F2AA" w14:paraId="6C2566A1" w14:textId="718B4A82">
            <w:pPr>
              <w:pStyle w:val="Normal"/>
              <w:bidi w:val="0"/>
              <w:spacing w:before="0" w:beforeAutospacing="off" w:after="0" w:afterAutospacing="off"/>
              <w:ind w:left="0" w:right="0"/>
              <w:jc w:val="left"/>
            </w:pPr>
            <w:r w:rsidR="57541C35">
              <w:rPr/>
              <w:t>Mobilna</w:t>
            </w:r>
            <w:r w:rsidR="57541C35">
              <w:rPr/>
              <w:t xml:space="preserve"> </w:t>
            </w:r>
            <w:r w:rsidR="57541C35">
              <w:rPr/>
              <w:t>aplikacija</w:t>
            </w:r>
          </w:p>
        </w:tc>
      </w:tr>
      <w:tr w:rsidRPr="003372D3" w:rsidR="00AB1DE2" w:rsidTr="37989D4A" w14:paraId="23AD0673" w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19B31230" w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Koja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7FE715A8" w:rsidRDefault="466A46D1" w14:paraId="18222F6B" w14:textId="56F6B117">
            <w:proofErr w:type="spellStart"/>
            <w:r>
              <w:t>Omogućava</w:t>
            </w:r>
            <w:proofErr w:type="spellEnd"/>
            <w:r>
              <w:t>:</w:t>
            </w:r>
          </w:p>
          <w:p w:rsidRPr="00AB1DE2" w:rsidR="00AB1DE2" w:rsidP="7FE715A8" w:rsidRDefault="466A46D1" w14:paraId="263F2F2A" w14:textId="4882585A">
            <w:pPr>
              <w:numPr>
                <w:ilvl w:val="0"/>
                <w:numId w:val="38"/>
              </w:numPr>
            </w:pPr>
            <w:proofErr w:type="spellStart"/>
            <w:r>
              <w:t>obaveštavanje</w:t>
            </w:r>
            <w:proofErr w:type="spellEnd"/>
            <w:r>
              <w:t xml:space="preserve"> o </w:t>
            </w:r>
            <w:proofErr w:type="spellStart"/>
            <w:r>
              <w:t>aktivnostima</w:t>
            </w:r>
            <w:proofErr w:type="spellEnd"/>
          </w:p>
          <w:p w:rsidRPr="00AB1DE2" w:rsidR="00AB1DE2" w:rsidP="7FE715A8" w:rsidRDefault="466A46D1" w14:paraId="657E20A2" w14:textId="2DF7A9EE">
            <w:pPr>
              <w:numPr>
                <w:ilvl w:val="0"/>
                <w:numId w:val="38"/>
              </w:numPr>
            </w:pPr>
            <w:proofErr w:type="spellStart"/>
            <w:r>
              <w:t>raspodelu</w:t>
            </w:r>
            <w:proofErr w:type="spellEnd"/>
            <w:r>
              <w:t xml:space="preserve"> </w:t>
            </w:r>
            <w:proofErr w:type="spellStart"/>
            <w:r>
              <w:t>zaduženja</w:t>
            </w:r>
            <w:proofErr w:type="spellEnd"/>
          </w:p>
          <w:p w:rsidRPr="00AB1DE2" w:rsidR="00AB1DE2" w:rsidP="7FE715A8" w:rsidRDefault="466A46D1" w14:paraId="5AF27CDD" w14:textId="4861CA53">
            <w:pPr>
              <w:numPr>
                <w:ilvl w:val="0"/>
                <w:numId w:val="38"/>
              </w:numPr>
            </w:pPr>
            <w:proofErr w:type="spellStart"/>
            <w:r>
              <w:t>organizaciju</w:t>
            </w:r>
            <w:proofErr w:type="spellEnd"/>
            <w:r>
              <w:t xml:space="preserve"> </w:t>
            </w:r>
            <w:proofErr w:type="spellStart"/>
            <w:r>
              <w:t>sastanaka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obaveza</w:t>
            </w:r>
            <w:proofErr w:type="spellEnd"/>
          </w:p>
        </w:tc>
      </w:tr>
      <w:tr w:rsidRPr="00585D22" w:rsidR="00AB1DE2" w:rsidTr="37989D4A" w14:paraId="3EB7A143" w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3FDD2D4A" w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Za razliku od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585D22" w:rsidR="00793C73" w:rsidP="00793C73" w:rsidRDefault="58B53239" w14:paraId="231F3C9D" w14:textId="408A77FB">
            <w:pPr>
              <w:rPr>
                <w:lang w:val="sr-Latn-CS" w:eastAsia="zh-CN"/>
              </w:rPr>
            </w:pPr>
            <w:r w:rsidR="58B53239">
              <w:rPr/>
              <w:t>Postoje</w:t>
            </w:r>
            <w:r w:rsidRPr="37989D4A" w:rsidR="58B53239">
              <w:rPr>
                <w:lang w:val="sr-Latn-CS"/>
              </w:rPr>
              <w:t>ć</w:t>
            </w:r>
            <w:r w:rsidR="58B53239">
              <w:rPr/>
              <w:t>ih</w:t>
            </w:r>
            <w:r w:rsidRPr="37989D4A" w:rsidR="2575F075">
              <w:rPr>
                <w:lang w:val="sr-Latn-CS"/>
              </w:rPr>
              <w:t xml:space="preserve"> </w:t>
            </w:r>
            <w:r w:rsidR="2575F075">
              <w:rPr/>
              <w:t>aplikacija</w:t>
            </w:r>
            <w:r w:rsidRPr="37989D4A" w:rsidR="2575F075">
              <w:rPr>
                <w:lang w:val="sr-Latn-CS"/>
              </w:rPr>
              <w:t xml:space="preserve"> </w:t>
            </w:r>
            <w:r w:rsidR="2575F075">
              <w:rPr/>
              <w:t>k</w:t>
            </w:r>
            <w:r w:rsidR="6C6A6D40">
              <w:rPr/>
              <w:t>oje</w:t>
            </w:r>
            <w:r w:rsidRPr="37989D4A" w:rsidR="6C6A6D40">
              <w:rPr>
                <w:lang w:val="sr-Latn-CS"/>
              </w:rPr>
              <w:t xml:space="preserve"> </w:t>
            </w:r>
            <w:r w:rsidR="6C6A6D40">
              <w:rPr/>
              <w:t>ne</w:t>
            </w:r>
            <w:r w:rsidRPr="37989D4A" w:rsidR="5C8F4F80">
              <w:rPr>
                <w:lang w:val="sr-Latn-CS"/>
              </w:rPr>
              <w:t xml:space="preserve"> </w:t>
            </w:r>
            <w:r w:rsidR="6C6A6D40">
              <w:rPr/>
              <w:t>pru</w:t>
            </w:r>
            <w:r w:rsidRPr="37989D4A" w:rsidR="5BF07723">
              <w:rPr>
                <w:lang w:val="sr-Latn-CS"/>
              </w:rPr>
              <w:t>ž</w:t>
            </w:r>
            <w:r w:rsidR="5BF07723">
              <w:rPr/>
              <w:t>aju</w:t>
            </w:r>
            <w:r w:rsidRPr="37989D4A" w:rsidR="5BF07723">
              <w:rPr>
                <w:lang w:val="sr-Latn-CS"/>
              </w:rPr>
              <w:t xml:space="preserve"> </w:t>
            </w:r>
            <w:r w:rsidR="5BF07723">
              <w:rPr/>
              <w:t>dovoljno</w:t>
            </w:r>
            <w:r w:rsidRPr="37989D4A" w:rsidR="5BF07723">
              <w:rPr>
                <w:lang w:val="sr-Latn-CS"/>
              </w:rPr>
              <w:t xml:space="preserve"> </w:t>
            </w:r>
            <w:r w:rsidR="5BF07723">
              <w:rPr/>
              <w:t>funkcionalnosti</w:t>
            </w:r>
            <w:r w:rsidRPr="37989D4A" w:rsidR="5BF07723">
              <w:rPr>
                <w:lang w:val="sr-Latn-CS"/>
              </w:rPr>
              <w:t xml:space="preserve"> </w:t>
            </w:r>
            <w:r w:rsidR="5BF07723">
              <w:rPr/>
              <w:t>za</w:t>
            </w:r>
            <w:r w:rsidRPr="37989D4A" w:rsidR="5BF07723">
              <w:rPr>
                <w:lang w:val="sr-Latn-CS"/>
              </w:rPr>
              <w:t xml:space="preserve"> </w:t>
            </w:r>
            <w:r w:rsidR="5BF07723">
              <w:rPr/>
              <w:t>uspe</w:t>
            </w:r>
            <w:r w:rsidRPr="37989D4A" w:rsidR="5BF07723">
              <w:rPr>
                <w:lang w:val="sr-Latn-CS"/>
              </w:rPr>
              <w:t>š</w:t>
            </w:r>
            <w:r w:rsidR="5BF07723">
              <w:rPr/>
              <w:t>nu</w:t>
            </w:r>
            <w:r w:rsidRPr="37989D4A" w:rsidR="5BF07723">
              <w:rPr>
                <w:lang w:val="sr-Latn-CS"/>
              </w:rPr>
              <w:t xml:space="preserve"> </w:t>
            </w:r>
            <w:r w:rsidR="5BF07723">
              <w:rPr/>
              <w:t>komunikaciju</w:t>
            </w:r>
            <w:r w:rsidRPr="37989D4A" w:rsidR="5BF07723">
              <w:rPr>
                <w:lang w:val="sr-Latn-CS"/>
              </w:rPr>
              <w:t xml:space="preserve"> </w:t>
            </w:r>
            <w:r w:rsidRPr="37989D4A" w:rsidR="63622DE9">
              <w:rPr>
                <w:lang w:val="sr-Latn-CS"/>
              </w:rPr>
              <w:t xml:space="preserve">i </w:t>
            </w:r>
            <w:r w:rsidR="5BF07723">
              <w:rPr/>
              <w:t>organizaciju</w:t>
            </w:r>
            <w:r w:rsidRPr="37989D4A" w:rsidR="5BF07723">
              <w:rPr>
                <w:lang w:val="sr-Latn-CS"/>
              </w:rPr>
              <w:t xml:space="preserve"> </w:t>
            </w:r>
            <w:r w:rsidR="5BF07723">
              <w:rPr/>
              <w:t>aktivnost</w:t>
            </w:r>
            <w:r w:rsidR="5BF07723">
              <w:rPr/>
              <w:t>i</w:t>
            </w:r>
          </w:p>
          <w:p w:rsidRPr="00585D22" w:rsidR="00AB1DE2" w:rsidP="00AB1DE2" w:rsidRDefault="00AB1DE2" w14:paraId="00650684" w14:textId="77777777">
            <w:pPr>
              <w:rPr>
                <w:lang w:val="sr-Latn-CS"/>
              </w:rPr>
            </w:pPr>
          </w:p>
        </w:tc>
      </w:tr>
      <w:tr w:rsidRPr="003372D3" w:rsidR="00AB1DE2" w:rsidTr="37989D4A" w14:paraId="74753BD0" w14:textId="77777777"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AB1DE2" w:rsidR="00AB1DE2" w:rsidP="00AB1DE2" w:rsidRDefault="00AB1DE2" w14:paraId="25B260BC" w14:textId="77777777">
            <w:pPr>
              <w:rPr>
                <w:lang w:val="sr-Latn-CS"/>
              </w:rPr>
            </w:pPr>
            <w:r w:rsidRPr="00AB1DE2">
              <w:rPr>
                <w:lang w:val="sr-Latn-CS"/>
              </w:rPr>
              <w:t>Naš proizvod će</w:t>
            </w:r>
          </w:p>
        </w:tc>
        <w:tc>
          <w:tcPr>
            <w:tcW w:w="5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4E7D99" w:rsidR="00AB1DE2" w:rsidP="7FE715A8" w:rsidRDefault="2BBEAA2C" w14:paraId="4735C28B" w14:textId="5DB9FFAD">
            <w:r w:rsidRPr="7FE715A8">
              <w:rPr>
                <w:lang w:val="sr-Latn-CS"/>
              </w:rPr>
              <w:t>Omogućiti lako korišćenje i raspodelu obaveza i zaduženja i organizovanje sastanaka.</w:t>
            </w:r>
          </w:p>
        </w:tc>
      </w:tr>
    </w:tbl>
    <w:p w:rsidR="37989D4A" w:rsidP="37989D4A" w:rsidRDefault="37989D4A" w14:paraId="15A77068" w14:textId="07001E4B">
      <w:pPr>
        <w:pStyle w:val="Heading1"/>
        <w:numPr>
          <w:numId w:val="0"/>
        </w:numPr>
        <w:ind w:left="0"/>
        <w:rPr>
          <w:lang w:val="sr-Latn-CS"/>
        </w:rPr>
      </w:pPr>
    </w:p>
    <w:p w:rsidR="37989D4A" w:rsidP="37989D4A" w:rsidRDefault="37989D4A" w14:paraId="33AE0C34" w14:textId="2C34341D">
      <w:pPr>
        <w:pStyle w:val="Heading1"/>
        <w:numPr>
          <w:numId w:val="0"/>
        </w:numPr>
        <w:ind w:left="0"/>
        <w:rPr>
          <w:lang w:val="sr-Latn-CS"/>
        </w:rPr>
      </w:pPr>
    </w:p>
    <w:p w:rsidR="37989D4A" w:rsidP="37989D4A" w:rsidRDefault="37989D4A" w14:paraId="29CD1287" w14:textId="33912CE9">
      <w:pPr>
        <w:pStyle w:val="Heading1"/>
        <w:numPr>
          <w:numId w:val="0"/>
        </w:numPr>
        <w:ind w:left="0"/>
        <w:rPr>
          <w:lang w:val="sr-Latn-CS"/>
        </w:rPr>
      </w:pPr>
    </w:p>
    <w:p w:rsidRPr="006F61C6" w:rsidR="00D96EF7" w:rsidP="00D96EF7" w:rsidRDefault="00D96EF7" w14:paraId="50849B4A" w14:textId="77777777">
      <w:pPr>
        <w:pStyle w:val="Heading1"/>
        <w:rPr>
          <w:lang w:val="sr-Latn-CS"/>
        </w:rPr>
      </w:pPr>
      <w:bookmarkStart w:name="_Toc507815238" w:id="3"/>
      <w:r w:rsidRPr="37989D4A" w:rsidR="00D96EF7">
        <w:rPr>
          <w:lang w:val="sr-Latn-CS"/>
        </w:rPr>
        <w:t>Opis projekta</w:t>
      </w:r>
      <w:bookmarkEnd w:id="3"/>
    </w:p>
    <w:p w:rsidR="00C55EA1" w:rsidP="7FE715A8" w:rsidRDefault="49212EF1" w14:paraId="126C801A" w14:textId="7D21BE07">
      <w:pPr>
        <w:pStyle w:val="BodyText"/>
        <w:rPr>
          <w:lang w:val="sr-Latn-CS"/>
        </w:rPr>
      </w:pPr>
      <w:r w:rsidRPr="37989D4A" w:rsidR="49212EF1">
        <w:rPr>
          <w:lang w:val="sr-Latn-CS"/>
        </w:rPr>
        <w:t>Tema projekta je realiz</w:t>
      </w:r>
      <w:r w:rsidRPr="37989D4A" w:rsidR="2934BEA0">
        <w:rPr>
          <w:lang w:val="sr-Latn-CS"/>
        </w:rPr>
        <w:t>a</w:t>
      </w:r>
      <w:r w:rsidRPr="37989D4A" w:rsidR="49212EF1">
        <w:rPr>
          <w:lang w:val="sr-Latn-CS"/>
        </w:rPr>
        <w:t xml:space="preserve">cija aplikacije koja omogućava korisnicima </w:t>
      </w:r>
      <w:r w:rsidRPr="37989D4A" w:rsidR="4136FB48">
        <w:rPr>
          <w:lang w:val="sr-Latn-CS"/>
        </w:rPr>
        <w:t>lako obaveštavanje o dešavanjima unutar organizacije</w:t>
      </w:r>
      <w:r w:rsidRPr="37989D4A" w:rsidR="479D91AC">
        <w:rPr>
          <w:lang w:val="sr-Latn-CS"/>
        </w:rPr>
        <w:t>, uspešnu podelu i izvršavanje zaduženja i uspešnu organizaciju sastanaka i poslova.</w:t>
      </w:r>
    </w:p>
    <w:p w:rsidR="00C55EA1" w:rsidP="00C55EA1" w:rsidRDefault="015F7DBF" w14:paraId="446369BE" w14:textId="5BB94037">
      <w:pPr>
        <w:pStyle w:val="BodyText"/>
        <w:rPr>
          <w:lang w:val="sr-Latn-CS"/>
        </w:rPr>
      </w:pPr>
      <w:r w:rsidRPr="631C3E93" w:rsidR="405C64B5">
        <w:rPr>
          <w:lang w:val="sr-Latn-CS"/>
        </w:rPr>
        <w:t>Mobilna</w:t>
      </w:r>
      <w:r w:rsidRPr="631C3E93" w:rsidR="015F7DBF">
        <w:rPr>
          <w:lang w:val="sr-Latn-CS"/>
        </w:rPr>
        <w:t xml:space="preserve"> aplikacija je, po svojoj prirodi</w:t>
      </w:r>
      <w:r w:rsidRPr="631C3E93" w:rsidR="02A9218E">
        <w:rPr>
          <w:lang w:val="sr-Latn-CS"/>
        </w:rPr>
        <w:t>,</w:t>
      </w:r>
      <w:r w:rsidRPr="631C3E93" w:rsidR="015F7DBF">
        <w:rPr>
          <w:lang w:val="sr-Latn-CS"/>
        </w:rPr>
        <w:t xml:space="preserve"> dostupna svakome ko ima pristup </w:t>
      </w:r>
      <w:r w:rsidRPr="631C3E93" w:rsidR="7F0149E6">
        <w:rPr>
          <w:lang w:val="sr-Latn-CS"/>
        </w:rPr>
        <w:t>pametnom mobilnom telefonu i internetu</w:t>
      </w:r>
      <w:r w:rsidRPr="631C3E93" w:rsidR="015F7DBF">
        <w:rPr>
          <w:lang w:val="sr-Latn-CS"/>
        </w:rPr>
        <w:t>, međutim</w:t>
      </w:r>
      <w:r w:rsidRPr="631C3E93" w:rsidR="123DF0F5">
        <w:rPr>
          <w:lang w:val="sr-Latn-CS"/>
        </w:rPr>
        <w:t xml:space="preserve"> prvenstveno je</w:t>
      </w:r>
      <w:r w:rsidRPr="631C3E93" w:rsidR="015F7DBF">
        <w:rPr>
          <w:lang w:val="sr-Latn-CS"/>
        </w:rPr>
        <w:t xml:space="preserve"> namenjena za gore pomenute ciljne grupe</w:t>
      </w:r>
      <w:r w:rsidRPr="631C3E93" w:rsidR="033EA393">
        <w:rPr>
          <w:lang w:val="sr-Latn-CS"/>
        </w:rPr>
        <w:t>.</w:t>
      </w:r>
    </w:p>
    <w:p w:rsidR="00D96EF7" w:rsidP="00D96EF7" w:rsidRDefault="7546CC55" w14:paraId="34DC66A1" w14:textId="5D552C4E">
      <w:pPr>
        <w:pStyle w:val="BodyText"/>
        <w:rPr>
          <w:lang w:val="sr-Latn-CS"/>
        </w:rPr>
      </w:pPr>
      <w:r w:rsidRPr="7FE715A8">
        <w:rPr>
          <w:lang w:val="sr-Latn-CS"/>
        </w:rPr>
        <w:t xml:space="preserve">Aplikacija treba da reši problem nedostatka </w:t>
      </w:r>
      <w:r w:rsidRPr="7FE715A8" w:rsidR="18A48759">
        <w:rPr>
          <w:lang w:val="sr-Latn-CS"/>
        </w:rPr>
        <w:t>usko specijalizovanog komunikacionog i organizacionog medijuma koji će koristiti volonterska organizacija. P</w:t>
      </w:r>
      <w:r w:rsidRPr="7FE715A8" w:rsidR="05533321">
        <w:rPr>
          <w:lang w:val="sr-Latn-CS"/>
        </w:rPr>
        <w:t xml:space="preserve">latforma na jednostavan i interaktivan način pruža korisniku </w:t>
      </w:r>
      <w:r w:rsidRPr="7FE715A8" w:rsidR="5D2BD0CC">
        <w:rPr>
          <w:lang w:val="sr-Latn-CS"/>
        </w:rPr>
        <w:t>uvid u njegova zaduženja i mogućnosti organizovanja istih kao i komunikaciju sa ostalim članovima.</w:t>
      </w:r>
    </w:p>
    <w:p w:rsidR="00D96EF7" w:rsidP="00D96EF7" w:rsidRDefault="00C55EA1" w14:paraId="065A08B5" w14:textId="77777777">
      <w:pPr>
        <w:pStyle w:val="BodyText"/>
        <w:rPr>
          <w:lang w:val="sr-Latn-CS"/>
        </w:rPr>
      </w:pPr>
      <w:r>
        <w:rPr>
          <w:lang w:val="sr-Latn-CS"/>
        </w:rPr>
        <w:t>Glavne karakteristike aplikacije su:</w:t>
      </w:r>
    </w:p>
    <w:p w:rsidR="00450BB7" w:rsidP="00450BB7" w:rsidRDefault="00450BB7" w14:paraId="470CAF8A" w14:textId="77777777">
      <w:pPr>
        <w:pStyle w:val="BodyText"/>
        <w:numPr>
          <w:ilvl w:val="0"/>
          <w:numId w:val="37"/>
        </w:numPr>
        <w:rPr>
          <w:lang w:val="sr-Latn-CS"/>
        </w:rPr>
      </w:pPr>
      <w:r>
        <w:rPr>
          <w:lang w:val="sr-Latn-CS"/>
        </w:rPr>
        <w:t xml:space="preserve"> Dostupnost – dostupna je svima sa internet konekcijom</w:t>
      </w:r>
    </w:p>
    <w:p w:rsidR="00450BB7" w:rsidP="00450BB7" w:rsidRDefault="7A0F67BB" w14:paraId="4E05D541" w14:textId="1850222B">
      <w:pPr>
        <w:pStyle w:val="BodyText"/>
        <w:numPr>
          <w:ilvl w:val="0"/>
          <w:numId w:val="37"/>
        </w:numPr>
        <w:rPr>
          <w:lang w:val="sr-Latn-CS"/>
        </w:rPr>
      </w:pPr>
      <w:r w:rsidRPr="7FE715A8">
        <w:rPr>
          <w:lang w:val="sr-Latn-CS"/>
        </w:rPr>
        <w:t xml:space="preserve"> Jednostavnost – intuitivni dizajn, lak i jednostavan interfejs</w:t>
      </w:r>
    </w:p>
    <w:p w:rsidR="00450BB7" w:rsidP="00450BB7" w:rsidRDefault="7A0F67BB" w14:paraId="3ED31C1F" w14:textId="6E740AA7">
      <w:pPr>
        <w:pStyle w:val="BodyText"/>
        <w:numPr>
          <w:ilvl w:val="0"/>
          <w:numId w:val="37"/>
        </w:numPr>
        <w:rPr>
          <w:lang w:val="sr-Latn-CS"/>
        </w:rPr>
      </w:pPr>
      <w:r w:rsidRPr="7FE715A8">
        <w:rPr>
          <w:lang w:val="sr-Latn-CS"/>
        </w:rPr>
        <w:t xml:space="preserve"> Komunikacija između </w:t>
      </w:r>
      <w:r w:rsidRPr="7FE715A8" w:rsidR="303548BF">
        <w:rPr>
          <w:lang w:val="sr-Latn-CS"/>
        </w:rPr>
        <w:t>članova i upr</w:t>
      </w:r>
      <w:r w:rsidRPr="7FE715A8">
        <w:rPr>
          <w:lang w:val="sr-Latn-CS"/>
        </w:rPr>
        <w:t>a</w:t>
      </w:r>
      <w:r w:rsidRPr="7FE715A8" w:rsidR="303548BF">
        <w:rPr>
          <w:lang w:val="sr-Latn-CS"/>
        </w:rPr>
        <w:t>vnog odbora</w:t>
      </w:r>
    </w:p>
    <w:p w:rsidR="00450BB7" w:rsidP="00450BB7" w:rsidRDefault="7A0F67BB" w14:paraId="43EAA94D" w14:textId="333BD56C">
      <w:pPr>
        <w:pStyle w:val="BodyText"/>
        <w:numPr>
          <w:ilvl w:val="0"/>
          <w:numId w:val="37"/>
        </w:numPr>
        <w:rPr>
          <w:lang w:val="sr-Latn-CS"/>
        </w:rPr>
      </w:pPr>
      <w:r w:rsidRPr="7FE715A8">
        <w:rPr>
          <w:lang w:val="sr-Latn-CS"/>
        </w:rPr>
        <w:t xml:space="preserve"> Interaktivni način za o</w:t>
      </w:r>
      <w:r w:rsidRPr="7FE715A8" w:rsidR="1274BC00">
        <w:rPr>
          <w:lang w:val="sr-Latn-CS"/>
        </w:rPr>
        <w:t>rganizaciju svojih zaduženja</w:t>
      </w:r>
    </w:p>
    <w:p w:rsidR="00450BB7" w:rsidP="00450BB7" w:rsidRDefault="7A0F67BB" w14:paraId="1C6DD939" w14:textId="2A0D8276">
      <w:pPr>
        <w:pStyle w:val="BodyText"/>
        <w:numPr>
          <w:ilvl w:val="0"/>
          <w:numId w:val="37"/>
        </w:numPr>
        <w:rPr>
          <w:lang w:val="sr-Latn-CS"/>
        </w:rPr>
      </w:pPr>
      <w:r w:rsidRPr="7FE715A8">
        <w:rPr>
          <w:lang w:val="sr-Latn-CS"/>
        </w:rPr>
        <w:t xml:space="preserve"> Moderacija aplikacije od strane administratora (sistem za prijavljivanje)</w:t>
      </w:r>
    </w:p>
    <w:p w:rsidRPr="00450BB7" w:rsidR="00A837FE" w:rsidP="37989D4A" w:rsidRDefault="00A837FE" w14:paraId="6352B67E" w14:textId="77777777" w14:noSpellErr="1">
      <w:pPr>
        <w:pStyle w:val="BodyText"/>
        <w:ind w:left="360"/>
        <w:rPr>
          <w:lang w:val="sr-Latn-CS"/>
        </w:rPr>
      </w:pPr>
    </w:p>
    <w:p w:rsidRPr="006F61C6" w:rsidR="00D96EF7" w:rsidP="00D96EF7" w:rsidRDefault="005A054F" w14:paraId="3D3328EA" w14:textId="77777777">
      <w:pPr>
        <w:pStyle w:val="Heading1"/>
        <w:rPr>
          <w:lang w:val="sr-Latn-CS"/>
        </w:rPr>
      </w:pPr>
      <w:bookmarkStart w:name="_Toc507815239" w:id="4"/>
      <w:r w:rsidRPr="37989D4A" w:rsidR="005A054F">
        <w:rPr>
          <w:lang w:val="sr-Latn-CS"/>
        </w:rPr>
        <w:t>Znanja i veštine potrebne za izradu projekta</w:t>
      </w:r>
      <w:bookmarkEnd w:id="4"/>
    </w:p>
    <w:p w:rsidR="00D96EF7" w:rsidP="37989D4A" w:rsidRDefault="6A0920BE" w14:paraId="6EB55E3D" w14:textId="77777777" w14:noSpellErr="1">
      <w:pPr>
        <w:pStyle w:val="BodyText"/>
        <w:rPr>
          <w:lang w:val="sr-Latn-CS"/>
        </w:rPr>
      </w:pPr>
      <w:r w:rsidRPr="37989D4A" w:rsidR="6A0920BE">
        <w:rPr>
          <w:lang w:val="sr-Latn-CS"/>
        </w:rPr>
        <w:t>Članovi projektnog tima radi reali</w:t>
      </w:r>
      <w:r w:rsidRPr="37989D4A" w:rsidR="5764FF32">
        <w:rPr>
          <w:lang w:val="sr-Latn-CS"/>
        </w:rPr>
        <w:t>zacije projekta potrebno je da poseduju veštine u:</w:t>
      </w:r>
    </w:p>
    <w:p w:rsidR="1BDB65A9" w:rsidP="37989D4A" w:rsidRDefault="1BDB65A9" w14:paraId="74110336" w14:textId="1B133D12">
      <w:pPr>
        <w:pStyle w:val="BodyText"/>
        <w:numPr>
          <w:ilvl w:val="0"/>
          <w:numId w:val="36"/>
        </w:numPr>
        <w:bidi w:val="0"/>
        <w:spacing w:before="0" w:beforeAutospacing="off" w:after="120" w:afterAutospacing="off"/>
        <w:ind w:left="1440" w:right="0" w:hanging="360"/>
        <w:jc w:val="left"/>
        <w:rPr>
          <w:lang w:val="sr-Latn-CS"/>
        </w:rPr>
      </w:pPr>
      <w:r w:rsidRPr="37989D4A" w:rsidR="1BDB65A9">
        <w:rPr>
          <w:lang w:val="sr-Latn-CS"/>
        </w:rPr>
        <w:t>React</w:t>
      </w:r>
      <w:r w:rsidRPr="37989D4A" w:rsidR="1BDB65A9">
        <w:rPr>
          <w:lang w:val="sr-Latn-CS"/>
        </w:rPr>
        <w:t xml:space="preserve"> </w:t>
      </w:r>
      <w:r w:rsidRPr="37989D4A" w:rsidR="1BDB65A9">
        <w:rPr>
          <w:lang w:val="sr-Latn-CS"/>
        </w:rPr>
        <w:t>Native</w:t>
      </w:r>
    </w:p>
    <w:p w:rsidR="00450BB7" w:rsidP="00450BB7" w:rsidRDefault="00450BB7" w14:paraId="0B55B9F4" w14:textId="77777777">
      <w:pPr>
        <w:pStyle w:val="BodyText"/>
        <w:numPr>
          <w:ilvl w:val="0"/>
          <w:numId w:val="36"/>
        </w:numPr>
        <w:rPr>
          <w:lang w:val="sr-Latn-CS"/>
        </w:rPr>
      </w:pPr>
      <w:r w:rsidRPr="37989D4A" w:rsidR="00450BB7">
        <w:rPr>
          <w:lang w:val="sr-Latn-CS"/>
        </w:rPr>
        <w:t>Objektno-orijentisanom dizajnu</w:t>
      </w:r>
    </w:p>
    <w:p w:rsidR="00450BB7" w:rsidP="00450BB7" w:rsidRDefault="00450BB7" w14:paraId="72CB7046" w14:textId="77777777">
      <w:pPr>
        <w:pStyle w:val="BodyText"/>
        <w:numPr>
          <w:ilvl w:val="0"/>
          <w:numId w:val="36"/>
        </w:numPr>
        <w:rPr>
          <w:lang w:val="sr-Latn-CS"/>
        </w:rPr>
      </w:pPr>
      <w:r w:rsidRPr="37989D4A" w:rsidR="00450BB7">
        <w:rPr>
          <w:lang w:val="sr-Latn-CS"/>
        </w:rPr>
        <w:t>Objektno-orijentisanoj paradigmi</w:t>
      </w:r>
    </w:p>
    <w:p w:rsidRPr="00450BB7" w:rsidR="00010EDA" w:rsidP="00450BB7" w:rsidRDefault="7A0F67BB" w14:paraId="36660DB0" w14:textId="050E142B">
      <w:pPr>
        <w:pStyle w:val="BodyText"/>
        <w:numPr>
          <w:ilvl w:val="0"/>
          <w:numId w:val="36"/>
        </w:numPr>
        <w:rPr>
          <w:lang w:val="sr-Latn-CS"/>
        </w:rPr>
      </w:pPr>
      <w:r w:rsidRPr="37989D4A" w:rsidR="7A0F67BB">
        <w:rPr>
          <w:lang w:val="sr-Latn-CS"/>
        </w:rPr>
        <w:t>Radu sa bazom podataka</w:t>
      </w:r>
    </w:p>
    <w:p w:rsidRPr="00450BB7" w:rsidR="00010EDA" w:rsidP="00450BB7" w:rsidRDefault="7A0F67BB" w14:paraId="41531143" w14:textId="267144F7">
      <w:pPr>
        <w:pStyle w:val="BodyText"/>
        <w:numPr>
          <w:ilvl w:val="0"/>
          <w:numId w:val="36"/>
        </w:numPr>
        <w:rPr>
          <w:lang w:val="sr-Latn-CS"/>
        </w:rPr>
      </w:pPr>
      <w:r w:rsidRPr="37989D4A" w:rsidR="7A0F67BB">
        <w:rPr>
          <w:lang w:val="sr-Latn-CS"/>
        </w:rPr>
        <w:t>Websocket protokolima</w:t>
      </w:r>
    </w:p>
    <w:p w:rsidR="00010EDA" w:rsidP="005A054F" w:rsidRDefault="00010EDA" w14:paraId="2ACA081D" w14:textId="77777777">
      <w:pPr>
        <w:pStyle w:val="BodyText"/>
        <w:rPr>
          <w:lang w:val="sr-Latn-CS"/>
        </w:rPr>
      </w:pPr>
      <w:r>
        <w:rPr>
          <w:lang w:val="sr-Latn-CS"/>
        </w:rPr>
        <w:t>Znanja i veštine članova tima:</w:t>
      </w:r>
    </w:p>
    <w:p w:rsidR="00010EDA" w:rsidP="005A054F" w:rsidRDefault="00010EDA" w14:paraId="23A61309" w14:textId="77777777">
      <w:pPr>
        <w:pStyle w:val="BodyText"/>
        <w:rPr>
          <w:lang w:val="sr-Latn-CS"/>
        </w:rPr>
      </w:pPr>
      <w:r w:rsidRPr="37989D4A" w:rsidR="00010EDA">
        <w:rPr>
          <w:lang w:val="sr-Latn-CS"/>
        </w:rPr>
        <w:t>Antonije Mitić</w:t>
      </w:r>
      <w:r w:rsidRPr="37989D4A" w:rsidR="00D63D4E">
        <w:rPr>
          <w:lang w:val="sr-Latn-CS"/>
        </w:rPr>
        <w:t>:</w:t>
      </w:r>
    </w:p>
    <w:p w:rsidR="004D3622" w:rsidP="004D3622" w:rsidRDefault="004D3622" w14:paraId="4B6398F7" w14:textId="77777777">
      <w:pPr>
        <w:pStyle w:val="BodyText"/>
        <w:numPr>
          <w:ilvl w:val="0"/>
          <w:numId w:val="21"/>
        </w:numPr>
        <w:rPr>
          <w:lang w:val="sr-Latn-CS"/>
        </w:rPr>
      </w:pPr>
      <w:r w:rsidRPr="37989D4A" w:rsidR="004D3622">
        <w:rPr>
          <w:lang w:val="sr-Latn-CS"/>
        </w:rPr>
        <w:t>Rad sa bazom podataka</w:t>
      </w:r>
    </w:p>
    <w:p w:rsidR="004D3622" w:rsidP="004D3622" w:rsidRDefault="004D3622" w14:paraId="46F00B9B" w14:textId="5D843B70">
      <w:pPr>
        <w:pStyle w:val="BodyText"/>
        <w:numPr>
          <w:ilvl w:val="0"/>
          <w:numId w:val="21"/>
        </w:numPr>
        <w:rPr>
          <w:lang w:val="sr-Latn-CS"/>
        </w:rPr>
      </w:pPr>
      <w:r w:rsidRPr="37989D4A" w:rsidR="59C5CA64">
        <w:rPr>
          <w:lang w:val="sr-Latn-CS"/>
        </w:rPr>
        <w:t>UI</w:t>
      </w:r>
      <w:r w:rsidRPr="37989D4A" w:rsidR="004D3622">
        <w:rPr>
          <w:lang w:val="sr-Latn-CS"/>
        </w:rPr>
        <w:t xml:space="preserve"> </w:t>
      </w:r>
      <w:r w:rsidRPr="37989D4A" w:rsidR="004D3622">
        <w:rPr>
          <w:lang w:val="sr-Latn-CS"/>
        </w:rPr>
        <w:t>design</w:t>
      </w:r>
    </w:p>
    <w:p w:rsidR="17DE498D" w:rsidP="7FE715A8" w:rsidRDefault="17DE498D" w14:paraId="1044B1F7" w14:textId="3EADA475">
      <w:pPr>
        <w:pStyle w:val="BodyText"/>
        <w:numPr>
          <w:ilvl w:val="0"/>
          <w:numId w:val="21"/>
        </w:numPr>
        <w:rPr>
          <w:lang w:val="sr-Latn-CS"/>
        </w:rPr>
      </w:pPr>
      <w:r w:rsidRPr="37989D4A" w:rsidR="17DE498D">
        <w:rPr>
          <w:lang w:val="sr-Latn-CS"/>
        </w:rPr>
        <w:t>Poznavanje objektno-orijentisanog dizajna i paradigme</w:t>
      </w:r>
    </w:p>
    <w:p w:rsidR="2ADDD4A6" w:rsidP="7FE715A8" w:rsidRDefault="2ADDD4A6" w14:paraId="73F95154" w14:textId="098022BE">
      <w:pPr>
        <w:pStyle w:val="BodyText"/>
        <w:ind w:left="360" w:firstLine="360"/>
      </w:pPr>
      <w:r w:rsidRPr="37989D4A" w:rsidR="2ADDD4A6">
        <w:rPr>
          <w:lang w:val="sr-Latn-CS"/>
        </w:rPr>
        <w:t>Tijana Kvaić</w:t>
      </w:r>
    </w:p>
    <w:p w:rsidR="004D3622" w:rsidP="004D3622" w:rsidRDefault="004D3622" w14:paraId="7B04DAE8" w14:textId="77777777">
      <w:pPr>
        <w:pStyle w:val="BodyText"/>
        <w:numPr>
          <w:ilvl w:val="0"/>
          <w:numId w:val="20"/>
        </w:numPr>
        <w:rPr>
          <w:lang w:val="sr-Latn-CS"/>
        </w:rPr>
      </w:pPr>
      <w:r w:rsidRPr="37989D4A" w:rsidR="004D3622">
        <w:rPr>
          <w:lang w:val="sr-Latn-CS"/>
        </w:rPr>
        <w:t>Rad sa bazom podataka</w:t>
      </w:r>
    </w:p>
    <w:p w:rsidR="004D3622" w:rsidP="004D3622" w:rsidRDefault="004D3622" w14:paraId="044EEB66" w14:textId="77777777">
      <w:pPr>
        <w:pStyle w:val="BodyText"/>
        <w:numPr>
          <w:ilvl w:val="0"/>
          <w:numId w:val="20"/>
        </w:numPr>
        <w:rPr>
          <w:lang w:val="sr-Latn-CS"/>
        </w:rPr>
      </w:pPr>
      <w:r w:rsidRPr="37989D4A" w:rsidR="004D3622">
        <w:rPr>
          <w:lang w:val="sr-Latn-CS"/>
        </w:rPr>
        <w:t>Poznavanje objektno-orijentisane paradigme</w:t>
      </w:r>
    </w:p>
    <w:p w:rsidR="00D63D4E" w:rsidP="004D3622" w:rsidRDefault="7FBB1CEA" w14:paraId="70932527" w14:textId="249EC558">
      <w:pPr>
        <w:pStyle w:val="BodyText"/>
        <w:numPr>
          <w:ilvl w:val="0"/>
          <w:numId w:val="20"/>
        </w:numPr>
        <w:rPr>
          <w:lang w:val="sr-Latn-CS"/>
        </w:rPr>
      </w:pPr>
      <w:r w:rsidRPr="37989D4A" w:rsidR="7FBB1CEA">
        <w:rPr>
          <w:lang w:val="sr-Latn-CS"/>
        </w:rPr>
        <w:t>Malo i</w:t>
      </w:r>
      <w:r w:rsidRPr="37989D4A" w:rsidR="17DE498D">
        <w:rPr>
          <w:lang w:val="sr-Latn-CS"/>
        </w:rPr>
        <w:t>skustv</w:t>
      </w:r>
      <w:r w:rsidRPr="37989D4A" w:rsidR="7FBB1CEA">
        <w:rPr>
          <w:lang w:val="sr-Latn-CS"/>
        </w:rPr>
        <w:t>a u radu</w:t>
      </w:r>
      <w:r w:rsidRPr="37989D4A" w:rsidR="17DE498D">
        <w:rPr>
          <w:lang w:val="sr-Latn-CS"/>
        </w:rPr>
        <w:t xml:space="preserve"> sa websocket-ima</w:t>
      </w:r>
    </w:p>
    <w:p w:rsidR="00D63D4E" w:rsidP="004D3622" w:rsidRDefault="4C3D8CAE" w14:paraId="62A957EF" w14:textId="1A3D90AC">
      <w:pPr>
        <w:pStyle w:val="BodyText"/>
        <w:numPr>
          <w:ilvl w:val="0"/>
          <w:numId w:val="20"/>
        </w:numPr>
        <w:rPr>
          <w:lang w:val="sr-Latn-CS"/>
        </w:rPr>
      </w:pPr>
      <w:r w:rsidRPr="37989D4A" w:rsidR="4C3D8CAE">
        <w:rPr>
          <w:lang w:val="sr-Latn-CS"/>
        </w:rPr>
        <w:t>Veštine potrebne za vođu tima</w:t>
      </w:r>
    </w:p>
    <w:p w:rsidR="004D3622" w:rsidP="004D3622" w:rsidRDefault="4C3D8CAE" w14:paraId="159F484A" w14:textId="2EAB8D40">
      <w:pPr>
        <w:pStyle w:val="BodyText"/>
        <w:rPr>
          <w:lang w:val="sr-Latn-CS"/>
        </w:rPr>
      </w:pPr>
      <w:r w:rsidRPr="37989D4A" w:rsidR="4C3D8CAE">
        <w:rPr>
          <w:lang w:val="sr-Latn-CS"/>
        </w:rPr>
        <w:t>Ilija Đorđević Arsić</w:t>
      </w:r>
      <w:r w:rsidRPr="37989D4A" w:rsidR="17DE498D">
        <w:rPr>
          <w:lang w:val="sr-Latn-CS"/>
        </w:rPr>
        <w:t>:</w:t>
      </w:r>
    </w:p>
    <w:p w:rsidR="004D3622" w:rsidP="004D3622" w:rsidRDefault="004D3622" w14:paraId="45C73B86" w14:textId="77777777">
      <w:pPr>
        <w:pStyle w:val="BodyText"/>
        <w:numPr>
          <w:ilvl w:val="0"/>
          <w:numId w:val="22"/>
        </w:numPr>
        <w:rPr>
          <w:lang w:val="sr-Latn-CS"/>
        </w:rPr>
      </w:pPr>
      <w:r w:rsidRPr="37989D4A" w:rsidR="004D3622">
        <w:rPr>
          <w:lang w:val="sr-Latn-CS"/>
        </w:rPr>
        <w:t>Rad sa bazom podataka</w:t>
      </w:r>
    </w:p>
    <w:p w:rsidR="004D3622" w:rsidP="004D3622" w:rsidRDefault="17DE498D" w14:paraId="07435F05" w14:textId="77777777">
      <w:pPr>
        <w:pStyle w:val="BodyText"/>
        <w:numPr>
          <w:ilvl w:val="0"/>
          <w:numId w:val="22"/>
        </w:numPr>
        <w:rPr>
          <w:lang w:val="sr-Latn-CS"/>
        </w:rPr>
      </w:pPr>
      <w:r w:rsidRPr="37989D4A" w:rsidR="17DE498D">
        <w:rPr>
          <w:lang w:val="sr-Latn-CS"/>
        </w:rPr>
        <w:t>Poznavanje objektno-orijentisane paradigme</w:t>
      </w:r>
    </w:p>
    <w:p w:rsidR="004D3622" w:rsidP="7FE715A8" w:rsidRDefault="071D43FD" w14:paraId="3EA10667" w14:textId="3ECA54B2">
      <w:pPr>
        <w:pStyle w:val="BodyText"/>
        <w:numPr>
          <w:ilvl w:val="0"/>
          <w:numId w:val="22"/>
        </w:numPr>
        <w:spacing w:after="0"/>
        <w:rPr>
          <w:lang w:val="sr-Latn-CS"/>
        </w:rPr>
      </w:pPr>
      <w:r w:rsidRPr="37989D4A" w:rsidR="071D43FD">
        <w:rPr>
          <w:lang w:val="sr-Latn-CS"/>
        </w:rPr>
        <w:t xml:space="preserve">Potrebne veštine za moderan </w:t>
      </w:r>
      <w:r w:rsidRPr="37989D4A" w:rsidR="26ECDE15">
        <w:rPr>
          <w:lang w:val="sr-Latn-CS"/>
        </w:rPr>
        <w:t>UI</w:t>
      </w:r>
      <w:r w:rsidRPr="37989D4A" w:rsidR="071D43FD">
        <w:rPr>
          <w:lang w:val="sr-Latn-CS"/>
        </w:rPr>
        <w:t xml:space="preserve"> </w:t>
      </w:r>
      <w:r w:rsidRPr="37989D4A" w:rsidR="071D43FD">
        <w:rPr>
          <w:lang w:val="sr-Latn-CS"/>
        </w:rPr>
        <w:t>design</w:t>
      </w:r>
    </w:p>
    <w:p w:rsidR="7FE715A8" w:rsidP="7FE715A8" w:rsidRDefault="7FE715A8" w14:paraId="409072B5" w14:textId="791F6D4C">
      <w:pPr>
        <w:pStyle w:val="BodyText"/>
        <w:ind w:left="360"/>
        <w:rPr>
          <w:lang w:val="sr-Latn-CS"/>
        </w:rPr>
      </w:pPr>
    </w:p>
    <w:p w:rsidR="00414F3F" w:rsidP="00414F3F" w:rsidRDefault="004D3622" w14:paraId="427F711D" w14:textId="77777777">
      <w:pPr>
        <w:pStyle w:val="BodyText"/>
        <w:rPr>
          <w:lang w:val="sr-Latn-CS"/>
        </w:rPr>
      </w:pPr>
      <w:r w:rsidRPr="00414F3F">
        <w:rPr>
          <w:lang w:val="sr-Latn-CS"/>
        </w:rPr>
        <w:t>Potencijalni rizici pri uspešnoj realizaciji projekta mogu da obuhvate:</w:t>
      </w:r>
    </w:p>
    <w:p w:rsidR="00414F3F" w:rsidP="00414F3F" w:rsidRDefault="00414F3F" w14:paraId="2E233B41" w14:textId="77777777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Nedostatak vremena zbog ispitnih rokova</w:t>
      </w:r>
    </w:p>
    <w:p w:rsidR="00414F3F" w:rsidP="00414F3F" w:rsidRDefault="00414F3F" w14:paraId="18A4FEAA" w14:textId="77777777">
      <w:pPr>
        <w:pStyle w:val="BodyText"/>
        <w:numPr>
          <w:ilvl w:val="0"/>
          <w:numId w:val="25"/>
        </w:numPr>
        <w:rPr>
          <w:lang w:val="sr-Latn-CS"/>
        </w:rPr>
      </w:pPr>
      <w:r>
        <w:rPr>
          <w:lang w:val="sr-Latn-CS"/>
        </w:rPr>
        <w:t>Nedostatak iskustva u realizaciji projekta</w:t>
      </w:r>
    </w:p>
    <w:p w:rsidR="00414F3F" w:rsidP="00414F3F" w:rsidRDefault="12650ABD" w14:paraId="0CCA6F44" w14:textId="77777777">
      <w:pPr>
        <w:pStyle w:val="BodyText"/>
        <w:numPr>
          <w:ilvl w:val="0"/>
          <w:numId w:val="25"/>
        </w:numPr>
        <w:rPr>
          <w:lang w:val="sr-Latn-CS"/>
        </w:rPr>
      </w:pPr>
      <w:r w:rsidRPr="7FE715A8">
        <w:rPr>
          <w:lang w:val="sr-Latn-CS"/>
        </w:rPr>
        <w:t>Odsustvo nekog od članova tima</w:t>
      </w:r>
    </w:p>
    <w:p w:rsidR="12650ABD" w:rsidP="7FE715A8" w:rsidRDefault="12650ABD" w14:paraId="4E44BAEA" w14:textId="305B4506">
      <w:pPr>
        <w:pStyle w:val="BodyText"/>
        <w:numPr>
          <w:ilvl w:val="0"/>
          <w:numId w:val="25"/>
        </w:numPr>
        <w:rPr>
          <w:lang w:val="sr-Latn-CS"/>
        </w:rPr>
      </w:pPr>
      <w:r w:rsidRPr="7FE715A8">
        <w:rPr>
          <w:lang w:val="sr-Latn-CS"/>
        </w:rPr>
        <w:t>Nedovoljno iskustva u potrebnim tehnologijama</w:t>
      </w:r>
    </w:p>
    <w:p w:rsidR="781E13B9" w:rsidP="7FE715A8" w:rsidRDefault="781E13B9" w14:paraId="72C59F08" w14:textId="7CEE02C8">
      <w:pPr>
        <w:pStyle w:val="BodyText"/>
        <w:ind w:left="360"/>
        <w:rPr>
          <w:lang w:val="sr-Latn-CS"/>
        </w:rPr>
      </w:pPr>
      <w:r w:rsidRPr="7FE715A8">
        <w:rPr>
          <w:lang w:val="sr-Latn-CS"/>
        </w:rPr>
        <w:t xml:space="preserve"> </w:t>
      </w:r>
    </w:p>
    <w:p w:rsidRPr="006F61C6" w:rsidR="005A054F" w:rsidP="005A054F" w:rsidRDefault="00835400" w14:paraId="5BCFC106" w14:textId="77777777">
      <w:pPr>
        <w:pStyle w:val="Heading1"/>
        <w:rPr>
          <w:lang w:val="sr-Latn-CS"/>
        </w:rPr>
      </w:pPr>
      <w:bookmarkStart w:name="_Toc507815240" w:id="5"/>
      <w:r w:rsidRPr="37989D4A" w:rsidR="00835400">
        <w:rPr>
          <w:lang w:val="sr-Latn-CS"/>
        </w:rPr>
        <w:t>Cilj i motivacija tima</w:t>
      </w:r>
      <w:bookmarkEnd w:id="5"/>
    </w:p>
    <w:p w:rsidR="00835400" w:rsidP="00835400" w:rsidRDefault="005360EB" w14:paraId="4C2CF020" w14:textId="55D9CBCF">
      <w:pPr>
        <w:pStyle w:val="BodyText"/>
        <w:rPr>
          <w:lang w:val="sr-Latn-CS"/>
        </w:rPr>
      </w:pPr>
      <w:r w:rsidRPr="631C3E93" w:rsidR="005360EB">
        <w:rPr>
          <w:lang w:val="sr-Latn-CS"/>
        </w:rPr>
        <w:t xml:space="preserve">Ciljevi našeg tima su: sticanje znanja za razvoj </w:t>
      </w:r>
      <w:r w:rsidRPr="631C3E93" w:rsidR="74AB2530">
        <w:rPr>
          <w:lang w:val="sr-Latn-CS"/>
        </w:rPr>
        <w:t>mobilnih</w:t>
      </w:r>
      <w:r w:rsidRPr="631C3E93" w:rsidR="005360EB">
        <w:rPr>
          <w:lang w:val="sr-Latn-CS"/>
        </w:rPr>
        <w:t xml:space="preserve"> aplikacija, izrada zamišljene ideje i</w:t>
      </w:r>
    </w:p>
    <w:p w:rsidRPr="00D96EF7" w:rsidR="005360EB" w:rsidP="00835400" w:rsidRDefault="65A86289" w14:paraId="7304D982" w14:textId="38979CAC">
      <w:pPr>
        <w:pStyle w:val="BodyText"/>
        <w:rPr>
          <w:lang w:val="sr-Latn-CS"/>
        </w:rPr>
      </w:pPr>
      <w:r w:rsidRPr="7FE715A8">
        <w:rPr>
          <w:lang w:val="sr-Latn-CS"/>
        </w:rPr>
        <w:t>sticanje iskustva rada u timu</w:t>
      </w:r>
    </w:p>
    <w:p w:rsidR="00835400" w:rsidP="00835400" w:rsidRDefault="00DA66EB" w14:paraId="1C1940EC" w14:textId="77777777">
      <w:pPr>
        <w:pStyle w:val="BodyText"/>
        <w:rPr>
          <w:lang w:val="sr-Latn-CS"/>
        </w:rPr>
      </w:pPr>
      <w:r>
        <w:rPr>
          <w:lang w:val="sr-Latn-CS"/>
        </w:rPr>
        <w:t>Antonije Mitić:</w:t>
      </w:r>
    </w:p>
    <w:p w:rsidR="00DA66EB" w:rsidP="00DA66EB" w:rsidRDefault="00DA66EB" w14:paraId="0FDC5868" w14:textId="77777777">
      <w:pPr>
        <w:pStyle w:val="BodyText"/>
        <w:ind w:left="1440"/>
        <w:rPr>
          <w:lang w:val="sr-Latn-CS"/>
        </w:rPr>
      </w:pPr>
      <w:r w:rsidRPr="00DA66EB">
        <w:rPr>
          <w:lang w:val="sr-Latn-CS"/>
        </w:rPr>
        <w:t>Ciljevi</w:t>
      </w:r>
      <w:r>
        <w:rPr>
          <w:lang w:val="sr-Latn-CS"/>
        </w:rPr>
        <w:t>:</w:t>
      </w:r>
    </w:p>
    <w:p w:rsidR="00DA66EB" w:rsidP="00DA66EB" w:rsidRDefault="7FBB1CEA" w14:paraId="133849E0" w14:textId="2A771D75">
      <w:pPr>
        <w:pStyle w:val="BodyText"/>
        <w:numPr>
          <w:ilvl w:val="0"/>
          <w:numId w:val="27"/>
        </w:numPr>
        <w:rPr>
          <w:lang w:val="sr-Latn-CS"/>
        </w:rPr>
      </w:pPr>
      <w:r w:rsidRPr="7FE715A8">
        <w:rPr>
          <w:lang w:val="sr-Latn-CS"/>
        </w:rPr>
        <w:t>Realizacija projekta specifična naš</w:t>
      </w:r>
      <w:r w:rsidRPr="7FE715A8" w:rsidR="72F9BA57">
        <w:rPr>
          <w:lang w:val="sr-Latn-CS"/>
        </w:rPr>
        <w:t>im potrebama</w:t>
      </w:r>
      <w:r w:rsidRPr="7FE715A8">
        <w:rPr>
          <w:lang w:val="sr-Latn-CS"/>
        </w:rPr>
        <w:t xml:space="preserve"> </w:t>
      </w:r>
    </w:p>
    <w:p w:rsidR="00DA66EB" w:rsidP="00DA66EB" w:rsidRDefault="00DA66EB" w14:paraId="7176E3C6" w14:textId="44554577">
      <w:pPr>
        <w:pStyle w:val="BodyText"/>
        <w:numPr>
          <w:ilvl w:val="0"/>
          <w:numId w:val="27"/>
        </w:numPr>
        <w:rPr>
          <w:lang w:val="sr-Latn-CS"/>
        </w:rPr>
      </w:pPr>
      <w:r w:rsidRPr="37989D4A" w:rsidR="00DA66EB">
        <w:rPr>
          <w:lang w:val="sr-Latn-CS"/>
        </w:rPr>
        <w:t xml:space="preserve">Sticanje znanja za razvoj </w:t>
      </w:r>
      <w:r w:rsidRPr="37989D4A" w:rsidR="67E68188">
        <w:rPr>
          <w:lang w:val="sr-Latn-CS"/>
        </w:rPr>
        <w:t>mobilnih</w:t>
      </w:r>
      <w:r w:rsidRPr="37989D4A" w:rsidR="00DA66EB">
        <w:rPr>
          <w:lang w:val="sr-Latn-CS"/>
        </w:rPr>
        <w:t xml:space="preserve"> aplikacija</w:t>
      </w:r>
    </w:p>
    <w:p w:rsidR="00D139BA" w:rsidP="00DA66EB" w:rsidRDefault="00D139BA" w14:paraId="790D151E" w14:textId="508A3869">
      <w:pPr>
        <w:pStyle w:val="BodyText"/>
        <w:numPr>
          <w:ilvl w:val="0"/>
          <w:numId w:val="27"/>
        </w:numPr>
        <w:rPr>
          <w:lang w:val="sr-Latn-CS"/>
        </w:rPr>
      </w:pPr>
      <w:r w:rsidRPr="37989D4A" w:rsidR="00D139BA">
        <w:rPr>
          <w:lang w:val="sr-Latn-CS"/>
        </w:rPr>
        <w:t xml:space="preserve">Usavršavanje znanja za </w:t>
      </w:r>
      <w:r w:rsidRPr="37989D4A" w:rsidR="134B29E0">
        <w:rPr>
          <w:lang w:val="sr-Latn-CS"/>
        </w:rPr>
        <w:t>UI</w:t>
      </w:r>
      <w:r w:rsidRPr="37989D4A" w:rsidR="00D139BA">
        <w:rPr>
          <w:lang w:val="sr-Latn-CS"/>
        </w:rPr>
        <w:t xml:space="preserve"> dizajn</w:t>
      </w:r>
    </w:p>
    <w:p w:rsidR="00D139BA" w:rsidP="00D139BA" w:rsidRDefault="7CE00FB3" w14:paraId="05F01936" w14:textId="77777777">
      <w:pPr>
        <w:pStyle w:val="BodyText"/>
        <w:rPr>
          <w:lang w:val="sr-Latn-CS"/>
        </w:rPr>
      </w:pPr>
      <w:r w:rsidRPr="7FE715A8">
        <w:rPr>
          <w:lang w:val="sr-Latn-CS"/>
        </w:rPr>
        <w:t xml:space="preserve">              Tip ličnosti: </w:t>
      </w:r>
      <w:r w:rsidRPr="7FE715A8" w:rsidR="46207CAB">
        <w:rPr>
          <w:lang w:val="sr-Latn-CS"/>
        </w:rPr>
        <w:t>Samomotivisan</w:t>
      </w:r>
    </w:p>
    <w:p w:rsidR="3BDCCBD3" w:rsidP="7FE715A8" w:rsidRDefault="3BDCCBD3" w14:paraId="588F9F3F" w14:textId="5E3438F0">
      <w:pPr>
        <w:pStyle w:val="BodyText"/>
      </w:pPr>
      <w:r w:rsidRPr="7FE715A8">
        <w:rPr>
          <w:lang w:val="sr-Latn-CS"/>
        </w:rPr>
        <w:t>Tijana Kvaić:</w:t>
      </w:r>
    </w:p>
    <w:p w:rsidR="00D139BA" w:rsidP="00D139BA" w:rsidRDefault="00D139BA" w14:paraId="1B2BC538" w14:textId="77777777">
      <w:pPr>
        <w:pStyle w:val="BodyText"/>
        <w:ind w:left="1440"/>
        <w:rPr>
          <w:lang w:val="sr-Latn-CS"/>
        </w:rPr>
      </w:pPr>
      <w:r>
        <w:rPr>
          <w:lang w:val="sr-Latn-CS"/>
        </w:rPr>
        <w:t>Ciljevi:</w:t>
      </w:r>
    </w:p>
    <w:p w:rsidRPr="002271D9" w:rsidR="002271D9" w:rsidP="002271D9" w:rsidRDefault="7CE00FB3" w14:paraId="5FB679E9" w14:textId="7A0F55A1">
      <w:pPr>
        <w:pStyle w:val="BodyText"/>
        <w:numPr>
          <w:ilvl w:val="0"/>
          <w:numId w:val="30"/>
        </w:numPr>
        <w:rPr>
          <w:lang w:val="sr-Latn-CS"/>
        </w:rPr>
      </w:pPr>
      <w:r w:rsidRPr="7FE715A8">
        <w:rPr>
          <w:lang w:val="sr-Latn-CS"/>
        </w:rPr>
        <w:t>Usavršavanje rada sa websocket protokolima</w:t>
      </w:r>
    </w:p>
    <w:p w:rsidRPr="002271D9" w:rsidR="002271D9" w:rsidP="002271D9" w:rsidRDefault="6F3B2792" w14:paraId="55F7E22E" w14:textId="7C587095">
      <w:pPr>
        <w:pStyle w:val="BodyText"/>
        <w:numPr>
          <w:ilvl w:val="0"/>
          <w:numId w:val="30"/>
        </w:numPr>
        <w:rPr>
          <w:lang w:val="sr-Latn-CS"/>
        </w:rPr>
      </w:pPr>
      <w:r w:rsidRPr="7FE715A8">
        <w:rPr>
          <w:lang w:val="sr-Latn-CS"/>
        </w:rPr>
        <w:t>Savladavanje novih tehnologija</w:t>
      </w:r>
    </w:p>
    <w:p w:rsidRPr="002271D9" w:rsidR="002271D9" w:rsidP="002271D9" w:rsidRDefault="46207CAB" w14:paraId="21C9910E" w14:textId="752649E9">
      <w:pPr>
        <w:pStyle w:val="BodyText"/>
        <w:numPr>
          <w:ilvl w:val="0"/>
          <w:numId w:val="30"/>
        </w:numPr>
        <w:rPr>
          <w:lang w:val="sr-Latn-CS"/>
        </w:rPr>
      </w:pPr>
      <w:r w:rsidRPr="7FE715A8">
        <w:rPr>
          <w:lang w:val="sr-Latn-CS"/>
        </w:rPr>
        <w:t>Navikavanje na timski rad</w:t>
      </w:r>
    </w:p>
    <w:p w:rsidR="002271D9" w:rsidP="002271D9" w:rsidRDefault="002271D9" w14:paraId="4CCE7F7B" w14:textId="77777777">
      <w:pPr>
        <w:pStyle w:val="BodyText"/>
        <w:rPr>
          <w:lang w:val="sr-Latn-CS"/>
        </w:rPr>
      </w:pPr>
      <w:r>
        <w:rPr>
          <w:lang w:val="sr-Latn-CS"/>
        </w:rPr>
        <w:t xml:space="preserve">              Tip ličnosti: Motivisan zadatkom</w:t>
      </w:r>
    </w:p>
    <w:p w:rsidR="00A26EFB" w:rsidP="00A26EFB" w:rsidRDefault="40738744" w14:paraId="28FD70C5" w14:textId="1629E30E">
      <w:pPr>
        <w:pStyle w:val="BodyText"/>
        <w:rPr>
          <w:lang w:val="sr-Latn-CS"/>
        </w:rPr>
      </w:pPr>
      <w:r w:rsidRPr="7FE715A8">
        <w:rPr>
          <w:lang w:val="sr-Latn-CS"/>
        </w:rPr>
        <w:t>Ilija Đorđević Arsić</w:t>
      </w:r>
      <w:r w:rsidRPr="7FE715A8" w:rsidR="46207CAB">
        <w:rPr>
          <w:lang w:val="sr-Latn-CS"/>
        </w:rPr>
        <w:t>:</w:t>
      </w:r>
    </w:p>
    <w:p w:rsidR="00A26EFB" w:rsidP="00A26EFB" w:rsidRDefault="00A26EFB" w14:paraId="1DDBFC4D" w14:textId="77777777">
      <w:pPr>
        <w:pStyle w:val="BodyText"/>
        <w:ind w:left="1440"/>
        <w:rPr>
          <w:lang w:val="sr-Latn-CS"/>
        </w:rPr>
      </w:pPr>
      <w:r>
        <w:rPr>
          <w:lang w:val="sr-Latn-CS"/>
        </w:rPr>
        <w:t>Ciljevi:</w:t>
      </w:r>
    </w:p>
    <w:p w:rsidR="00A26EFB" w:rsidP="00A26EFB" w:rsidRDefault="00A26EFB" w14:paraId="1B6ADB6F" w14:textId="7CA6FBBE">
      <w:pPr>
        <w:pStyle w:val="BodyText"/>
        <w:numPr>
          <w:ilvl w:val="0"/>
          <w:numId w:val="33"/>
        </w:numPr>
        <w:rPr>
          <w:lang w:val="sr-Latn-CS"/>
        </w:rPr>
      </w:pPr>
      <w:r w:rsidRPr="37989D4A" w:rsidR="00A26EFB">
        <w:rPr>
          <w:lang w:val="sr-Latn-CS"/>
        </w:rPr>
        <w:t xml:space="preserve">Sticanje znanja za razvoj </w:t>
      </w:r>
      <w:r w:rsidRPr="37989D4A" w:rsidR="2C6DCAFC">
        <w:rPr>
          <w:lang w:val="sr-Latn-CS"/>
        </w:rPr>
        <w:t>mobilnih</w:t>
      </w:r>
      <w:r w:rsidRPr="37989D4A" w:rsidR="00A26EFB">
        <w:rPr>
          <w:lang w:val="sr-Latn-CS"/>
        </w:rPr>
        <w:t xml:space="preserve"> aplikacija</w:t>
      </w:r>
    </w:p>
    <w:p w:rsidR="00A26EFB" w:rsidP="00A26EFB" w:rsidRDefault="3678A6A3" w14:paraId="6D70F369" w14:textId="77777777">
      <w:pPr>
        <w:pStyle w:val="BodyText"/>
        <w:numPr>
          <w:ilvl w:val="0"/>
          <w:numId w:val="33"/>
        </w:numPr>
        <w:rPr>
          <w:lang w:val="sr-Latn-CS"/>
        </w:rPr>
      </w:pPr>
      <w:r w:rsidRPr="7FE715A8">
        <w:rPr>
          <w:lang w:val="sr-Latn-CS"/>
        </w:rPr>
        <w:t>Savladavanje novih tehnologija sa kojima nije bilo dodirnih tačaka na fakultetu</w:t>
      </w:r>
    </w:p>
    <w:p w:rsidR="0FE8B4FA" w:rsidP="7FE715A8" w:rsidRDefault="0FE8B4FA" w14:paraId="7E699AB7" w14:textId="75608867">
      <w:pPr>
        <w:pStyle w:val="BodyText"/>
        <w:numPr>
          <w:ilvl w:val="0"/>
          <w:numId w:val="33"/>
        </w:numPr>
        <w:rPr>
          <w:lang w:val="sr-Latn-CS"/>
        </w:rPr>
      </w:pPr>
      <w:r w:rsidRPr="7FE715A8">
        <w:rPr>
          <w:lang w:val="sr-Latn-CS"/>
        </w:rPr>
        <w:t>Iskustvo u radu sa timom</w:t>
      </w:r>
    </w:p>
    <w:p w:rsidR="0FE8B4FA" w:rsidP="7FE715A8" w:rsidRDefault="0FE8B4FA" w14:paraId="5C693C39" w14:textId="3D5690B6">
      <w:pPr>
        <w:pStyle w:val="BodyText"/>
        <w:numPr>
          <w:ilvl w:val="0"/>
          <w:numId w:val="33"/>
        </w:numPr>
        <w:rPr>
          <w:lang w:val="sr-Latn-CS"/>
        </w:rPr>
      </w:pPr>
      <w:r w:rsidRPr="7FE715A8">
        <w:rPr>
          <w:lang w:val="sr-Latn-CS"/>
        </w:rPr>
        <w:t>Priprema za budući rad u kompanijama</w:t>
      </w:r>
    </w:p>
    <w:p w:rsidR="00A26EFB" w:rsidP="00A26EFB" w:rsidRDefault="3678A6A3" w14:paraId="51F93396" w14:textId="08390A69">
      <w:pPr>
        <w:pStyle w:val="BodyText"/>
        <w:rPr>
          <w:lang w:val="sr-Latn-CS"/>
        </w:rPr>
      </w:pPr>
      <w:r w:rsidRPr="37989D4A" w:rsidR="3678A6A3">
        <w:rPr>
          <w:lang w:val="sr-Latn-CS"/>
        </w:rPr>
        <w:t xml:space="preserve">              Tip ličnosti</w:t>
      </w:r>
      <w:r w:rsidRPr="37989D4A" w:rsidR="782ECEB7">
        <w:rPr>
          <w:lang w:val="sr-Latn-CS"/>
        </w:rPr>
        <w:t xml:space="preserve">: </w:t>
      </w:r>
      <w:r w:rsidRPr="37989D4A" w:rsidR="4C972641">
        <w:rPr>
          <w:lang w:val="sr-Latn-CS"/>
        </w:rPr>
        <w:t>Ličnost koja se sama motiviše</w:t>
      </w:r>
    </w:p>
    <w:p w:rsidRPr="00DA66EB" w:rsidR="001D2CA0" w:rsidP="00A26EFB" w:rsidRDefault="001D2CA0" w14:paraId="603CD303" w14:textId="77777777" w14:noSpellErr="1">
      <w:pPr>
        <w:pStyle w:val="BodyText"/>
        <w:rPr>
          <w:lang w:val="sr-Latn-CS"/>
        </w:rPr>
      </w:pPr>
    </w:p>
    <w:p w:rsidR="37989D4A" w:rsidP="37989D4A" w:rsidRDefault="37989D4A" w14:paraId="6B44B8C9" w14:textId="78D128AB">
      <w:pPr>
        <w:pStyle w:val="BodyText"/>
        <w:rPr>
          <w:lang w:val="sr-Latn-CS"/>
        </w:rPr>
      </w:pPr>
    </w:p>
    <w:p w:rsidR="37989D4A" w:rsidP="37989D4A" w:rsidRDefault="37989D4A" w14:paraId="5EBFC485" w14:textId="7C48F622">
      <w:pPr>
        <w:pStyle w:val="BodyText"/>
        <w:rPr>
          <w:lang w:val="sr-Latn-CS"/>
        </w:rPr>
      </w:pPr>
    </w:p>
    <w:p w:rsidRPr="006F61C6" w:rsidR="00835400" w:rsidP="00835400" w:rsidRDefault="00835400" w14:paraId="18780BE9" w14:textId="77777777">
      <w:pPr>
        <w:pStyle w:val="Heading1"/>
        <w:rPr>
          <w:lang w:val="sr-Latn-CS"/>
        </w:rPr>
      </w:pPr>
      <w:bookmarkStart w:name="_Toc507815241" w:id="6"/>
      <w:r w:rsidRPr="37989D4A" w:rsidR="00835400">
        <w:rPr>
          <w:lang w:val="sr-Latn-CS"/>
        </w:rPr>
        <w:t>Vođa tima</w:t>
      </w:r>
      <w:bookmarkEnd w:id="6"/>
    </w:p>
    <w:p w:rsidR="00835400" w:rsidP="00835400" w:rsidRDefault="00835400" w14:paraId="506D99BF" w14:textId="77777777">
      <w:pPr>
        <w:pStyle w:val="BodyText"/>
        <w:rPr>
          <w:lang w:val="sr-Latn-CS"/>
        </w:rPr>
      </w:pPr>
    </w:p>
    <w:p w:rsidR="001D2CA0" w:rsidP="00835400" w:rsidRDefault="001D2CA0" w14:paraId="17B025C2" w14:textId="77777777">
      <w:pPr>
        <w:pStyle w:val="BodyText"/>
        <w:rPr>
          <w:lang w:val="sr-Latn-CS"/>
        </w:rPr>
      </w:pPr>
      <w:r>
        <w:rPr>
          <w:lang w:val="sr-Latn-CS"/>
        </w:rPr>
        <w:t>Kriterijumi za izbor vođe:</w:t>
      </w:r>
    </w:p>
    <w:p w:rsidR="001D2CA0" w:rsidP="001D2CA0" w:rsidRDefault="001D2CA0" w14:paraId="5BA53022" w14:textId="77777777">
      <w:pPr>
        <w:pStyle w:val="BodyText"/>
        <w:numPr>
          <w:ilvl w:val="0"/>
          <w:numId w:val="34"/>
        </w:numPr>
        <w:rPr>
          <w:lang w:val="sr-Latn-CS"/>
        </w:rPr>
      </w:pPr>
      <w:r>
        <w:rPr>
          <w:lang w:val="sr-Latn-CS"/>
        </w:rPr>
        <w:t>Dostupnost</w:t>
      </w:r>
    </w:p>
    <w:p w:rsidR="001D2CA0" w:rsidP="001D2CA0" w:rsidRDefault="001D2CA0" w14:paraId="6B346C14" w14:textId="77777777">
      <w:pPr>
        <w:pStyle w:val="BodyText"/>
        <w:numPr>
          <w:ilvl w:val="0"/>
          <w:numId w:val="34"/>
        </w:numPr>
        <w:rPr>
          <w:lang w:val="sr-Latn-CS"/>
        </w:rPr>
      </w:pPr>
      <w:r>
        <w:rPr>
          <w:lang w:val="sr-Latn-CS"/>
        </w:rPr>
        <w:t>Otvorenost za nove ideje</w:t>
      </w:r>
    </w:p>
    <w:p w:rsidR="001D2CA0" w:rsidP="001D2CA0" w:rsidRDefault="782ECEB7" w14:paraId="55233267" w14:textId="77777777">
      <w:pPr>
        <w:pStyle w:val="BodyText"/>
        <w:numPr>
          <w:ilvl w:val="0"/>
          <w:numId w:val="34"/>
        </w:numPr>
        <w:rPr>
          <w:lang w:val="sr-Latn-CS"/>
        </w:rPr>
      </w:pPr>
      <w:r w:rsidRPr="7FE715A8">
        <w:rPr>
          <w:lang w:val="sr-Latn-CS"/>
        </w:rPr>
        <w:t>Razumevanje drugih ljudi</w:t>
      </w:r>
    </w:p>
    <w:p w:rsidR="7FE715A8" w:rsidP="7FE715A8" w:rsidRDefault="7FE715A8" w14:paraId="1647AFC6" w14:textId="77A0EFA1">
      <w:pPr>
        <w:pStyle w:val="BodyText"/>
        <w:rPr>
          <w:lang w:val="sr-Latn-CS"/>
        </w:rPr>
      </w:pPr>
    </w:p>
    <w:p w:rsidR="0034483E" w:rsidP="0034483E" w:rsidRDefault="513596AE" w14:paraId="77B61030" w14:textId="620791F5">
      <w:pPr>
        <w:pStyle w:val="BodyText"/>
        <w:rPr>
          <w:lang w:val="sr-Latn-CS"/>
        </w:rPr>
      </w:pPr>
      <w:r w:rsidRPr="7FE715A8">
        <w:rPr>
          <w:lang w:val="sr-Latn-CS"/>
        </w:rPr>
        <w:t xml:space="preserve">Za vođu našeg tima izabran je </w:t>
      </w:r>
      <w:r w:rsidRPr="7FE715A8" w:rsidR="4960D33A">
        <w:rPr>
          <w:lang w:val="sr-Latn-CS"/>
        </w:rPr>
        <w:t>Tijana Kvai</w:t>
      </w:r>
      <w:r w:rsidRPr="7FE715A8">
        <w:rPr>
          <w:lang w:val="sr-Latn-CS"/>
        </w:rPr>
        <w:t>ć.</w:t>
      </w:r>
    </w:p>
    <w:p w:rsidRPr="00D96EF7" w:rsidR="00A837FE" w:rsidP="0034483E" w:rsidRDefault="00A837FE" w14:paraId="57775345" w14:textId="77777777">
      <w:pPr>
        <w:pStyle w:val="BodyText"/>
        <w:rPr>
          <w:lang w:val="sr-Latn-CS"/>
        </w:rPr>
      </w:pPr>
    </w:p>
    <w:p w:rsidRPr="006F61C6" w:rsidR="00995C29" w:rsidP="00995C29" w:rsidRDefault="00D62E1E" w14:paraId="1E97F86D" w14:textId="77777777">
      <w:pPr>
        <w:pStyle w:val="Heading1"/>
        <w:rPr>
          <w:lang w:val="sr-Latn-CS"/>
        </w:rPr>
      </w:pPr>
      <w:bookmarkStart w:name="_Toc507815242" w:id="7"/>
      <w:r w:rsidRPr="37989D4A" w:rsidR="00D62E1E">
        <w:rPr>
          <w:lang w:val="sr-Latn-CS"/>
        </w:rPr>
        <w:t>Komunikacija</w:t>
      </w:r>
      <w:bookmarkEnd w:id="7"/>
    </w:p>
    <w:p w:rsidR="00995C29" w:rsidP="00995C29" w:rsidRDefault="513596AE" w14:paraId="47223228" w14:textId="5161D734">
      <w:pPr>
        <w:pStyle w:val="BodyText"/>
        <w:rPr>
          <w:lang w:val="sr-Latn-CS"/>
        </w:rPr>
      </w:pPr>
      <w:r w:rsidRPr="7FE715A8">
        <w:rPr>
          <w:lang w:val="sr-Latn-CS"/>
        </w:rPr>
        <w:t xml:space="preserve">Platforme </w:t>
      </w:r>
      <w:r w:rsidRPr="7FE715A8" w:rsidR="00E984B7">
        <w:rPr>
          <w:lang w:val="sr-Latn-CS"/>
        </w:rPr>
        <w:t xml:space="preserve">na kojima će naš tim komunicirati su MSTeams i </w:t>
      </w:r>
      <w:r w:rsidRPr="7FE715A8" w:rsidR="448DE11C">
        <w:rPr>
          <w:lang w:val="sr-Latn-CS"/>
        </w:rPr>
        <w:t>Discord</w:t>
      </w:r>
      <w:r w:rsidRPr="7FE715A8" w:rsidR="00E984B7">
        <w:rPr>
          <w:lang w:val="sr-Latn-CS"/>
        </w:rPr>
        <w:t>.</w:t>
      </w:r>
    </w:p>
    <w:p w:rsidR="00627FD7" w:rsidP="00995C29" w:rsidRDefault="00E984B7" w14:paraId="05EB0A17" w14:textId="4BF793DD">
      <w:pPr>
        <w:pStyle w:val="BodyText"/>
        <w:rPr>
          <w:lang w:val="sr-Latn-CS"/>
        </w:rPr>
      </w:pPr>
      <w:r w:rsidRPr="7FE715A8">
        <w:rPr>
          <w:lang w:val="sr-Latn-CS"/>
        </w:rPr>
        <w:t xml:space="preserve">Sastanci će biti održavani na </w:t>
      </w:r>
      <w:r w:rsidRPr="7FE715A8" w:rsidR="7F81E667">
        <w:rPr>
          <w:lang w:val="sr-Latn-CS"/>
        </w:rPr>
        <w:t>Discord</w:t>
      </w:r>
      <w:r w:rsidRPr="7FE715A8">
        <w:rPr>
          <w:lang w:val="sr-Latn-CS"/>
        </w:rPr>
        <w:t xml:space="preserve"> platformi zbog </w:t>
      </w:r>
      <w:r w:rsidRPr="7FE715A8" w:rsidR="470A43BB">
        <w:rPr>
          <w:lang w:val="sr-Latn-CS"/>
        </w:rPr>
        <w:t>nedostupnosti jednog od članova tima dok će se ostali članovi sastajati uživo u prostorijama fakulteta</w:t>
      </w:r>
      <w:r w:rsidRPr="7FE715A8" w:rsidR="6D410566">
        <w:rPr>
          <w:lang w:val="sr-Latn-CS"/>
        </w:rPr>
        <w:t>.</w:t>
      </w:r>
    </w:p>
    <w:p w:rsidR="00D62E1E" w:rsidP="00995C29" w:rsidRDefault="004160A4" w14:paraId="24EEDADD" w14:textId="77777777">
      <w:pPr>
        <w:pStyle w:val="BodyText"/>
        <w:rPr>
          <w:lang w:val="sr-Latn-CS"/>
        </w:rPr>
      </w:pPr>
      <w:r>
        <w:rPr>
          <w:lang w:val="sr-Latn-CS"/>
        </w:rPr>
        <w:t>Vođa tima će voditi evidenciju o projektu na računaru.</w:t>
      </w:r>
    </w:p>
    <w:p w:rsidR="00D62E1E" w:rsidP="00D62E1E" w:rsidRDefault="004160A4" w14:paraId="7A4F2733" w14:textId="4C80603C">
      <w:pPr>
        <w:pStyle w:val="BodyText"/>
        <w:rPr>
          <w:lang w:val="sr-Latn-CS"/>
        </w:rPr>
      </w:pPr>
      <w:r>
        <w:rPr>
          <w:lang w:val="sr-Latn-CS"/>
        </w:rPr>
        <w:t>Za razmenu podataka projekta tim će koristiti Github i Bitbucket.</w:t>
      </w:r>
    </w:p>
    <w:p w:rsidR="00A837FE" w:rsidP="00D62E1E" w:rsidRDefault="00A837FE" w14:paraId="73F8B610" w14:textId="77777777">
      <w:pPr>
        <w:pStyle w:val="BodyText"/>
        <w:rPr>
          <w:lang w:val="sr-Latn-CS"/>
        </w:rPr>
      </w:pPr>
    </w:p>
    <w:p w:rsidRPr="006F61C6" w:rsidR="00835400" w:rsidP="00835400" w:rsidRDefault="00835400" w14:paraId="499FC457" w14:textId="77777777">
      <w:pPr>
        <w:pStyle w:val="Heading1"/>
        <w:rPr>
          <w:lang w:val="sr-Latn-CS"/>
        </w:rPr>
      </w:pPr>
      <w:bookmarkStart w:name="_Toc507815243" w:id="8"/>
      <w:r w:rsidRPr="37989D4A" w:rsidR="00835400">
        <w:rPr>
          <w:lang w:val="sr-Latn-CS"/>
        </w:rPr>
        <w:t>Planiranje vremena</w:t>
      </w:r>
      <w:bookmarkEnd w:id="8"/>
    </w:p>
    <w:p w:rsidR="004160A4" w:rsidP="00835400" w:rsidRDefault="004160A4" w14:paraId="113C1E57" w14:textId="77777777">
      <w:pPr>
        <w:pStyle w:val="BodyText"/>
        <w:rPr>
          <w:lang w:val="sr-Latn-CS"/>
        </w:rPr>
      </w:pPr>
      <w:r>
        <w:rPr>
          <w:lang w:val="sr-Latn-CS"/>
        </w:rPr>
        <w:t>Prosečan nedeljni broj sati rada na izradi projekta:</w:t>
      </w:r>
    </w:p>
    <w:p w:rsidR="004160A4" w:rsidP="004160A4" w:rsidRDefault="7B75E91E" w14:paraId="4A64B630" w14:textId="5922435F">
      <w:pPr>
        <w:pStyle w:val="BodyText"/>
        <w:numPr>
          <w:ilvl w:val="0"/>
          <w:numId w:val="35"/>
        </w:numPr>
        <w:rPr>
          <w:lang w:val="sr-Latn-CS"/>
        </w:rPr>
      </w:pPr>
      <w:r w:rsidRPr="7FE715A8">
        <w:rPr>
          <w:lang w:val="sr-Latn-CS"/>
        </w:rPr>
        <w:t xml:space="preserve">Timski: </w:t>
      </w:r>
      <w:r w:rsidRPr="7FE715A8" w:rsidR="667F0DD7">
        <w:rPr>
          <w:lang w:val="sr-Latn-CS"/>
        </w:rPr>
        <w:t>6</w:t>
      </w:r>
      <w:r w:rsidRPr="7FE715A8">
        <w:rPr>
          <w:lang w:val="sr-Latn-CS"/>
        </w:rPr>
        <w:t xml:space="preserve"> sat</w:t>
      </w:r>
      <w:r w:rsidRPr="7FE715A8" w:rsidR="10760B0B">
        <w:rPr>
          <w:lang w:val="sr-Latn-CS"/>
        </w:rPr>
        <w:t>i</w:t>
      </w:r>
    </w:p>
    <w:p w:rsidR="00E734CB" w:rsidP="004160A4" w:rsidRDefault="7B75E91E" w14:paraId="14AE2D53" w14:textId="7C1BCACF">
      <w:pPr>
        <w:pStyle w:val="BodyText"/>
        <w:numPr>
          <w:ilvl w:val="0"/>
          <w:numId w:val="35"/>
        </w:numPr>
        <w:rPr>
          <w:lang w:val="sr-Latn-CS"/>
        </w:rPr>
      </w:pPr>
      <w:r w:rsidRPr="7FE715A8">
        <w:rPr>
          <w:lang w:val="sr-Latn-CS"/>
        </w:rPr>
        <w:t>Pojedinačno: 1</w:t>
      </w:r>
      <w:r w:rsidRPr="7FE715A8" w:rsidR="1246B384">
        <w:rPr>
          <w:lang w:val="sr-Latn-CS"/>
        </w:rPr>
        <w:t>2</w:t>
      </w:r>
      <w:r w:rsidRPr="7FE715A8">
        <w:rPr>
          <w:lang w:val="sr-Latn-CS"/>
        </w:rPr>
        <w:t xml:space="preserve"> sati</w:t>
      </w:r>
    </w:p>
    <w:p w:rsidR="00E734CB" w:rsidP="00E734CB" w:rsidRDefault="00E734CB" w14:paraId="790D937A" w14:textId="77777777">
      <w:pPr>
        <w:pStyle w:val="BodyText"/>
        <w:rPr>
          <w:lang w:val="sr-Latn-CS"/>
        </w:rPr>
      </w:pPr>
      <w:r>
        <w:rPr>
          <w:lang w:val="sr-Latn-CS"/>
        </w:rPr>
        <w:t>U slučaju odsustva nekog od članova tima, ostatak tima će zajedno odraditi taj deo projekta.</w:t>
      </w:r>
    </w:p>
    <w:p w:rsidR="00835400" w:rsidP="00835400" w:rsidRDefault="002724DD" w14:paraId="18DFB6B8" w14:textId="77777777">
      <w:pPr>
        <w:pStyle w:val="BodyText"/>
        <w:rPr>
          <w:lang w:val="sr-Latn-RS"/>
        </w:rPr>
      </w:pPr>
      <w:r>
        <w:rPr>
          <w:lang w:val="sr-Latn-CS"/>
        </w:rPr>
        <w:t>Procena ukupnog vremena na izradi projekta je između 110 i 130 sati po članu tima.</w:t>
      </w:r>
    </w:p>
    <w:p w:rsidRPr="006F61C6" w:rsidR="002343C5" w:rsidRDefault="002343C5" w14:paraId="59716D03" w14:textId="77777777">
      <w:pPr>
        <w:pStyle w:val="BodyText"/>
        <w:rPr>
          <w:lang w:val="sr-Latn-CS"/>
        </w:rPr>
      </w:pPr>
    </w:p>
    <w:sectPr w:rsidRPr="006F61C6" w:rsidR="002343C5">
      <w:headerReference w:type="default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0B5B" w:rsidRDefault="00CA0B5B" w14:paraId="73715930" w14:textId="77777777">
      <w:r>
        <w:separator/>
      </w:r>
    </w:p>
  </w:endnote>
  <w:endnote w:type="continuationSeparator" w:id="0">
    <w:p w:rsidR="00CA0B5B" w:rsidRDefault="00CA0B5B" w14:paraId="2B4F897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43C5" w:rsidRDefault="002343C5" w14:paraId="2EAFDAB8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343C5" w:rsidRDefault="002343C5" w14:paraId="2B6697E7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2538"/>
      <w:gridCol w:w="4590"/>
      <w:gridCol w:w="2358"/>
    </w:tblGrid>
    <w:tr w:rsidRPr="006D0694" w:rsidR="002343C5" w14:paraId="7D39DE6A" w14:textId="77777777"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:rsidRPr="006D0694" w:rsidR="002343C5" w:rsidRDefault="006F61C6" w14:paraId="4DBEC5EC" w14:textId="77777777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90" w:type="dxa"/>
          <w:tcBorders>
            <w:top w:val="nil"/>
            <w:left w:val="nil"/>
            <w:bottom w:val="nil"/>
            <w:right w:val="nil"/>
          </w:tcBorders>
        </w:tcPr>
        <w:p w:rsidRPr="006D0694" w:rsidR="002343C5" w:rsidP="00AB1DE2" w:rsidRDefault="002343C5" w14:paraId="2ABBC92D" w14:textId="6D0F678A">
          <w:pPr>
            <w:jc w:val="center"/>
            <w:rPr>
              <w:lang w:val="sr-Latn-CS"/>
            </w:rPr>
          </w:pPr>
          <w:r w:rsidRPr="006D0694">
            <w:rPr>
              <w:rFonts w:ascii="Symbol" w:hAnsi="Symbol" w:eastAsia="Symbol" w:cs="Symbol"/>
              <w:lang w:val="sr-Latn-CS"/>
            </w:rPr>
            <w:t>Ó</w:t>
          </w:r>
          <w:r w:rsidR="00A837FE">
            <w:rPr>
              <w:lang w:val="sr-Latn-CS"/>
            </w:rPr>
            <w:t>eezTec-IT</w:t>
          </w:r>
          <w:r w:rsidRPr="006D0694">
            <w:rPr>
              <w:lang w:val="sr-Latn-CS"/>
            </w:rPr>
            <w:t xml:space="preserve">, </w:t>
          </w:r>
          <w:r w:rsidRPr="006D0694" w:rsidR="006F61C6">
            <w:rPr>
              <w:lang w:val="sr-Latn-CS"/>
            </w:rPr>
            <w:t>20</w:t>
          </w:r>
          <w:r w:rsidR="003E2CFF">
            <w:rPr>
              <w:lang w:val="sr-Latn-CS"/>
            </w:rPr>
            <w:t>2</w:t>
          </w:r>
          <w:r w:rsidR="00A837FE">
            <w:rPr>
              <w:lang w:val="sr-Latn-CS"/>
            </w:rPr>
            <w:t>3</w:t>
          </w: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</w:tcPr>
        <w:p w:rsidRPr="006D0694" w:rsidR="002343C5" w:rsidRDefault="006F61C6" w14:paraId="0121800B" w14:textId="77777777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Pr="006D0694" w:rsidR="002343C5">
            <w:rPr>
              <w:lang w:val="sr-Latn-CS"/>
            </w:rPr>
            <w:t xml:space="preserve"> </w:t>
          </w:r>
          <w:r w:rsidRPr="006D0694" w:rsidR="002343C5">
            <w:rPr>
              <w:rStyle w:val="PageNumber"/>
              <w:lang w:val="sr-Latn-CS"/>
            </w:rPr>
            <w:fldChar w:fldCharType="begin"/>
          </w:r>
          <w:r w:rsidRPr="006D0694" w:rsidR="002343C5">
            <w:rPr>
              <w:rStyle w:val="PageNumber"/>
              <w:lang w:val="sr-Latn-CS"/>
            </w:rPr>
            <w:instrText xml:space="preserve"> PAGE </w:instrText>
          </w:r>
          <w:r w:rsidRPr="006D0694" w:rsidR="002343C5">
            <w:rPr>
              <w:rStyle w:val="PageNumber"/>
              <w:lang w:val="sr-Latn-CS"/>
            </w:rPr>
            <w:fldChar w:fldCharType="separate"/>
          </w:r>
          <w:r w:rsidR="008F13A1">
            <w:rPr>
              <w:rStyle w:val="PageNumber"/>
              <w:noProof/>
              <w:lang w:val="sr-Latn-CS"/>
            </w:rPr>
            <w:t>5</w:t>
          </w:r>
          <w:r w:rsidRPr="006D0694" w:rsidR="002343C5">
            <w:rPr>
              <w:rStyle w:val="PageNumber"/>
              <w:lang w:val="sr-Latn-CS"/>
            </w:rPr>
            <w:fldChar w:fldCharType="end"/>
          </w:r>
          <w:r w:rsidRPr="006D0694" w:rsidR="002343C5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Pr="006D0694" w:rsidR="002343C5">
            <w:rPr>
              <w:rStyle w:val="PageNumber"/>
              <w:lang w:val="sr-Latn-CS"/>
            </w:rPr>
            <w:t xml:space="preserve"> </w:t>
          </w:r>
          <w:r w:rsidRPr="006D0694" w:rsidR="002343C5">
            <w:rPr>
              <w:rStyle w:val="PageNumber"/>
              <w:lang w:val="sr-Latn-CS"/>
            </w:rPr>
            <w:fldChar w:fldCharType="begin"/>
          </w:r>
          <w:r w:rsidRPr="006D0694" w:rsidR="002343C5">
            <w:rPr>
              <w:rStyle w:val="PageNumber"/>
              <w:lang w:val="sr-Latn-CS"/>
            </w:rPr>
            <w:instrText xml:space="preserve"> NUMPAGES  \* MERGEFORMAT </w:instrText>
          </w:r>
          <w:r w:rsidRPr="006D0694" w:rsidR="002343C5">
            <w:rPr>
              <w:rStyle w:val="PageNumber"/>
              <w:lang w:val="sr-Latn-CS"/>
            </w:rPr>
            <w:fldChar w:fldCharType="separate"/>
          </w:r>
          <w:r w:rsidR="008F13A1">
            <w:rPr>
              <w:rStyle w:val="PageNumber"/>
              <w:noProof/>
              <w:lang w:val="sr-Latn-CS"/>
            </w:rPr>
            <w:t>5</w:t>
          </w:r>
          <w:r w:rsidRPr="006D0694" w:rsidR="002343C5">
            <w:rPr>
              <w:rStyle w:val="PageNumber"/>
              <w:lang w:val="sr-Latn-CS"/>
            </w:rPr>
            <w:fldChar w:fldCharType="end"/>
          </w:r>
        </w:p>
      </w:tc>
    </w:tr>
  </w:tbl>
  <w:p w:rsidRPr="006D0694" w:rsidR="002343C5" w:rsidRDefault="002343C5" w14:paraId="30168019" w14:textId="77777777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43C5" w:rsidRDefault="002343C5" w14:paraId="7722A51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0B5B" w:rsidRDefault="00CA0B5B" w14:paraId="555F1101" w14:textId="77777777">
      <w:r>
        <w:separator/>
      </w:r>
    </w:p>
  </w:footnote>
  <w:footnote w:type="continuationSeparator" w:id="0">
    <w:p w:rsidR="00CA0B5B" w:rsidRDefault="00CA0B5B" w14:paraId="4485E3F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43C5" w:rsidRDefault="002343C5" w14:paraId="37C06805" w14:textId="77777777">
    <w:pPr>
      <w:rPr>
        <w:sz w:val="24"/>
      </w:rPr>
    </w:pPr>
  </w:p>
  <w:p w:rsidR="002343C5" w:rsidRDefault="002343C5" w14:paraId="6B635F1B" w14:textId="77777777">
    <w:pPr>
      <w:pBdr>
        <w:top w:val="single" w:color="auto" w:sz="6" w:space="1"/>
      </w:pBdr>
      <w:rPr>
        <w:sz w:val="24"/>
      </w:rPr>
    </w:pPr>
  </w:p>
  <w:p w:rsidRPr="006F61C6" w:rsidR="002343C5" w:rsidRDefault="00A837FE" w14:paraId="5E448019" w14:textId="01560F03">
    <w:pPr>
      <w:pBdr>
        <w:bottom w:val="single" w:color="auto" w:sz="6" w:space="1"/>
      </w:pBdr>
      <w:jc w:val="right"/>
      <w:rPr>
        <w:rFonts w:ascii="Arial" w:hAnsi="Arial"/>
        <w:b/>
        <w:sz w:val="36"/>
        <w:lang w:val="sr-Latn-CS"/>
      </w:rPr>
    </w:pPr>
    <w:proofErr w:type="spellStart"/>
    <w:r>
      <w:rPr>
        <w:rFonts w:ascii="Arial" w:hAnsi="Arial"/>
        <w:b/>
        <w:sz w:val="36"/>
      </w:rPr>
      <w:t>eezTec</w:t>
    </w:r>
    <w:proofErr w:type="spellEnd"/>
    <w:r>
      <w:rPr>
        <w:rFonts w:ascii="Arial" w:hAnsi="Arial"/>
        <w:b/>
        <w:sz w:val="36"/>
      </w:rPr>
      <w:t xml:space="preserve"> - IT</w:t>
    </w:r>
  </w:p>
  <w:p w:rsidR="002343C5" w:rsidRDefault="002343C5" w14:paraId="04F33180" w14:textId="77777777">
    <w:pPr>
      <w:pBdr>
        <w:bottom w:val="single" w:color="auto" w:sz="6" w:space="1"/>
      </w:pBdr>
      <w:jc w:val="right"/>
      <w:rPr>
        <w:sz w:val="24"/>
      </w:rPr>
    </w:pPr>
  </w:p>
  <w:p w:rsidR="002343C5" w:rsidRDefault="002343C5" w14:paraId="00BEBCF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Pr="006D0694" w:rsidR="002343C5" w14:paraId="167821AE" w14:textId="77777777">
      <w:tc>
        <w:tcPr>
          <w:tcW w:w="6379" w:type="dxa"/>
        </w:tcPr>
        <w:p w:rsidRPr="006D0694" w:rsidR="002343C5" w:rsidRDefault="00585D22" w14:paraId="003AE82D" w14:textId="1ACDBDF2">
          <w:pPr>
            <w:rPr>
              <w:lang w:val="sr-Latn-CS"/>
            </w:rPr>
          </w:pPr>
          <w:r>
            <w:rPr>
              <w:lang w:val="sr-Latn-CS"/>
            </w:rPr>
            <w:t>Organeeztec</w:t>
          </w:r>
        </w:p>
      </w:tc>
      <w:tc>
        <w:tcPr>
          <w:tcW w:w="3179" w:type="dxa"/>
        </w:tcPr>
        <w:p w:rsidRPr="006D0694" w:rsidR="002343C5" w:rsidRDefault="002343C5" w14:paraId="6EE9B2AA" w14:textId="77777777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Pr="006D0694" w:rsidR="006F61C6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Pr="006D0694" w:rsidR="006F61C6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w:rsidRPr="006D0694" w:rsidR="002343C5" w14:paraId="04019B11" w14:textId="77777777">
      <w:tc>
        <w:tcPr>
          <w:tcW w:w="6379" w:type="dxa"/>
        </w:tcPr>
        <w:p w:rsidRPr="006D0694" w:rsidR="002343C5" w:rsidRDefault="006F61C6" w14:paraId="19B0C87C" w14:textId="77777777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3179" w:type="dxa"/>
        </w:tcPr>
        <w:p w:rsidRPr="006D0694" w:rsidR="002343C5" w:rsidP="00AB1DE2" w:rsidRDefault="002343C5" w14:paraId="2E080055" w14:textId="47EA1AD8">
          <w:pPr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Pr="006D0694" w:rsidR="006F61C6">
            <w:rPr>
              <w:lang w:val="sr-Latn-CS"/>
            </w:rPr>
            <w:t>Datum</w:t>
          </w:r>
          <w:r w:rsidRPr="006D0694">
            <w:rPr>
              <w:lang w:val="sr-Latn-CS"/>
            </w:rPr>
            <w:t xml:space="preserve">: </w:t>
          </w:r>
          <w:r w:rsidR="00585D22">
            <w:rPr>
              <w:lang w:val="sr-Latn-CS"/>
            </w:rPr>
            <w:t>28</w:t>
          </w:r>
          <w:r w:rsidR="00AA3EB9">
            <w:rPr>
              <w:lang w:val="sr-Latn-CS"/>
            </w:rPr>
            <w:t>.0</w:t>
          </w:r>
          <w:r w:rsidR="00585D22">
            <w:rPr>
              <w:lang w:val="sr-Latn-CS"/>
            </w:rPr>
            <w:t>2</w:t>
          </w:r>
          <w:r w:rsidR="00AA3EB9">
            <w:rPr>
              <w:lang w:val="sr-Latn-CS"/>
            </w:rPr>
            <w:t>.202</w:t>
          </w:r>
          <w:r w:rsidR="00585D22">
            <w:rPr>
              <w:lang w:val="sr-Latn-CS"/>
            </w:rPr>
            <w:t>3</w:t>
          </w:r>
          <w:r w:rsidRPr="006D0694" w:rsidR="006F61C6">
            <w:rPr>
              <w:lang w:val="sr-Latn-CS"/>
            </w:rPr>
            <w:t>. god.</w:t>
          </w:r>
        </w:p>
      </w:tc>
    </w:tr>
    <w:tr w:rsidRPr="006D0694" w:rsidR="002343C5" w14:paraId="2E95B901" w14:textId="77777777">
      <w:tc>
        <w:tcPr>
          <w:tcW w:w="9558" w:type="dxa"/>
          <w:gridSpan w:val="2"/>
        </w:tcPr>
        <w:p w:rsidRPr="006D0694" w:rsidR="002343C5" w:rsidP="002B4765" w:rsidRDefault="00585D22" w14:paraId="4CA69B04" w14:textId="1DE5D9DB">
          <w:pPr>
            <w:rPr>
              <w:lang w:val="sr-Latn-CS"/>
            </w:rPr>
          </w:pPr>
          <w:r>
            <w:rPr>
              <w:lang w:val="sr-Latn-CS"/>
            </w:rPr>
            <w:t xml:space="preserve">eezTec – IT </w:t>
          </w:r>
          <w:r w:rsidRPr="006D0694" w:rsidR="006F61C6">
            <w:rPr>
              <w:lang w:val="sr-Latn-CS"/>
            </w:rPr>
            <w:t>-</w:t>
          </w:r>
          <w:r w:rsidR="00110719">
            <w:rPr>
              <w:lang w:val="sr-Latn-CS"/>
            </w:rPr>
            <w:t xml:space="preserve"> </w:t>
          </w:r>
          <w:r>
            <w:rPr>
              <w:lang w:val="sr-Latn-CS"/>
            </w:rPr>
            <w:t>Organeeztec</w:t>
          </w:r>
          <w:r w:rsidR="00110719">
            <w:rPr>
              <w:lang w:val="sr-Latn-CS"/>
            </w:rPr>
            <w:t xml:space="preserve"> </w:t>
          </w:r>
          <w:r w:rsidR="006D41CE">
            <w:rPr>
              <w:lang w:val="sr-Latn-CS"/>
            </w:rPr>
            <w:t>-</w:t>
          </w:r>
          <w:r>
            <w:rPr>
              <w:lang w:val="sr-Latn-CS"/>
            </w:rPr>
            <w:t xml:space="preserve"> </w:t>
          </w:r>
          <w:r w:rsidRPr="006D0694" w:rsidR="006F61C6">
            <w:rPr>
              <w:lang w:val="sr-Latn-CS"/>
            </w:rPr>
            <w:t>0</w:t>
          </w:r>
          <w:r w:rsidR="002B4765">
            <w:rPr>
              <w:lang w:val="sr-Latn-CS"/>
            </w:rPr>
            <w:t>1</w:t>
          </w:r>
        </w:p>
      </w:tc>
    </w:tr>
  </w:tbl>
  <w:p w:rsidRPr="006D0694" w:rsidR="002343C5" w:rsidRDefault="002343C5" w14:paraId="40E718F4" w14:textId="77777777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343C5" w:rsidRDefault="002343C5" w14:paraId="40575C6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8B084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2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/>
      </w:rPr>
    </w:lvl>
  </w:abstractNum>
  <w:abstractNum w:abstractNumId="3" w15:restartNumberingAfterBreak="0">
    <w:nsid w:val="01793C65"/>
    <w:multiLevelType w:val="hybridMultilevel"/>
    <w:tmpl w:val="431017C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E87777E"/>
    <w:multiLevelType w:val="hybridMultilevel"/>
    <w:tmpl w:val="F36AB1A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0EA8067B"/>
    <w:multiLevelType w:val="hybridMultilevel"/>
    <w:tmpl w:val="7688C8C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1381686F"/>
    <w:multiLevelType w:val="hybridMultilevel"/>
    <w:tmpl w:val="6C58E19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20730341"/>
    <w:multiLevelType w:val="hybridMultilevel"/>
    <w:tmpl w:val="C8B8DFDA"/>
    <w:lvl w:ilvl="0" w:tplc="04090001">
      <w:start w:val="1"/>
      <w:numFmt w:val="bullet"/>
      <w:lvlText w:val=""/>
      <w:lvlJc w:val="left"/>
      <w:pPr>
        <w:ind w:left="122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hint="default" w:ascii="Wingdings" w:hAnsi="Wingdings"/>
      </w:rPr>
    </w:lvl>
  </w:abstractNum>
  <w:abstractNum w:abstractNumId="10" w15:restartNumberingAfterBreak="0">
    <w:nsid w:val="218C30FC"/>
    <w:multiLevelType w:val="hybridMultilevel"/>
    <w:tmpl w:val="12A6E32A"/>
    <w:lvl w:ilvl="0" w:tplc="04090001">
      <w:start w:val="1"/>
      <w:numFmt w:val="bullet"/>
      <w:lvlText w:val=""/>
      <w:lvlJc w:val="left"/>
      <w:pPr>
        <w:ind w:left="15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hint="default" w:ascii="Wingdings" w:hAnsi="Wingdings"/>
      </w:rPr>
    </w:lvl>
  </w:abstractNum>
  <w:abstractNum w:abstractNumId="11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2" w15:restartNumberingAfterBreak="0">
    <w:nsid w:val="2B87873B"/>
    <w:multiLevelType w:val="hybridMultilevel"/>
    <w:tmpl w:val="8E8E662C"/>
    <w:lvl w:ilvl="0" w:tplc="393655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82D7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108B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967F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9035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CE77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560C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D6BF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561F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D263C36"/>
    <w:multiLevelType w:val="hybridMultilevel"/>
    <w:tmpl w:val="6B52A35A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341B3EBF"/>
    <w:multiLevelType w:val="hybridMultilevel"/>
    <w:tmpl w:val="C90691F8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6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7" w15:restartNumberingAfterBreak="0">
    <w:nsid w:val="36C56B85"/>
    <w:multiLevelType w:val="hybridMultilevel"/>
    <w:tmpl w:val="1480BD7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9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0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1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2" w15:restartNumberingAfterBreak="0">
    <w:nsid w:val="506E40B4"/>
    <w:multiLevelType w:val="hybridMultilevel"/>
    <w:tmpl w:val="082AB40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51A978C2"/>
    <w:multiLevelType w:val="hybridMultilevel"/>
    <w:tmpl w:val="622A79C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533B473A"/>
    <w:multiLevelType w:val="hybridMultilevel"/>
    <w:tmpl w:val="9462EF82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5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5A1C3D63"/>
    <w:multiLevelType w:val="hybridMultilevel"/>
    <w:tmpl w:val="8C4000B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5FA04338"/>
    <w:multiLevelType w:val="hybridMultilevel"/>
    <w:tmpl w:val="EEC47F3C"/>
    <w:lvl w:ilvl="0" w:tplc="04090001">
      <w:start w:val="1"/>
      <w:numFmt w:val="bullet"/>
      <w:lvlText w:val=""/>
      <w:lvlJc w:val="left"/>
      <w:pPr>
        <w:ind w:left="194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66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38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10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82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54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26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98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702" w:hanging="360"/>
      </w:pPr>
      <w:rPr>
        <w:rFonts w:hint="default" w:ascii="Wingdings" w:hAnsi="Wingdings"/>
      </w:rPr>
    </w:lvl>
  </w:abstractNum>
  <w:abstractNum w:abstractNumId="28" w15:restartNumberingAfterBreak="0">
    <w:nsid w:val="6A4E7369"/>
    <w:multiLevelType w:val="hybridMultilevel"/>
    <w:tmpl w:val="968CE83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9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0" w15:restartNumberingAfterBreak="0">
    <w:nsid w:val="6DD67748"/>
    <w:multiLevelType w:val="hybridMultilevel"/>
    <w:tmpl w:val="8FF89B3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6E16151F"/>
    <w:multiLevelType w:val="hybridMultilevel"/>
    <w:tmpl w:val="E1E6D5B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2" w15:restartNumberingAfterBreak="0">
    <w:nsid w:val="703A3E31"/>
    <w:multiLevelType w:val="hybridMultilevel"/>
    <w:tmpl w:val="3E9AEE9C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3" w15:restartNumberingAfterBreak="0">
    <w:nsid w:val="7092688B"/>
    <w:multiLevelType w:val="hybridMultilevel"/>
    <w:tmpl w:val="E73EE12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782036FE"/>
    <w:multiLevelType w:val="hybridMultilevel"/>
    <w:tmpl w:val="FA0AF9D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78617131"/>
    <w:multiLevelType w:val="hybridMultilevel"/>
    <w:tmpl w:val="6C1A890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198742036">
    <w:abstractNumId w:val="12"/>
  </w:num>
  <w:num w:numId="2" w16cid:durableId="1386367265">
    <w:abstractNumId w:val="1"/>
  </w:num>
  <w:num w:numId="3" w16cid:durableId="1298531635">
    <w:abstractNumId w:val="4"/>
  </w:num>
  <w:num w:numId="4" w16cid:durableId="412775884">
    <w:abstractNumId w:val="8"/>
  </w:num>
  <w:num w:numId="5" w16cid:durableId="1500002922">
    <w:abstractNumId w:val="29"/>
  </w:num>
  <w:num w:numId="6" w16cid:durableId="8264330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70607113">
    <w:abstractNumId w:val="11"/>
  </w:num>
  <w:num w:numId="8" w16cid:durableId="531650262">
    <w:abstractNumId w:val="19"/>
  </w:num>
  <w:num w:numId="9" w16cid:durableId="5956728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19402090">
    <w:abstractNumId w:val="13"/>
  </w:num>
  <w:num w:numId="11" w16cid:durableId="808522554">
    <w:abstractNumId w:val="20"/>
  </w:num>
  <w:num w:numId="12" w16cid:durableId="958796973">
    <w:abstractNumId w:val="25"/>
  </w:num>
  <w:num w:numId="13" w16cid:durableId="1630670138">
    <w:abstractNumId w:val="21"/>
  </w:num>
  <w:num w:numId="14" w16cid:durableId="575895471">
    <w:abstractNumId w:val="16"/>
  </w:num>
  <w:num w:numId="15" w16cid:durableId="1382094487">
    <w:abstractNumId w:val="18"/>
  </w:num>
  <w:num w:numId="16" w16cid:durableId="1303541145">
    <w:abstractNumId w:val="10"/>
  </w:num>
  <w:num w:numId="17" w16cid:durableId="1266108238">
    <w:abstractNumId w:val="31"/>
  </w:num>
  <w:num w:numId="18" w16cid:durableId="1314141835">
    <w:abstractNumId w:val="28"/>
  </w:num>
  <w:num w:numId="19" w16cid:durableId="964383863">
    <w:abstractNumId w:val="27"/>
  </w:num>
  <w:num w:numId="20" w16cid:durableId="280117957">
    <w:abstractNumId w:val="7"/>
  </w:num>
  <w:num w:numId="21" w16cid:durableId="1032657370">
    <w:abstractNumId w:val="6"/>
  </w:num>
  <w:num w:numId="22" w16cid:durableId="1882285792">
    <w:abstractNumId w:val="17"/>
  </w:num>
  <w:num w:numId="23" w16cid:durableId="1874999639">
    <w:abstractNumId w:val="2"/>
  </w:num>
  <w:num w:numId="24" w16cid:durableId="188642096">
    <w:abstractNumId w:val="32"/>
  </w:num>
  <w:num w:numId="25" w16cid:durableId="1080372842">
    <w:abstractNumId w:val="3"/>
  </w:num>
  <w:num w:numId="26" w16cid:durableId="1592929196">
    <w:abstractNumId w:val="23"/>
  </w:num>
  <w:num w:numId="27" w16cid:durableId="727415742">
    <w:abstractNumId w:val="24"/>
  </w:num>
  <w:num w:numId="28" w16cid:durableId="2089884688">
    <w:abstractNumId w:val="5"/>
  </w:num>
  <w:num w:numId="29" w16cid:durableId="1501848017">
    <w:abstractNumId w:val="22"/>
  </w:num>
  <w:num w:numId="30" w16cid:durableId="1270040231">
    <w:abstractNumId w:val="14"/>
  </w:num>
  <w:num w:numId="31" w16cid:durableId="710764441">
    <w:abstractNumId w:val="0"/>
  </w:num>
  <w:num w:numId="32" w16cid:durableId="368335878">
    <w:abstractNumId w:val="34"/>
  </w:num>
  <w:num w:numId="33" w16cid:durableId="700672045">
    <w:abstractNumId w:val="15"/>
  </w:num>
  <w:num w:numId="34" w16cid:durableId="1501121828">
    <w:abstractNumId w:val="30"/>
  </w:num>
  <w:num w:numId="35" w16cid:durableId="553740214">
    <w:abstractNumId w:val="35"/>
  </w:num>
  <w:num w:numId="36" w16cid:durableId="2111001561">
    <w:abstractNumId w:val="33"/>
  </w:num>
  <w:num w:numId="37" w16cid:durableId="1703554664">
    <w:abstractNumId w:val="26"/>
  </w:num>
  <w:num w:numId="38" w16cid:durableId="21448067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ExtTAyMTMxtjAzMzZW0lEKTi0uzszPAykwrgUA9lbIlywAAAA="/>
  </w:docVars>
  <w:rsids>
    <w:rsidRoot w:val="006F61C6"/>
    <w:rsid w:val="000012A9"/>
    <w:rsid w:val="00010EDA"/>
    <w:rsid w:val="00052E9F"/>
    <w:rsid w:val="000A7662"/>
    <w:rsid w:val="000F5EE8"/>
    <w:rsid w:val="00103833"/>
    <w:rsid w:val="00110719"/>
    <w:rsid w:val="00151CDF"/>
    <w:rsid w:val="00157DAE"/>
    <w:rsid w:val="001D2CA0"/>
    <w:rsid w:val="001E4E21"/>
    <w:rsid w:val="001F6798"/>
    <w:rsid w:val="00210E17"/>
    <w:rsid w:val="002271D9"/>
    <w:rsid w:val="002343C5"/>
    <w:rsid w:val="002426D0"/>
    <w:rsid w:val="0024759A"/>
    <w:rsid w:val="00257501"/>
    <w:rsid w:val="00260B17"/>
    <w:rsid w:val="002724DD"/>
    <w:rsid w:val="002B4765"/>
    <w:rsid w:val="002C638F"/>
    <w:rsid w:val="00321163"/>
    <w:rsid w:val="003312BC"/>
    <w:rsid w:val="0034483E"/>
    <w:rsid w:val="003519AF"/>
    <w:rsid w:val="00387292"/>
    <w:rsid w:val="003A4834"/>
    <w:rsid w:val="003C6C27"/>
    <w:rsid w:val="003D5CA3"/>
    <w:rsid w:val="003E2CFF"/>
    <w:rsid w:val="003E416D"/>
    <w:rsid w:val="003F7DFE"/>
    <w:rsid w:val="00414F3F"/>
    <w:rsid w:val="004160A4"/>
    <w:rsid w:val="00422B0E"/>
    <w:rsid w:val="00450BB7"/>
    <w:rsid w:val="00452FF8"/>
    <w:rsid w:val="0046220C"/>
    <w:rsid w:val="0046548E"/>
    <w:rsid w:val="00490DC7"/>
    <w:rsid w:val="00495821"/>
    <w:rsid w:val="004A22E8"/>
    <w:rsid w:val="004D3622"/>
    <w:rsid w:val="004E7D99"/>
    <w:rsid w:val="0053248E"/>
    <w:rsid w:val="005360EB"/>
    <w:rsid w:val="005430FA"/>
    <w:rsid w:val="00555767"/>
    <w:rsid w:val="00574004"/>
    <w:rsid w:val="00585D22"/>
    <w:rsid w:val="005A054F"/>
    <w:rsid w:val="005A1059"/>
    <w:rsid w:val="005B1AE6"/>
    <w:rsid w:val="00614EF5"/>
    <w:rsid w:val="00627FD7"/>
    <w:rsid w:val="0063272E"/>
    <w:rsid w:val="00670936"/>
    <w:rsid w:val="006776CF"/>
    <w:rsid w:val="006C5653"/>
    <w:rsid w:val="006D0694"/>
    <w:rsid w:val="006D41CE"/>
    <w:rsid w:val="006F61C6"/>
    <w:rsid w:val="006F786B"/>
    <w:rsid w:val="00793C73"/>
    <w:rsid w:val="007A2854"/>
    <w:rsid w:val="007B3B7A"/>
    <w:rsid w:val="007C5BC3"/>
    <w:rsid w:val="007E1F8E"/>
    <w:rsid w:val="007F7322"/>
    <w:rsid w:val="0081471E"/>
    <w:rsid w:val="00835400"/>
    <w:rsid w:val="0084235B"/>
    <w:rsid w:val="00851B00"/>
    <w:rsid w:val="00870F50"/>
    <w:rsid w:val="008A308E"/>
    <w:rsid w:val="008D33B9"/>
    <w:rsid w:val="008E29EF"/>
    <w:rsid w:val="008E3870"/>
    <w:rsid w:val="008F13A1"/>
    <w:rsid w:val="009207A8"/>
    <w:rsid w:val="0093054F"/>
    <w:rsid w:val="00965ABC"/>
    <w:rsid w:val="00995C29"/>
    <w:rsid w:val="0099694D"/>
    <w:rsid w:val="009E0937"/>
    <w:rsid w:val="00A26EFB"/>
    <w:rsid w:val="00A70277"/>
    <w:rsid w:val="00A74DEF"/>
    <w:rsid w:val="00A75E4B"/>
    <w:rsid w:val="00A837FE"/>
    <w:rsid w:val="00A97B47"/>
    <w:rsid w:val="00AA3EB9"/>
    <w:rsid w:val="00AB1DE2"/>
    <w:rsid w:val="00AC06A4"/>
    <w:rsid w:val="00AE7AE3"/>
    <w:rsid w:val="00B10BF0"/>
    <w:rsid w:val="00B357AD"/>
    <w:rsid w:val="00B40827"/>
    <w:rsid w:val="00B549D9"/>
    <w:rsid w:val="00B75D52"/>
    <w:rsid w:val="00B84E6E"/>
    <w:rsid w:val="00B86725"/>
    <w:rsid w:val="00B93575"/>
    <w:rsid w:val="00BA67D7"/>
    <w:rsid w:val="00BB7AAA"/>
    <w:rsid w:val="00BD39B8"/>
    <w:rsid w:val="00C24B5D"/>
    <w:rsid w:val="00C30C23"/>
    <w:rsid w:val="00C4723D"/>
    <w:rsid w:val="00C502CA"/>
    <w:rsid w:val="00C55EA1"/>
    <w:rsid w:val="00CA0B5B"/>
    <w:rsid w:val="00CC420E"/>
    <w:rsid w:val="00CF179B"/>
    <w:rsid w:val="00CF694C"/>
    <w:rsid w:val="00D104B9"/>
    <w:rsid w:val="00D139BA"/>
    <w:rsid w:val="00D36260"/>
    <w:rsid w:val="00D62E1E"/>
    <w:rsid w:val="00D63D4E"/>
    <w:rsid w:val="00D76706"/>
    <w:rsid w:val="00D96EF7"/>
    <w:rsid w:val="00D97F08"/>
    <w:rsid w:val="00DA66EB"/>
    <w:rsid w:val="00DD15FF"/>
    <w:rsid w:val="00DF310B"/>
    <w:rsid w:val="00E0733D"/>
    <w:rsid w:val="00E464F7"/>
    <w:rsid w:val="00E70B94"/>
    <w:rsid w:val="00E734CB"/>
    <w:rsid w:val="00E984B7"/>
    <w:rsid w:val="00EA1072"/>
    <w:rsid w:val="00EA4C3F"/>
    <w:rsid w:val="00EB2370"/>
    <w:rsid w:val="00EB4996"/>
    <w:rsid w:val="00EB7788"/>
    <w:rsid w:val="00EC70CF"/>
    <w:rsid w:val="00F20095"/>
    <w:rsid w:val="00F267E3"/>
    <w:rsid w:val="00F334DC"/>
    <w:rsid w:val="00F62203"/>
    <w:rsid w:val="00F73D73"/>
    <w:rsid w:val="00FD0ACA"/>
    <w:rsid w:val="015F7DBF"/>
    <w:rsid w:val="02A9218E"/>
    <w:rsid w:val="033EA393"/>
    <w:rsid w:val="03C7240F"/>
    <w:rsid w:val="05533321"/>
    <w:rsid w:val="057D8AF3"/>
    <w:rsid w:val="063D2ED0"/>
    <w:rsid w:val="063F48DD"/>
    <w:rsid w:val="071D43FD"/>
    <w:rsid w:val="075C5BAE"/>
    <w:rsid w:val="078867A9"/>
    <w:rsid w:val="08C019D9"/>
    <w:rsid w:val="0A4FA791"/>
    <w:rsid w:val="0D04A5EB"/>
    <w:rsid w:val="0D6FD922"/>
    <w:rsid w:val="0D874853"/>
    <w:rsid w:val="0D922A36"/>
    <w:rsid w:val="0EE0D7C6"/>
    <w:rsid w:val="0FE8B4FA"/>
    <w:rsid w:val="105B3086"/>
    <w:rsid w:val="10760B0B"/>
    <w:rsid w:val="123DF0F5"/>
    <w:rsid w:val="1246B384"/>
    <w:rsid w:val="12650ABD"/>
    <w:rsid w:val="1274BC00"/>
    <w:rsid w:val="1291E9D0"/>
    <w:rsid w:val="13214C16"/>
    <w:rsid w:val="134B29E0"/>
    <w:rsid w:val="145ECB55"/>
    <w:rsid w:val="1477F3B2"/>
    <w:rsid w:val="1736181F"/>
    <w:rsid w:val="17A678F9"/>
    <w:rsid w:val="17DE498D"/>
    <w:rsid w:val="18A48759"/>
    <w:rsid w:val="18BF8544"/>
    <w:rsid w:val="18D1E880"/>
    <w:rsid w:val="193112BA"/>
    <w:rsid w:val="1942495A"/>
    <w:rsid w:val="19E8EA6F"/>
    <w:rsid w:val="1A0DC895"/>
    <w:rsid w:val="1A21614C"/>
    <w:rsid w:val="1A74F2AA"/>
    <w:rsid w:val="1ADE19BB"/>
    <w:rsid w:val="1B15243F"/>
    <w:rsid w:val="1BA30795"/>
    <w:rsid w:val="1BDB65A9"/>
    <w:rsid w:val="1C1DE238"/>
    <w:rsid w:val="1C29F461"/>
    <w:rsid w:val="1CA7A8A8"/>
    <w:rsid w:val="1CB97860"/>
    <w:rsid w:val="1CC31E1F"/>
    <w:rsid w:val="1D76C88A"/>
    <w:rsid w:val="1DE13DC1"/>
    <w:rsid w:val="1E339CA4"/>
    <w:rsid w:val="1F32E38A"/>
    <w:rsid w:val="201EB8F7"/>
    <w:rsid w:val="21643B00"/>
    <w:rsid w:val="230D8C89"/>
    <w:rsid w:val="2389D6E3"/>
    <w:rsid w:val="2575F075"/>
    <w:rsid w:val="26ECDE15"/>
    <w:rsid w:val="2934BEA0"/>
    <w:rsid w:val="29992695"/>
    <w:rsid w:val="2A3307BA"/>
    <w:rsid w:val="2ADDD4A6"/>
    <w:rsid w:val="2BB1ADA8"/>
    <w:rsid w:val="2BBEAA2C"/>
    <w:rsid w:val="2BF8FB42"/>
    <w:rsid w:val="2C6DCAFC"/>
    <w:rsid w:val="2D068A4B"/>
    <w:rsid w:val="2D132B02"/>
    <w:rsid w:val="2D47F565"/>
    <w:rsid w:val="2DAECB35"/>
    <w:rsid w:val="303548BF"/>
    <w:rsid w:val="30C286A1"/>
    <w:rsid w:val="30D2D295"/>
    <w:rsid w:val="32120DA4"/>
    <w:rsid w:val="328EB127"/>
    <w:rsid w:val="32C52C27"/>
    <w:rsid w:val="32C52C27"/>
    <w:rsid w:val="34BC1533"/>
    <w:rsid w:val="3503EA8A"/>
    <w:rsid w:val="35D02DD8"/>
    <w:rsid w:val="35F2B7F3"/>
    <w:rsid w:val="3678A6A3"/>
    <w:rsid w:val="371FDDBF"/>
    <w:rsid w:val="3762224A"/>
    <w:rsid w:val="37989D4A"/>
    <w:rsid w:val="389432C6"/>
    <w:rsid w:val="38E465A7"/>
    <w:rsid w:val="39C68D68"/>
    <w:rsid w:val="39CA8430"/>
    <w:rsid w:val="3A7846D9"/>
    <w:rsid w:val="3BDCCBD3"/>
    <w:rsid w:val="3BF5F6AF"/>
    <w:rsid w:val="3C540229"/>
    <w:rsid w:val="3C69B188"/>
    <w:rsid w:val="3CB2D900"/>
    <w:rsid w:val="3CD781C8"/>
    <w:rsid w:val="3CF89794"/>
    <w:rsid w:val="3D0224F2"/>
    <w:rsid w:val="3D09482F"/>
    <w:rsid w:val="3DA62F18"/>
    <w:rsid w:val="3DB7D6CA"/>
    <w:rsid w:val="3DEBC5F3"/>
    <w:rsid w:val="3E0581E9"/>
    <w:rsid w:val="3E67D1BE"/>
    <w:rsid w:val="3E846D91"/>
    <w:rsid w:val="3E931370"/>
    <w:rsid w:val="3FA1524A"/>
    <w:rsid w:val="3FA1524A"/>
    <w:rsid w:val="405C64B5"/>
    <w:rsid w:val="40738744"/>
    <w:rsid w:val="4136FB48"/>
    <w:rsid w:val="41AE8A3C"/>
    <w:rsid w:val="4249903A"/>
    <w:rsid w:val="433B42E1"/>
    <w:rsid w:val="43D58FF2"/>
    <w:rsid w:val="448DE11C"/>
    <w:rsid w:val="449E9C65"/>
    <w:rsid w:val="45629807"/>
    <w:rsid w:val="456AD61F"/>
    <w:rsid w:val="459D223C"/>
    <w:rsid w:val="45A9C052"/>
    <w:rsid w:val="46207CAB"/>
    <w:rsid w:val="463A6CC6"/>
    <w:rsid w:val="466A46D1"/>
    <w:rsid w:val="467ED5FB"/>
    <w:rsid w:val="470A43BB"/>
    <w:rsid w:val="479D91AC"/>
    <w:rsid w:val="47F58BA7"/>
    <w:rsid w:val="48AA8366"/>
    <w:rsid w:val="48B24416"/>
    <w:rsid w:val="49212EF1"/>
    <w:rsid w:val="492AB8B9"/>
    <w:rsid w:val="49462243"/>
    <w:rsid w:val="4960D33A"/>
    <w:rsid w:val="4A3F4C6F"/>
    <w:rsid w:val="4AC3D0CC"/>
    <w:rsid w:val="4AEC1919"/>
    <w:rsid w:val="4BF30053"/>
    <w:rsid w:val="4C3D8CAE"/>
    <w:rsid w:val="4C972641"/>
    <w:rsid w:val="4CA9AE4A"/>
    <w:rsid w:val="4EA2BDCB"/>
    <w:rsid w:val="4EB09F25"/>
    <w:rsid w:val="4EC2222E"/>
    <w:rsid w:val="4F21859A"/>
    <w:rsid w:val="4F328064"/>
    <w:rsid w:val="50307615"/>
    <w:rsid w:val="513596AE"/>
    <w:rsid w:val="526A2126"/>
    <w:rsid w:val="546224D6"/>
    <w:rsid w:val="5562CF3F"/>
    <w:rsid w:val="55A1C1E8"/>
    <w:rsid w:val="5617D9A6"/>
    <w:rsid w:val="5702A549"/>
    <w:rsid w:val="57541C35"/>
    <w:rsid w:val="5764FF32"/>
    <w:rsid w:val="5799C598"/>
    <w:rsid w:val="57CD6B26"/>
    <w:rsid w:val="5862E8E9"/>
    <w:rsid w:val="58B53239"/>
    <w:rsid w:val="58D07E1E"/>
    <w:rsid w:val="595F3A77"/>
    <w:rsid w:val="59C5CA64"/>
    <w:rsid w:val="59FEB94A"/>
    <w:rsid w:val="5A821A68"/>
    <w:rsid w:val="5B8F05B8"/>
    <w:rsid w:val="5BF07723"/>
    <w:rsid w:val="5C1DEAC9"/>
    <w:rsid w:val="5C8F4F80"/>
    <w:rsid w:val="5C8FAD64"/>
    <w:rsid w:val="5D2BD0CC"/>
    <w:rsid w:val="5DA6D032"/>
    <w:rsid w:val="5DB9BB2A"/>
    <w:rsid w:val="5E864315"/>
    <w:rsid w:val="5EB632AF"/>
    <w:rsid w:val="5FC74E26"/>
    <w:rsid w:val="601B5F75"/>
    <w:rsid w:val="6140A7DE"/>
    <w:rsid w:val="61806E32"/>
    <w:rsid w:val="61A8A606"/>
    <w:rsid w:val="62443A4A"/>
    <w:rsid w:val="631C3E93"/>
    <w:rsid w:val="63622DE9"/>
    <w:rsid w:val="64E5B51D"/>
    <w:rsid w:val="657BDB0C"/>
    <w:rsid w:val="658CDE7F"/>
    <w:rsid w:val="65A86289"/>
    <w:rsid w:val="65AFEA42"/>
    <w:rsid w:val="65BFD338"/>
    <w:rsid w:val="667F0DD7"/>
    <w:rsid w:val="67ACF505"/>
    <w:rsid w:val="67E68188"/>
    <w:rsid w:val="696D8BB8"/>
    <w:rsid w:val="69DB3B5B"/>
    <w:rsid w:val="6A0920BE"/>
    <w:rsid w:val="6A983E32"/>
    <w:rsid w:val="6C6A6D40"/>
    <w:rsid w:val="6D01C1CC"/>
    <w:rsid w:val="6D410566"/>
    <w:rsid w:val="6D5F363E"/>
    <w:rsid w:val="6E0BB7C4"/>
    <w:rsid w:val="6E1C3689"/>
    <w:rsid w:val="6E811817"/>
    <w:rsid w:val="6F2A7563"/>
    <w:rsid w:val="6F3B2792"/>
    <w:rsid w:val="6F5E2C8C"/>
    <w:rsid w:val="6FC2E8CD"/>
    <w:rsid w:val="70C645C4"/>
    <w:rsid w:val="71D532EF"/>
    <w:rsid w:val="71D54126"/>
    <w:rsid w:val="724A8E9B"/>
    <w:rsid w:val="72EAD5D6"/>
    <w:rsid w:val="72EFA7AC"/>
    <w:rsid w:val="72F9BA57"/>
    <w:rsid w:val="73710350"/>
    <w:rsid w:val="73711187"/>
    <w:rsid w:val="74AB2530"/>
    <w:rsid w:val="74D62044"/>
    <w:rsid w:val="7546CC55"/>
    <w:rsid w:val="762CEF3C"/>
    <w:rsid w:val="77274E0A"/>
    <w:rsid w:val="77CDFAB2"/>
    <w:rsid w:val="77F5B19A"/>
    <w:rsid w:val="781E13B9"/>
    <w:rsid w:val="782ECEB7"/>
    <w:rsid w:val="784482AA"/>
    <w:rsid w:val="787AF88D"/>
    <w:rsid w:val="7A0F67BB"/>
    <w:rsid w:val="7B059B74"/>
    <w:rsid w:val="7B75E91E"/>
    <w:rsid w:val="7C6191AE"/>
    <w:rsid w:val="7CE00FB3"/>
    <w:rsid w:val="7E0077FB"/>
    <w:rsid w:val="7F0149E6"/>
    <w:rsid w:val="7F66FCC5"/>
    <w:rsid w:val="7F81E667"/>
    <w:rsid w:val="7FBB1CEA"/>
    <w:rsid w:val="7FE258C5"/>
    <w:rsid w:val="7FE71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6824BD"/>
  <w15:chartTrackingRefBased/>
  <w15:docId w15:val="{FE87DA4E-FAEB-48B2-A2D9-E080448AE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abletext" w:customStyle="1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link w:val="BodyTextChar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nspace" w:customStyle="1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</w:rPr>
  </w:style>
  <w:style w:type="paragraph" w:styleId="paraspace" w:customStyle="1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</w:rPr>
  </w:style>
  <w:style w:type="table" w:styleId="TableGrid">
    <w:name w:val="Table Grid"/>
    <w:basedOn w:val="TableNormal"/>
    <w:rsid w:val="00A97B4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unhideWhenUsed/>
    <w:rsid w:val="00AB1DE2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  <w:style w:type="character" w:styleId="BodyTextChar" w:customStyle="1">
    <w:name w:val="Body Text Char"/>
    <w:link w:val="BodyText"/>
    <w:rsid w:val="004D3622"/>
    <w:rPr>
      <w:lang w:eastAsia="sr-Latn-CS"/>
    </w:rPr>
  </w:style>
  <w:style w:type="paragraph" w:styleId="ListBullet">
    <w:name w:val="List Bullet"/>
    <w:basedOn w:val="Normal"/>
    <w:rsid w:val="002271D9"/>
    <w:pPr>
      <w:numPr>
        <w:numId w:val="3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7990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5779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4251">
          <w:marLeft w:val="180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49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937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4961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50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96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ED2D139934A548A959D4813B0D31B6" ma:contentTypeVersion="3" ma:contentTypeDescription="Kreiraj novi dokument." ma:contentTypeScope="" ma:versionID="fa60e342bbded1ccfbcf7f392de2c27e">
  <xsd:schema xmlns:xsd="http://www.w3.org/2001/XMLSchema" xmlns:xs="http://www.w3.org/2001/XMLSchema" xmlns:p="http://schemas.microsoft.com/office/2006/metadata/properties" xmlns:ns2="e5e7bb9d-7a1d-4e40-85d7-4b30b734cc38" targetNamespace="http://schemas.microsoft.com/office/2006/metadata/properties" ma:root="true" ma:fieldsID="3b2f9e7b92b2d5df0648cc3cb65fd54d" ns2:_="">
    <xsd:import namespace="e5e7bb9d-7a1d-4e40-85d7-4b30b734cc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7bb9d-7a1d-4e40-85d7-4b30b734cc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AA398-0828-45A8-8F54-F21D55D69A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DF1B77-643F-4749-9271-101F1D10D54D}"/>
</file>

<file path=customXml/itemProps3.xml><?xml version="1.0" encoding="utf-8"?>
<ds:datastoreItem xmlns:ds="http://schemas.openxmlformats.org/officeDocument/2006/customXml" ds:itemID="{BD6A3250-C86F-49B2-9222-CBA09BBFD1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6F9F282-518F-488B-938D-7AA2A47F2B5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ProjectPlan.dot</ap:Template>
  <ap:Application>Microsoft Word for the web</ap:Application>
  <ap:DocSecurity>0</ap:DocSecurity>
  <ap:ScaleCrop>false</ap:ScaleCrop>
  <ap:Company>ELFAK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Plan</dc:title>
  <dc:subject>C-Registration System</dc:subject>
  <dc:creator>Wylie College</dc:creator>
  <keywords/>
  <lastModifiedBy>Tijana Kvaic</lastModifiedBy>
  <revision>8</revision>
  <lastPrinted>1999-04-23T12:49:00.0000000Z</lastPrinted>
  <dcterms:created xsi:type="dcterms:W3CDTF">2022-04-06T16:56:00.0000000Z</dcterms:created>
  <dcterms:modified xsi:type="dcterms:W3CDTF">2023-03-07T18:37:35.8685137Z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0x010100F7ED2D139934A548A959D4813B0D31B6</vt:lpwstr>
  </property>
</Properties>
</file>